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05539" w14:textId="77777777" w:rsidR="0096536C" w:rsidRDefault="00537B24">
      <w:pPr>
        <w:spacing w:after="0" w:line="256" w:lineRule="auto"/>
        <w:ind w:left="0" w:firstLine="0"/>
        <w:jc w:val="center"/>
      </w:pPr>
      <w:r>
        <w:rPr>
          <w:noProof/>
        </w:rPr>
        <w:drawing>
          <wp:inline distT="0" distB="0" distL="0" distR="0" wp14:anchorId="4661D189" wp14:editId="31B05F2B">
            <wp:extent cx="2638428" cy="3810003"/>
            <wp:effectExtent l="0" t="0" r="0" b="0"/>
            <wp:docPr id="1" name="Imagen 1" descr="UCATEBA - Universidad Católica Tecnológica de Barahon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2638428" cy="3810003"/>
                    </a:xfrm>
                    <a:prstGeom prst="rect">
                      <a:avLst/>
                    </a:prstGeom>
                    <a:noFill/>
                    <a:ln>
                      <a:noFill/>
                      <a:prstDash/>
                    </a:ln>
                  </pic:spPr>
                </pic:pic>
              </a:graphicData>
            </a:graphic>
          </wp:inline>
        </w:drawing>
      </w:r>
    </w:p>
    <w:p w14:paraId="6D8231D6" w14:textId="77777777" w:rsidR="0096536C" w:rsidRDefault="00537B24">
      <w:pPr>
        <w:spacing w:after="225" w:line="256" w:lineRule="auto"/>
        <w:ind w:left="1656" w:firstLine="0"/>
      </w:pPr>
      <w:r>
        <w:rPr>
          <w:rFonts w:ascii="Calibri" w:eastAsia="Calibri" w:hAnsi="Calibri" w:cs="Calibri"/>
          <w:sz w:val="22"/>
        </w:rPr>
        <w:t xml:space="preserve"> </w:t>
      </w:r>
    </w:p>
    <w:p w14:paraId="36BEDF8B" w14:textId="77777777" w:rsidR="0096536C" w:rsidRDefault="00537B24">
      <w:pPr>
        <w:spacing w:after="152" w:line="256" w:lineRule="auto"/>
        <w:ind w:left="14"/>
        <w:jc w:val="center"/>
      </w:pPr>
      <w:r>
        <w:rPr>
          <w:b/>
          <w:sz w:val="36"/>
        </w:rPr>
        <w:t xml:space="preserve">Titulo </w:t>
      </w:r>
    </w:p>
    <w:p w14:paraId="5392BAA0" w14:textId="77777777" w:rsidR="0096536C" w:rsidRDefault="00537B24">
      <w:pPr>
        <w:spacing w:after="152" w:line="256" w:lineRule="auto"/>
        <w:ind w:left="91" w:firstLine="0"/>
        <w:jc w:val="center"/>
      </w:pPr>
      <w:r>
        <w:rPr>
          <w:sz w:val="36"/>
        </w:rPr>
        <w:t>Trabajo final análisis y diseño de sistemas II</w:t>
      </w:r>
    </w:p>
    <w:p w14:paraId="3F0E71E1" w14:textId="77777777" w:rsidR="0096536C" w:rsidRDefault="00537B24">
      <w:pPr>
        <w:spacing w:after="152" w:line="256" w:lineRule="auto"/>
        <w:ind w:left="14" w:right="4"/>
        <w:jc w:val="center"/>
      </w:pPr>
      <w:r>
        <w:rPr>
          <w:b/>
          <w:sz w:val="36"/>
        </w:rPr>
        <w:t xml:space="preserve">Subtitulo </w:t>
      </w:r>
    </w:p>
    <w:p w14:paraId="283391D7" w14:textId="77777777" w:rsidR="0096536C" w:rsidRDefault="00537B24">
      <w:pPr>
        <w:spacing w:after="150" w:line="256" w:lineRule="auto"/>
        <w:ind w:left="4" w:firstLine="0"/>
        <w:jc w:val="center"/>
      </w:pPr>
      <w:r>
        <w:rPr>
          <w:sz w:val="36"/>
        </w:rPr>
        <w:t xml:space="preserve">Diseñando un sistema para la compraventa La Colonia  </w:t>
      </w:r>
    </w:p>
    <w:p w14:paraId="5D6EBB6C" w14:textId="77777777" w:rsidR="0096536C" w:rsidRDefault="00537B24">
      <w:pPr>
        <w:spacing w:after="152" w:line="256" w:lineRule="auto"/>
        <w:ind w:left="14" w:right="1"/>
        <w:jc w:val="center"/>
      </w:pPr>
      <w:r>
        <w:rPr>
          <w:b/>
          <w:sz w:val="36"/>
        </w:rPr>
        <w:t xml:space="preserve">Autor </w:t>
      </w:r>
    </w:p>
    <w:p w14:paraId="7C1901A9" w14:textId="77777777" w:rsidR="0096536C" w:rsidRDefault="00537B24">
      <w:pPr>
        <w:spacing w:after="0" w:line="345" w:lineRule="auto"/>
        <w:jc w:val="center"/>
        <w:rPr>
          <w:sz w:val="36"/>
        </w:rPr>
      </w:pPr>
      <w:r>
        <w:rPr>
          <w:sz w:val="36"/>
        </w:rPr>
        <w:t>Grupo_4</w:t>
      </w:r>
    </w:p>
    <w:p w14:paraId="6661B205" w14:textId="77777777" w:rsidR="0096536C" w:rsidRDefault="00537B24">
      <w:pPr>
        <w:spacing w:after="0" w:line="345" w:lineRule="auto"/>
        <w:ind w:left="0" w:firstLine="0"/>
        <w:jc w:val="center"/>
        <w:rPr>
          <w:b/>
          <w:sz w:val="36"/>
        </w:rPr>
      </w:pPr>
      <w:r>
        <w:rPr>
          <w:b/>
          <w:sz w:val="36"/>
        </w:rPr>
        <w:t>Matricula</w:t>
      </w:r>
    </w:p>
    <w:p w14:paraId="4CF74CF2" w14:textId="77777777" w:rsidR="0096536C" w:rsidRDefault="0096536C">
      <w:pPr>
        <w:spacing w:after="0" w:line="345" w:lineRule="auto"/>
        <w:ind w:left="0" w:firstLine="0"/>
        <w:jc w:val="center"/>
        <w:rPr>
          <w:b/>
          <w:sz w:val="36"/>
        </w:rPr>
      </w:pPr>
    </w:p>
    <w:p w14:paraId="464FC5AB" w14:textId="77777777" w:rsidR="0096536C" w:rsidRDefault="0096536C">
      <w:pPr>
        <w:spacing w:after="0" w:line="345" w:lineRule="auto"/>
        <w:ind w:left="0" w:firstLine="0"/>
        <w:jc w:val="center"/>
      </w:pPr>
    </w:p>
    <w:p w14:paraId="7D5EFE38" w14:textId="77777777" w:rsidR="0096536C" w:rsidRDefault="00537B24">
      <w:pPr>
        <w:spacing w:after="152" w:line="256" w:lineRule="auto"/>
        <w:ind w:left="91" w:firstLine="0"/>
        <w:jc w:val="center"/>
      </w:pPr>
      <w:r>
        <w:rPr>
          <w:sz w:val="36"/>
        </w:rPr>
        <w:t xml:space="preserve"> </w:t>
      </w:r>
    </w:p>
    <w:p w14:paraId="404BA706" w14:textId="77777777" w:rsidR="0096536C" w:rsidRDefault="00537B24">
      <w:pPr>
        <w:spacing w:after="152" w:line="256" w:lineRule="auto"/>
        <w:ind w:left="91" w:firstLine="0"/>
        <w:jc w:val="center"/>
      </w:pPr>
      <w:r>
        <w:rPr>
          <w:sz w:val="36"/>
        </w:rPr>
        <w:t xml:space="preserve"> </w:t>
      </w:r>
    </w:p>
    <w:p w14:paraId="3153749C" w14:textId="77777777" w:rsidR="0096536C" w:rsidRDefault="00537B24">
      <w:r>
        <w:rPr>
          <w:b/>
          <w:bCs/>
          <w:sz w:val="36"/>
          <w:szCs w:val="36"/>
        </w:rPr>
        <w:t>Dia:</w:t>
      </w:r>
      <w:r>
        <w:rPr>
          <w:sz w:val="36"/>
          <w:szCs w:val="36"/>
        </w:rPr>
        <w:t xml:space="preserve">28                            </w:t>
      </w:r>
      <w:r>
        <w:rPr>
          <w:b/>
          <w:bCs/>
          <w:sz w:val="36"/>
          <w:szCs w:val="36"/>
        </w:rPr>
        <w:t>Mes:</w:t>
      </w:r>
      <w:r>
        <w:rPr>
          <w:sz w:val="36"/>
          <w:szCs w:val="36"/>
        </w:rPr>
        <w:t xml:space="preserve">11 </w:t>
      </w:r>
      <w:r>
        <w:rPr>
          <w:sz w:val="36"/>
          <w:szCs w:val="36"/>
        </w:rPr>
        <w:t xml:space="preserve">                      </w:t>
      </w:r>
      <w:r>
        <w:rPr>
          <w:b/>
          <w:bCs/>
          <w:sz w:val="36"/>
          <w:szCs w:val="36"/>
        </w:rPr>
        <w:t>Año:</w:t>
      </w:r>
      <w:r>
        <w:rPr>
          <w:sz w:val="36"/>
          <w:szCs w:val="36"/>
        </w:rPr>
        <w:t xml:space="preserve">2024 </w:t>
      </w:r>
    </w:p>
    <w:p w14:paraId="69AD5FEF" w14:textId="77777777" w:rsidR="0096536C" w:rsidRDefault="0096536C">
      <w:pPr>
        <w:pageBreakBefore/>
        <w:spacing w:after="160" w:line="256" w:lineRule="auto"/>
        <w:ind w:left="0" w:firstLine="0"/>
        <w:rPr>
          <w:sz w:val="36"/>
          <w:szCs w:val="36"/>
        </w:rPr>
      </w:pPr>
    </w:p>
    <w:p w14:paraId="3B4636CE" w14:textId="77777777" w:rsidR="0096536C" w:rsidRDefault="00537B24">
      <w:pPr>
        <w:pStyle w:val="TtuloTDC"/>
        <w:numPr>
          <w:ilvl w:val="0"/>
          <w:numId w:val="0"/>
        </w:numPr>
        <w:ind w:left="432" w:hanging="432"/>
        <w:jc w:val="center"/>
        <w:outlineLvl w:val="9"/>
      </w:pPr>
      <w:r>
        <w:rPr>
          <w:rFonts w:ascii="Times New Roman" w:hAnsi="Times New Roman"/>
          <w:color w:val="000000"/>
          <w:sz w:val="36"/>
          <w:szCs w:val="36"/>
        </w:rPr>
        <w:t>INDICE</w:t>
      </w:r>
    </w:p>
    <w:p w14:paraId="0FB154A8" w14:textId="77777777" w:rsidR="0096536C" w:rsidRDefault="0096536C">
      <w:pPr>
        <w:ind w:left="0" w:firstLine="0"/>
      </w:pPr>
    </w:p>
    <w:p w14:paraId="21096003" w14:textId="77777777" w:rsidR="0096536C" w:rsidRDefault="0096536C"/>
    <w:p w14:paraId="7FB528A8" w14:textId="77777777" w:rsidR="0096536C" w:rsidRDefault="00537B24">
      <w:pPr>
        <w:pStyle w:val="TDC1"/>
        <w:tabs>
          <w:tab w:val="right" w:leader="dot" w:pos="960"/>
          <w:tab w:val="right" w:leader="dot" w:pos="8494"/>
        </w:tabs>
      </w:pPr>
      <w:r>
        <w:rPr>
          <w:rFonts w:ascii="Times New Roman" w:eastAsia="Times New Roman" w:hAnsi="Times New Roman" w:cs="Times New Roman"/>
          <w:sz w:val="24"/>
        </w:rPr>
        <w:fldChar w:fldCharType="begin"/>
      </w:r>
      <w:r>
        <w:instrText xml:space="preserve"> TOC \o "1-3" \u \h </w:instrText>
      </w:r>
      <w:r>
        <w:rPr>
          <w:rFonts w:ascii="Times New Roman" w:eastAsia="Times New Roman" w:hAnsi="Times New Roman" w:cs="Times New Roman"/>
          <w:sz w:val="24"/>
        </w:rPr>
        <w:fldChar w:fldCharType="separate"/>
      </w:r>
      <w:hyperlink r:id="rId8" w:history="1">
        <w:r>
          <w:rPr>
            <w:rStyle w:val="Hipervnculo"/>
          </w:rPr>
          <w:t>1</w:t>
        </w:r>
        <w:r>
          <w:rPr>
            <w:rFonts w:ascii="Aptos" w:eastAsia="Times New Roman" w:hAnsi="Aptos" w:cs="Times New Roman"/>
            <w:color w:val="auto"/>
            <w:sz w:val="24"/>
          </w:rPr>
          <w:tab/>
        </w:r>
        <w:r>
          <w:rPr>
            <w:rStyle w:val="Hipervnculo"/>
          </w:rPr>
          <w:t>Introducción</w:t>
        </w:r>
        <w:r>
          <w:tab/>
          <w:t>4</w:t>
        </w:r>
      </w:hyperlink>
    </w:p>
    <w:p w14:paraId="63E59F81" w14:textId="77777777" w:rsidR="0096536C" w:rsidRDefault="00537B24">
      <w:pPr>
        <w:pStyle w:val="TDC1"/>
        <w:tabs>
          <w:tab w:val="right" w:leader="dot" w:pos="960"/>
          <w:tab w:val="right" w:leader="dot" w:pos="8494"/>
        </w:tabs>
      </w:pPr>
      <w:hyperlink r:id="rId9" w:history="1">
        <w:r>
          <w:rPr>
            <w:rStyle w:val="Hipervnculo"/>
          </w:rPr>
          <w:t>2</w:t>
        </w:r>
        <w:r>
          <w:rPr>
            <w:rFonts w:ascii="Aptos" w:eastAsia="Times New Roman" w:hAnsi="Aptos" w:cs="Times New Roman"/>
            <w:color w:val="auto"/>
            <w:sz w:val="24"/>
          </w:rPr>
          <w:tab/>
        </w:r>
        <w:r>
          <w:rPr>
            <w:rStyle w:val="Hipervnculo"/>
            <w:rFonts w:eastAsia="Times New Roman"/>
          </w:rPr>
          <w:t>Proyecto de Análisis y diseño de sistema I</w:t>
        </w:r>
        <w:r>
          <w:rPr>
            <w:rStyle w:val="Hipervnculo"/>
          </w:rPr>
          <w:t xml:space="preserve"> </w:t>
        </w:r>
        <w:r>
          <w:rPr>
            <w:rStyle w:val="Hipervnculo"/>
            <w:rFonts w:eastAsia="Times New Roman"/>
          </w:rPr>
          <w:t>Compraventa la Colonia</w:t>
        </w:r>
        <w:r>
          <w:tab/>
          <w:t>5</w:t>
        </w:r>
      </w:hyperlink>
    </w:p>
    <w:p w14:paraId="7B24F60B" w14:textId="77777777" w:rsidR="0096536C" w:rsidRDefault="00537B24">
      <w:pPr>
        <w:pStyle w:val="TDC2"/>
        <w:tabs>
          <w:tab w:val="right" w:leader="dot" w:pos="960"/>
          <w:tab w:val="right" w:leader="dot" w:pos="8494"/>
        </w:tabs>
      </w:pPr>
      <w:hyperlink r:id="rId10" w:history="1">
        <w:r>
          <w:rPr>
            <w:rStyle w:val="Hipervnculo"/>
          </w:rPr>
          <w:t>2.1</w:t>
        </w:r>
        <w:r>
          <w:rPr>
            <w:rFonts w:ascii="Aptos" w:eastAsia="Times New Roman" w:hAnsi="Aptos" w:cs="Times New Roman"/>
            <w:color w:val="auto"/>
            <w:sz w:val="24"/>
          </w:rPr>
          <w:tab/>
        </w:r>
        <w:r>
          <w:rPr>
            <w:rStyle w:val="Hipervnculo"/>
          </w:rPr>
          <w:t>Información Básica (Nombre, Datos generales de la empresa Historia de la Empresa, Misión, visión y organigrama)</w:t>
        </w:r>
        <w:r>
          <w:tab/>
          <w:t>6</w:t>
        </w:r>
      </w:hyperlink>
    </w:p>
    <w:p w14:paraId="54001090" w14:textId="77777777" w:rsidR="0096536C" w:rsidRDefault="00537B24">
      <w:pPr>
        <w:pStyle w:val="TDC2"/>
        <w:tabs>
          <w:tab w:val="right" w:leader="dot" w:pos="960"/>
          <w:tab w:val="right" w:leader="dot" w:pos="8494"/>
        </w:tabs>
      </w:pPr>
      <w:hyperlink r:id="rId11" w:history="1">
        <w:r>
          <w:rPr>
            <w:rStyle w:val="Hipervnculo"/>
          </w:rPr>
          <w:t>2.2</w:t>
        </w:r>
        <w:r>
          <w:rPr>
            <w:rFonts w:ascii="Aptos" w:eastAsia="Times New Roman" w:hAnsi="Aptos" w:cs="Times New Roman"/>
            <w:color w:val="auto"/>
            <w:sz w:val="24"/>
          </w:rPr>
          <w:tab/>
        </w:r>
        <w:r>
          <w:rPr>
            <w:rStyle w:val="Hipervnculo"/>
          </w:rPr>
          <w:t>Misión</w:t>
        </w:r>
        <w:r>
          <w:tab/>
          <w:t>6</w:t>
        </w:r>
      </w:hyperlink>
    </w:p>
    <w:p w14:paraId="218834DD" w14:textId="77777777" w:rsidR="0096536C" w:rsidRDefault="00537B24">
      <w:pPr>
        <w:pStyle w:val="TDC2"/>
        <w:tabs>
          <w:tab w:val="right" w:leader="dot" w:pos="960"/>
          <w:tab w:val="right" w:leader="dot" w:pos="8494"/>
        </w:tabs>
      </w:pPr>
      <w:hyperlink r:id="rId12" w:history="1">
        <w:r>
          <w:rPr>
            <w:rStyle w:val="Hipervnculo"/>
          </w:rPr>
          <w:t>2.3</w:t>
        </w:r>
        <w:r>
          <w:rPr>
            <w:rFonts w:ascii="Aptos" w:eastAsia="Times New Roman" w:hAnsi="Aptos" w:cs="Times New Roman"/>
            <w:color w:val="auto"/>
            <w:sz w:val="24"/>
          </w:rPr>
          <w:tab/>
        </w:r>
        <w:r>
          <w:rPr>
            <w:rStyle w:val="Hipervnculo"/>
          </w:rPr>
          <w:t>Visión:</w:t>
        </w:r>
        <w:r>
          <w:tab/>
          <w:t>7</w:t>
        </w:r>
      </w:hyperlink>
    </w:p>
    <w:p w14:paraId="0160BFE1" w14:textId="77777777" w:rsidR="0096536C" w:rsidRDefault="00537B24">
      <w:pPr>
        <w:pStyle w:val="TDC2"/>
        <w:tabs>
          <w:tab w:val="right" w:leader="dot" w:pos="960"/>
          <w:tab w:val="right" w:leader="dot" w:pos="8494"/>
        </w:tabs>
      </w:pPr>
      <w:hyperlink r:id="rId13" w:history="1">
        <w:r>
          <w:rPr>
            <w:rStyle w:val="Hipervnculo"/>
          </w:rPr>
          <w:t>2.4</w:t>
        </w:r>
        <w:r>
          <w:rPr>
            <w:rFonts w:ascii="Aptos" w:eastAsia="Times New Roman" w:hAnsi="Aptos" w:cs="Times New Roman"/>
            <w:color w:val="auto"/>
            <w:sz w:val="24"/>
          </w:rPr>
          <w:tab/>
        </w:r>
        <w:r>
          <w:rPr>
            <w:rStyle w:val="Hipervnculo"/>
          </w:rPr>
          <w:t>Organigrama</w:t>
        </w:r>
        <w:r>
          <w:tab/>
          <w:t>7</w:t>
        </w:r>
      </w:hyperlink>
    </w:p>
    <w:p w14:paraId="77ADDA0D" w14:textId="77777777" w:rsidR="0096536C" w:rsidRDefault="00537B24">
      <w:pPr>
        <w:pStyle w:val="TDC1"/>
        <w:tabs>
          <w:tab w:val="right" w:leader="dot" w:pos="8494"/>
        </w:tabs>
      </w:pPr>
      <w:hyperlink r:id="rId14" w:history="1">
        <w:r>
          <w:rPr>
            <w:rStyle w:val="Hipervnculo"/>
          </w:rPr>
          <w:t>3</w:t>
        </w:r>
        <w:r>
          <w:tab/>
          <w:t>7</w:t>
        </w:r>
      </w:hyperlink>
    </w:p>
    <w:p w14:paraId="63931138" w14:textId="77777777" w:rsidR="0096536C" w:rsidRDefault="00537B24">
      <w:pPr>
        <w:pStyle w:val="TDC1"/>
        <w:tabs>
          <w:tab w:val="right" w:leader="dot" w:pos="960"/>
          <w:tab w:val="right" w:leader="dot" w:pos="8494"/>
        </w:tabs>
      </w:pPr>
      <w:hyperlink r:id="rId15" w:history="1">
        <w:r>
          <w:rPr>
            <w:rStyle w:val="Hipervnculo"/>
          </w:rPr>
          <w:t>4</w:t>
        </w:r>
        <w:r>
          <w:rPr>
            <w:rFonts w:ascii="Aptos" w:eastAsia="Times New Roman" w:hAnsi="Aptos" w:cs="Times New Roman"/>
            <w:color w:val="auto"/>
            <w:sz w:val="24"/>
          </w:rPr>
          <w:tab/>
        </w:r>
        <w:r>
          <w:rPr>
            <w:rStyle w:val="Hipervnculo"/>
          </w:rPr>
          <w:t>Planteamiento del problema</w:t>
        </w:r>
        <w:r>
          <w:tab/>
          <w:t>7</w:t>
        </w:r>
      </w:hyperlink>
    </w:p>
    <w:p w14:paraId="1C087753" w14:textId="77777777" w:rsidR="0096536C" w:rsidRDefault="00537B24">
      <w:pPr>
        <w:pStyle w:val="TDC1"/>
        <w:tabs>
          <w:tab w:val="right" w:leader="dot" w:pos="960"/>
          <w:tab w:val="right" w:leader="dot" w:pos="8494"/>
        </w:tabs>
      </w:pPr>
      <w:hyperlink r:id="rId16" w:history="1">
        <w:r>
          <w:rPr>
            <w:rStyle w:val="Hipervnculo"/>
          </w:rPr>
          <w:t>5</w:t>
        </w:r>
        <w:r>
          <w:rPr>
            <w:rFonts w:ascii="Aptos" w:eastAsia="Times New Roman" w:hAnsi="Aptos" w:cs="Times New Roman"/>
            <w:color w:val="auto"/>
            <w:sz w:val="24"/>
          </w:rPr>
          <w:tab/>
        </w:r>
        <w:r>
          <w:rPr>
            <w:rStyle w:val="Hipervnculo"/>
          </w:rPr>
          <w:t>Justificación.</w:t>
        </w:r>
        <w:r>
          <w:tab/>
          <w:t>8</w:t>
        </w:r>
      </w:hyperlink>
    </w:p>
    <w:p w14:paraId="0BD666CC" w14:textId="77777777" w:rsidR="0096536C" w:rsidRDefault="00537B24">
      <w:pPr>
        <w:pStyle w:val="TDC1"/>
        <w:tabs>
          <w:tab w:val="right" w:leader="dot" w:pos="8494"/>
        </w:tabs>
      </w:pPr>
      <w:hyperlink r:id="rId17" w:history="1">
        <w:r>
          <w:rPr>
            <w:rStyle w:val="Hipervnculo"/>
          </w:rPr>
          <w:t>6</w:t>
        </w:r>
        <w:r>
          <w:tab/>
          <w:t>8</w:t>
        </w:r>
      </w:hyperlink>
    </w:p>
    <w:p w14:paraId="3B326A10" w14:textId="77777777" w:rsidR="0096536C" w:rsidRDefault="00537B24">
      <w:pPr>
        <w:pStyle w:val="TDC1"/>
        <w:tabs>
          <w:tab w:val="right" w:leader="dot" w:pos="960"/>
          <w:tab w:val="right" w:leader="dot" w:pos="8494"/>
        </w:tabs>
      </w:pPr>
      <w:hyperlink r:id="rId18" w:history="1">
        <w:r>
          <w:rPr>
            <w:rStyle w:val="Hipervnculo"/>
          </w:rPr>
          <w:t>7</w:t>
        </w:r>
        <w:r>
          <w:rPr>
            <w:rFonts w:ascii="Aptos" w:eastAsia="Times New Roman" w:hAnsi="Aptos" w:cs="Times New Roman"/>
            <w:color w:val="auto"/>
            <w:sz w:val="24"/>
          </w:rPr>
          <w:tab/>
        </w:r>
        <w:r>
          <w:rPr>
            <w:rStyle w:val="Hipervnculo"/>
          </w:rPr>
          <w:t>Obj</w:t>
        </w:r>
        <w:r>
          <w:rPr>
            <w:rStyle w:val="Hipervnculo"/>
          </w:rPr>
          <w:t>etivos</w:t>
        </w:r>
        <w:r>
          <w:tab/>
          <w:t>9</w:t>
        </w:r>
      </w:hyperlink>
    </w:p>
    <w:p w14:paraId="181BCC5E" w14:textId="77777777" w:rsidR="0096536C" w:rsidRDefault="00537B24">
      <w:pPr>
        <w:pStyle w:val="TDC2"/>
        <w:tabs>
          <w:tab w:val="right" w:leader="dot" w:pos="960"/>
          <w:tab w:val="right" w:leader="dot" w:pos="8494"/>
        </w:tabs>
      </w:pPr>
      <w:hyperlink r:id="rId19" w:history="1">
        <w:r>
          <w:rPr>
            <w:rStyle w:val="Hipervnculo"/>
          </w:rPr>
          <w:t>7.1</w:t>
        </w:r>
        <w:r>
          <w:rPr>
            <w:rFonts w:ascii="Aptos" w:eastAsia="Times New Roman" w:hAnsi="Aptos" w:cs="Times New Roman"/>
            <w:color w:val="auto"/>
            <w:sz w:val="24"/>
          </w:rPr>
          <w:tab/>
        </w:r>
        <w:r>
          <w:rPr>
            <w:rStyle w:val="Hipervnculo"/>
          </w:rPr>
          <w:t>Objetivo General:</w:t>
        </w:r>
        <w:r>
          <w:tab/>
          <w:t>9</w:t>
        </w:r>
      </w:hyperlink>
    </w:p>
    <w:p w14:paraId="7D7C02D8" w14:textId="77777777" w:rsidR="0096536C" w:rsidRDefault="00537B24">
      <w:pPr>
        <w:pStyle w:val="TDC2"/>
        <w:tabs>
          <w:tab w:val="right" w:leader="dot" w:pos="960"/>
          <w:tab w:val="right" w:leader="dot" w:pos="8494"/>
        </w:tabs>
      </w:pPr>
      <w:hyperlink r:id="rId20" w:history="1">
        <w:r>
          <w:rPr>
            <w:rStyle w:val="Hipervnculo"/>
          </w:rPr>
          <w:t>7.2</w:t>
        </w:r>
        <w:r>
          <w:rPr>
            <w:rFonts w:ascii="Aptos" w:eastAsia="Times New Roman" w:hAnsi="Aptos" w:cs="Times New Roman"/>
            <w:color w:val="auto"/>
            <w:sz w:val="24"/>
          </w:rPr>
          <w:tab/>
        </w:r>
        <w:r>
          <w:rPr>
            <w:rStyle w:val="Hipervnculo"/>
          </w:rPr>
          <w:t>Objetivos específicos:</w:t>
        </w:r>
        <w:r>
          <w:tab/>
          <w:t>9</w:t>
        </w:r>
      </w:hyperlink>
    </w:p>
    <w:p w14:paraId="19860A5D" w14:textId="77777777" w:rsidR="0096536C" w:rsidRDefault="00537B24">
      <w:pPr>
        <w:pStyle w:val="TDC1"/>
        <w:tabs>
          <w:tab w:val="right" w:leader="dot" w:pos="8494"/>
        </w:tabs>
      </w:pPr>
      <w:hyperlink r:id="rId21" w:history="1">
        <w:r>
          <w:rPr>
            <w:rStyle w:val="Hipervnculo"/>
          </w:rPr>
          <w:t>8</w:t>
        </w:r>
        <w:r>
          <w:tab/>
          <w:t>10</w:t>
        </w:r>
      </w:hyperlink>
    </w:p>
    <w:p w14:paraId="464848DB" w14:textId="77777777" w:rsidR="0096536C" w:rsidRDefault="00537B24">
      <w:pPr>
        <w:pStyle w:val="TDC1"/>
        <w:tabs>
          <w:tab w:val="right" w:leader="dot" w:pos="960"/>
          <w:tab w:val="right" w:leader="dot" w:pos="8494"/>
        </w:tabs>
      </w:pPr>
      <w:hyperlink r:id="rId22" w:history="1">
        <w:r>
          <w:rPr>
            <w:rStyle w:val="Hipervnculo"/>
            <w:rFonts w:cs="Times New Roman"/>
          </w:rPr>
          <w:t>9</w:t>
        </w:r>
        <w:r>
          <w:rPr>
            <w:rFonts w:ascii="Aptos" w:eastAsia="Times New Roman" w:hAnsi="Aptos" w:cs="Times New Roman"/>
            <w:color w:val="auto"/>
            <w:sz w:val="24"/>
          </w:rPr>
          <w:tab/>
        </w:r>
        <w:r>
          <w:rPr>
            <w:rStyle w:val="Hipervnculo"/>
            <w:rFonts w:cs="Times New Roman"/>
            <w:i/>
          </w:rPr>
          <w:t xml:space="preserve">Estudio de Factibilidades (Técnica, Económica y </w:t>
        </w:r>
        <w:r>
          <w:rPr>
            <w:rStyle w:val="Hipervnculo"/>
            <w:rFonts w:cs="Times New Roman"/>
            <w:i/>
          </w:rPr>
          <w:t>Operativa)</w:t>
        </w:r>
        <w:r>
          <w:tab/>
          <w:t>10</w:t>
        </w:r>
      </w:hyperlink>
    </w:p>
    <w:p w14:paraId="5E1FE6CD" w14:textId="77777777" w:rsidR="0096536C" w:rsidRDefault="00537B24">
      <w:pPr>
        <w:pStyle w:val="TDC2"/>
        <w:tabs>
          <w:tab w:val="right" w:leader="dot" w:pos="960"/>
          <w:tab w:val="right" w:leader="dot" w:pos="8494"/>
        </w:tabs>
      </w:pPr>
      <w:hyperlink r:id="rId23" w:history="1">
        <w:r>
          <w:rPr>
            <w:rStyle w:val="Hipervnculo"/>
          </w:rPr>
          <w:t>9.1</w:t>
        </w:r>
        <w:r>
          <w:rPr>
            <w:rFonts w:ascii="Aptos" w:eastAsia="Times New Roman" w:hAnsi="Aptos" w:cs="Times New Roman"/>
            <w:color w:val="auto"/>
            <w:sz w:val="24"/>
          </w:rPr>
          <w:tab/>
        </w:r>
        <w:r>
          <w:rPr>
            <w:rStyle w:val="Hipervnculo"/>
          </w:rPr>
          <w:t>Factibilidad Técnica</w:t>
        </w:r>
        <w:r>
          <w:tab/>
          <w:t>10</w:t>
        </w:r>
      </w:hyperlink>
    </w:p>
    <w:p w14:paraId="08E6403C" w14:textId="77777777" w:rsidR="0096536C" w:rsidRDefault="00537B24">
      <w:pPr>
        <w:pStyle w:val="TDC2"/>
        <w:tabs>
          <w:tab w:val="right" w:leader="dot" w:pos="960"/>
          <w:tab w:val="right" w:leader="dot" w:pos="8494"/>
        </w:tabs>
      </w:pPr>
      <w:hyperlink r:id="rId24" w:history="1">
        <w:r>
          <w:rPr>
            <w:rStyle w:val="Hipervnculo"/>
          </w:rPr>
          <w:t>9.2</w:t>
        </w:r>
        <w:r>
          <w:rPr>
            <w:rFonts w:ascii="Aptos" w:eastAsia="Times New Roman" w:hAnsi="Aptos" w:cs="Times New Roman"/>
            <w:color w:val="auto"/>
            <w:sz w:val="24"/>
          </w:rPr>
          <w:tab/>
        </w:r>
        <w:r>
          <w:rPr>
            <w:rStyle w:val="Hipervnculo"/>
          </w:rPr>
          <w:t>Factibilidad Económica del Proyecto</w:t>
        </w:r>
        <w:r>
          <w:tab/>
          <w:t>12</w:t>
        </w:r>
      </w:hyperlink>
    </w:p>
    <w:p w14:paraId="043AF7A5" w14:textId="77777777" w:rsidR="0096536C" w:rsidRDefault="00537B24">
      <w:pPr>
        <w:pStyle w:val="TDC2"/>
        <w:tabs>
          <w:tab w:val="right" w:leader="dot" w:pos="960"/>
          <w:tab w:val="right" w:leader="dot" w:pos="8494"/>
        </w:tabs>
      </w:pPr>
      <w:hyperlink r:id="rId25" w:history="1">
        <w:r>
          <w:rPr>
            <w:rStyle w:val="Hipervnculo"/>
          </w:rPr>
          <w:t>9.3</w:t>
        </w:r>
        <w:r>
          <w:rPr>
            <w:rFonts w:ascii="Aptos" w:eastAsia="Times New Roman" w:hAnsi="Aptos" w:cs="Times New Roman"/>
            <w:color w:val="auto"/>
            <w:sz w:val="24"/>
          </w:rPr>
          <w:tab/>
        </w:r>
        <w:r>
          <w:rPr>
            <w:rStyle w:val="Hipervnculo"/>
          </w:rPr>
          <w:t>Factibilidad operativa.</w:t>
        </w:r>
        <w:r>
          <w:tab/>
          <w:t>15</w:t>
        </w:r>
      </w:hyperlink>
    </w:p>
    <w:p w14:paraId="653B311B" w14:textId="77777777" w:rsidR="0096536C" w:rsidRDefault="00537B24">
      <w:pPr>
        <w:pStyle w:val="TDC1"/>
        <w:tabs>
          <w:tab w:val="right" w:leader="dot" w:pos="960"/>
          <w:tab w:val="right" w:leader="dot" w:pos="8494"/>
        </w:tabs>
      </w:pPr>
      <w:hyperlink r:id="rId26" w:history="1">
        <w:r>
          <w:rPr>
            <w:rStyle w:val="Hipervnculo"/>
          </w:rPr>
          <w:t>10</w:t>
        </w:r>
        <w:r>
          <w:rPr>
            <w:rFonts w:ascii="Aptos" w:eastAsia="Times New Roman" w:hAnsi="Aptos" w:cs="Times New Roman"/>
            <w:color w:val="auto"/>
            <w:sz w:val="24"/>
          </w:rPr>
          <w:tab/>
        </w:r>
        <w:r>
          <w:rPr>
            <w:rStyle w:val="Hipervnculo"/>
          </w:rPr>
          <w:t>Diagramas</w:t>
        </w:r>
        <w:r>
          <w:rPr>
            <w:rStyle w:val="Hipervnculo"/>
          </w:rPr>
          <w:t xml:space="preserve"> referentes a la estructura del sistema</w:t>
        </w:r>
        <w:r>
          <w:tab/>
          <w:t>16</w:t>
        </w:r>
      </w:hyperlink>
    </w:p>
    <w:p w14:paraId="2AD7D38B" w14:textId="77777777" w:rsidR="0096536C" w:rsidRDefault="00537B24">
      <w:pPr>
        <w:pStyle w:val="TDC2"/>
        <w:tabs>
          <w:tab w:val="right" w:leader="dot" w:pos="1200"/>
          <w:tab w:val="right" w:leader="dot" w:pos="8494"/>
        </w:tabs>
      </w:pPr>
      <w:hyperlink r:id="rId27" w:history="1">
        <w:r>
          <w:rPr>
            <w:rStyle w:val="Hipervnculo"/>
          </w:rPr>
          <w:t>10.1</w:t>
        </w:r>
        <w:r>
          <w:rPr>
            <w:rFonts w:ascii="Aptos" w:eastAsia="Times New Roman" w:hAnsi="Aptos" w:cs="Times New Roman"/>
            <w:color w:val="auto"/>
            <w:sz w:val="24"/>
          </w:rPr>
          <w:tab/>
        </w:r>
        <w:r>
          <w:rPr>
            <w:rStyle w:val="Hipervnculo"/>
          </w:rPr>
          <w:t>Diagrama de contexto:</w:t>
        </w:r>
        <w:r>
          <w:tab/>
          <w:t>16</w:t>
        </w:r>
      </w:hyperlink>
    </w:p>
    <w:p w14:paraId="34DB4334" w14:textId="77777777" w:rsidR="0096536C" w:rsidRDefault="00537B24">
      <w:pPr>
        <w:pStyle w:val="TDC2"/>
        <w:tabs>
          <w:tab w:val="right" w:leader="dot" w:pos="1200"/>
          <w:tab w:val="right" w:leader="dot" w:pos="8494"/>
        </w:tabs>
      </w:pPr>
      <w:hyperlink r:id="rId28" w:history="1">
        <w:r>
          <w:rPr>
            <w:rStyle w:val="Hipervnculo"/>
          </w:rPr>
          <w:t>10.2</w:t>
        </w:r>
        <w:r>
          <w:rPr>
            <w:rFonts w:ascii="Aptos" w:eastAsia="Times New Roman" w:hAnsi="Aptos" w:cs="Times New Roman"/>
            <w:color w:val="auto"/>
            <w:sz w:val="24"/>
          </w:rPr>
          <w:tab/>
        </w:r>
        <w:r>
          <w:rPr>
            <w:rStyle w:val="Hipervnculo"/>
          </w:rPr>
          <w:t>Diagrama de flujo de datos:</w:t>
        </w:r>
        <w:r>
          <w:tab/>
          <w:t>17</w:t>
        </w:r>
      </w:hyperlink>
    </w:p>
    <w:p w14:paraId="5AADF536" w14:textId="77777777" w:rsidR="0096536C" w:rsidRDefault="00537B24">
      <w:pPr>
        <w:pStyle w:val="TDC2"/>
        <w:tabs>
          <w:tab w:val="right" w:leader="dot" w:pos="1200"/>
          <w:tab w:val="right" w:leader="dot" w:pos="8494"/>
        </w:tabs>
      </w:pPr>
      <w:hyperlink r:id="rId29" w:history="1">
        <w:r>
          <w:rPr>
            <w:rStyle w:val="Hipervnculo"/>
          </w:rPr>
          <w:t>10.3</w:t>
        </w:r>
        <w:r>
          <w:rPr>
            <w:rFonts w:ascii="Aptos" w:eastAsia="Times New Roman" w:hAnsi="Aptos" w:cs="Times New Roman"/>
            <w:color w:val="auto"/>
            <w:sz w:val="24"/>
          </w:rPr>
          <w:tab/>
        </w:r>
        <w:r>
          <w:rPr>
            <w:rStyle w:val="Hipervnculo"/>
          </w:rPr>
          <w:t>Diagrama caso de uso</w:t>
        </w:r>
        <w:r>
          <w:tab/>
          <w:t>18</w:t>
        </w:r>
      </w:hyperlink>
    </w:p>
    <w:p w14:paraId="5EA4F1DB" w14:textId="77777777" w:rsidR="0096536C" w:rsidRDefault="00537B24">
      <w:pPr>
        <w:pStyle w:val="TDC1"/>
        <w:tabs>
          <w:tab w:val="right" w:leader="dot" w:pos="960"/>
          <w:tab w:val="right" w:leader="dot" w:pos="8494"/>
        </w:tabs>
      </w:pPr>
      <w:hyperlink r:id="rId30" w:history="1">
        <w:r>
          <w:rPr>
            <w:rStyle w:val="Hipervnculo"/>
          </w:rPr>
          <w:t>11</w:t>
        </w:r>
        <w:r>
          <w:rPr>
            <w:rFonts w:ascii="Aptos" w:eastAsia="Times New Roman" w:hAnsi="Aptos" w:cs="Times New Roman"/>
            <w:color w:val="auto"/>
            <w:sz w:val="24"/>
          </w:rPr>
          <w:tab/>
        </w:r>
        <w:r>
          <w:rPr>
            <w:rStyle w:val="Hipervnculo"/>
          </w:rPr>
          <w:t>Diccionario de datos</w:t>
        </w:r>
        <w:r>
          <w:tab/>
          <w:t>19</w:t>
        </w:r>
      </w:hyperlink>
    </w:p>
    <w:p w14:paraId="78DF4535" w14:textId="77777777" w:rsidR="0096536C" w:rsidRDefault="00537B24">
      <w:pPr>
        <w:pStyle w:val="TDC1"/>
        <w:tabs>
          <w:tab w:val="right" w:leader="dot" w:pos="960"/>
          <w:tab w:val="right" w:leader="dot" w:pos="8494"/>
        </w:tabs>
      </w:pPr>
      <w:hyperlink r:id="rId31" w:history="1">
        <w:r>
          <w:rPr>
            <w:rStyle w:val="Hipervnculo"/>
          </w:rPr>
          <w:t>12</w:t>
        </w:r>
        <w:r>
          <w:rPr>
            <w:rFonts w:ascii="Aptos" w:eastAsia="Times New Roman" w:hAnsi="Aptos" w:cs="Times New Roman"/>
            <w:color w:val="auto"/>
            <w:sz w:val="24"/>
          </w:rPr>
          <w:tab/>
        </w:r>
        <w:r>
          <w:rPr>
            <w:rStyle w:val="Hipervnculo"/>
          </w:rPr>
          <w:t>Formas Normales de la base de datos</w:t>
        </w:r>
        <w:r>
          <w:tab/>
          <w:t>23</w:t>
        </w:r>
      </w:hyperlink>
    </w:p>
    <w:p w14:paraId="286EFC9D" w14:textId="77777777" w:rsidR="0096536C" w:rsidRDefault="00537B24">
      <w:pPr>
        <w:pStyle w:val="TDC2"/>
        <w:tabs>
          <w:tab w:val="right" w:leader="dot" w:pos="1200"/>
          <w:tab w:val="right" w:leader="dot" w:pos="8494"/>
        </w:tabs>
      </w:pPr>
      <w:hyperlink r:id="rId32" w:history="1">
        <w:r>
          <w:rPr>
            <w:rStyle w:val="Hipervnculo"/>
          </w:rPr>
          <w:t>12.1</w:t>
        </w:r>
        <w:r>
          <w:rPr>
            <w:rFonts w:ascii="Aptos" w:eastAsia="Times New Roman" w:hAnsi="Aptos" w:cs="Times New Roman"/>
            <w:color w:val="auto"/>
            <w:sz w:val="24"/>
          </w:rPr>
          <w:tab/>
        </w:r>
        <w:r>
          <w:rPr>
            <w:rStyle w:val="Hipervnculo"/>
          </w:rPr>
          <w:t>Diagrama de relación de la base de datos</w:t>
        </w:r>
        <w:r>
          <w:tab/>
          <w:t>23</w:t>
        </w:r>
      </w:hyperlink>
    </w:p>
    <w:p w14:paraId="44DDDE57" w14:textId="77777777" w:rsidR="0096536C" w:rsidRDefault="00537B24">
      <w:pPr>
        <w:pStyle w:val="TDC1"/>
        <w:tabs>
          <w:tab w:val="right" w:leader="dot" w:pos="960"/>
          <w:tab w:val="right" w:leader="dot" w:pos="8494"/>
        </w:tabs>
      </w:pPr>
      <w:hyperlink r:id="rId33" w:history="1">
        <w:r>
          <w:rPr>
            <w:rStyle w:val="Hipervnculo"/>
          </w:rPr>
          <w:t>13</w:t>
        </w:r>
        <w:r>
          <w:rPr>
            <w:rFonts w:ascii="Aptos" w:eastAsia="Times New Roman" w:hAnsi="Aptos" w:cs="Times New Roman"/>
            <w:color w:val="auto"/>
            <w:sz w:val="24"/>
          </w:rPr>
          <w:tab/>
        </w:r>
        <w:r>
          <w:rPr>
            <w:rStyle w:val="Hipervnculo"/>
          </w:rPr>
          <w:t>Interfaces del sistema</w:t>
        </w:r>
        <w:r>
          <w:tab/>
          <w:t>24</w:t>
        </w:r>
      </w:hyperlink>
    </w:p>
    <w:p w14:paraId="0EA77824" w14:textId="77777777" w:rsidR="0096536C" w:rsidRDefault="00537B24">
      <w:pPr>
        <w:pStyle w:val="TDC2"/>
        <w:tabs>
          <w:tab w:val="right" w:leader="dot" w:pos="1200"/>
          <w:tab w:val="right" w:leader="dot" w:pos="8494"/>
        </w:tabs>
      </w:pPr>
      <w:hyperlink r:id="rId34" w:history="1">
        <w:r>
          <w:rPr>
            <w:rStyle w:val="Hipervnculo"/>
          </w:rPr>
          <w:t>13.1</w:t>
        </w:r>
        <w:r>
          <w:rPr>
            <w:rFonts w:ascii="Aptos" w:eastAsia="Times New Roman" w:hAnsi="Aptos" w:cs="Times New Roman"/>
            <w:color w:val="auto"/>
            <w:sz w:val="24"/>
          </w:rPr>
          <w:tab/>
        </w:r>
        <w:r>
          <w:rPr>
            <w:rStyle w:val="Hipervnculo"/>
          </w:rPr>
          <w:t>Interfaz del sistema (fondo pantalla, menú, loguin) y sus descripciones</w:t>
        </w:r>
        <w:r>
          <w:tab/>
          <w:t>24</w:t>
        </w:r>
      </w:hyperlink>
    </w:p>
    <w:p w14:paraId="49B8A9F6" w14:textId="77777777" w:rsidR="0096536C" w:rsidRDefault="00537B24">
      <w:pPr>
        <w:pStyle w:val="TDC2"/>
        <w:tabs>
          <w:tab w:val="right" w:leader="dot" w:pos="1200"/>
          <w:tab w:val="right" w:leader="dot" w:pos="8494"/>
        </w:tabs>
      </w:pPr>
      <w:hyperlink r:id="rId35" w:history="1">
        <w:r>
          <w:rPr>
            <w:rStyle w:val="Hipervnculo"/>
          </w:rPr>
          <w:t>13.2</w:t>
        </w:r>
        <w:r>
          <w:rPr>
            <w:rFonts w:ascii="Aptos" w:eastAsia="Times New Roman" w:hAnsi="Aptos" w:cs="Times New Roman"/>
            <w:color w:val="auto"/>
            <w:sz w:val="24"/>
          </w:rPr>
          <w:tab/>
        </w:r>
        <w:r>
          <w:rPr>
            <w:rStyle w:val="Hipervnculo"/>
          </w:rPr>
          <w:t>Formularios de Entradas y sus descripciones</w:t>
        </w:r>
        <w:r>
          <w:tab/>
          <w:t>28</w:t>
        </w:r>
      </w:hyperlink>
    </w:p>
    <w:p w14:paraId="4C5D14A3" w14:textId="77777777" w:rsidR="0096536C" w:rsidRDefault="00537B24">
      <w:pPr>
        <w:pStyle w:val="TDC2"/>
        <w:tabs>
          <w:tab w:val="right" w:leader="dot" w:pos="1200"/>
          <w:tab w:val="right" w:leader="dot" w:pos="8494"/>
        </w:tabs>
      </w:pPr>
      <w:hyperlink r:id="rId36" w:history="1">
        <w:r>
          <w:rPr>
            <w:rStyle w:val="Hipervnculo"/>
          </w:rPr>
          <w:t>13.3</w:t>
        </w:r>
        <w:r>
          <w:rPr>
            <w:rFonts w:ascii="Aptos" w:eastAsia="Times New Roman" w:hAnsi="Aptos" w:cs="Times New Roman"/>
            <w:color w:val="auto"/>
            <w:sz w:val="24"/>
          </w:rPr>
          <w:tab/>
        </w:r>
        <w:r>
          <w:rPr>
            <w:rStyle w:val="Hipervnculo"/>
          </w:rPr>
          <w:t>Formularios de Procesos y</w:t>
        </w:r>
        <w:r>
          <w:rPr>
            <w:rStyle w:val="Hipervnculo"/>
          </w:rPr>
          <w:t xml:space="preserve"> sus descripciones</w:t>
        </w:r>
        <w:r>
          <w:tab/>
          <w:t>38</w:t>
        </w:r>
      </w:hyperlink>
    </w:p>
    <w:p w14:paraId="29ED9BFD" w14:textId="77777777" w:rsidR="0096536C" w:rsidRDefault="00537B24">
      <w:pPr>
        <w:pStyle w:val="TDC2"/>
        <w:tabs>
          <w:tab w:val="right" w:leader="dot" w:pos="1200"/>
          <w:tab w:val="right" w:leader="dot" w:pos="8494"/>
        </w:tabs>
      </w:pPr>
      <w:hyperlink r:id="rId37" w:history="1">
        <w:r>
          <w:rPr>
            <w:rStyle w:val="Hipervnculo"/>
          </w:rPr>
          <w:t>13.4</w:t>
        </w:r>
        <w:r>
          <w:rPr>
            <w:rFonts w:ascii="Aptos" w:eastAsia="Times New Roman" w:hAnsi="Aptos" w:cs="Times New Roman"/>
            <w:color w:val="auto"/>
            <w:sz w:val="24"/>
          </w:rPr>
          <w:tab/>
        </w:r>
        <w:r>
          <w:rPr>
            <w:rStyle w:val="Hipervnculo"/>
          </w:rPr>
          <w:t>Formato Salidas (formularios de reportes y cómo van a salir los reportes) y sus descripciones</w:t>
        </w:r>
        <w:r>
          <w:tab/>
          <w:t>45</w:t>
        </w:r>
      </w:hyperlink>
    </w:p>
    <w:p w14:paraId="1B860C88" w14:textId="77777777" w:rsidR="0096536C" w:rsidRDefault="00537B24">
      <w:pPr>
        <w:pStyle w:val="TDC1"/>
        <w:tabs>
          <w:tab w:val="right" w:leader="dot" w:pos="960"/>
          <w:tab w:val="right" w:leader="dot" w:pos="8494"/>
        </w:tabs>
      </w:pPr>
      <w:hyperlink r:id="rId38" w:history="1">
        <w:r>
          <w:rPr>
            <w:rStyle w:val="Hipervnculo"/>
          </w:rPr>
          <w:t>14</w:t>
        </w:r>
        <w:r>
          <w:rPr>
            <w:rFonts w:ascii="Aptos" w:eastAsia="Times New Roman" w:hAnsi="Aptos" w:cs="Times New Roman"/>
            <w:color w:val="auto"/>
            <w:sz w:val="24"/>
          </w:rPr>
          <w:tab/>
        </w:r>
        <w:r>
          <w:rPr>
            <w:rStyle w:val="Hipervnculo"/>
          </w:rPr>
          <w:t>Recomendaciones</w:t>
        </w:r>
        <w:r>
          <w:tab/>
          <w:t>50</w:t>
        </w:r>
      </w:hyperlink>
    </w:p>
    <w:p w14:paraId="009B8C29" w14:textId="77777777" w:rsidR="0096536C" w:rsidRDefault="00537B24">
      <w:pPr>
        <w:pStyle w:val="TDC1"/>
        <w:tabs>
          <w:tab w:val="right" w:leader="dot" w:pos="960"/>
          <w:tab w:val="right" w:leader="dot" w:pos="8494"/>
        </w:tabs>
      </w:pPr>
      <w:hyperlink r:id="rId39" w:history="1">
        <w:r>
          <w:rPr>
            <w:rStyle w:val="Hipervnculo"/>
          </w:rPr>
          <w:t>15</w:t>
        </w:r>
        <w:r>
          <w:rPr>
            <w:rFonts w:ascii="Aptos" w:eastAsia="Times New Roman" w:hAnsi="Aptos" w:cs="Times New Roman"/>
            <w:color w:val="auto"/>
            <w:sz w:val="24"/>
          </w:rPr>
          <w:tab/>
        </w:r>
        <w:r>
          <w:rPr>
            <w:rStyle w:val="Hipervnculo"/>
          </w:rPr>
          <w:t>Conclusione</w:t>
        </w:r>
        <w:r>
          <w:rPr>
            <w:rStyle w:val="Hipervnculo"/>
          </w:rPr>
          <w:t>s</w:t>
        </w:r>
        <w:r>
          <w:tab/>
          <w:t>51</w:t>
        </w:r>
      </w:hyperlink>
    </w:p>
    <w:p w14:paraId="6A5CB0B2" w14:textId="77777777" w:rsidR="0096536C" w:rsidRDefault="00537B24">
      <w:r>
        <w:rPr>
          <w:rFonts w:ascii="Arial" w:eastAsia="Arial" w:hAnsi="Arial" w:cs="Arial"/>
          <w:sz w:val="22"/>
        </w:rPr>
        <w:lastRenderedPageBreak/>
        <w:fldChar w:fldCharType="end"/>
      </w:r>
    </w:p>
    <w:p w14:paraId="00F39887" w14:textId="77777777" w:rsidR="0096536C" w:rsidRDefault="0096536C">
      <w:pPr>
        <w:rPr>
          <w:sz w:val="36"/>
          <w:szCs w:val="36"/>
        </w:rPr>
      </w:pPr>
    </w:p>
    <w:p w14:paraId="1C2F154A" w14:textId="77777777" w:rsidR="0096536C" w:rsidRDefault="0096536C">
      <w:pPr>
        <w:pageBreakBefore/>
        <w:spacing w:after="160" w:line="256" w:lineRule="auto"/>
        <w:ind w:left="0" w:firstLine="0"/>
        <w:rPr>
          <w:sz w:val="36"/>
          <w:szCs w:val="36"/>
        </w:rPr>
      </w:pPr>
    </w:p>
    <w:p w14:paraId="55506BBC" w14:textId="77777777" w:rsidR="0096536C" w:rsidRDefault="00537B24">
      <w:pPr>
        <w:pStyle w:val="Ttulo1"/>
      </w:pPr>
      <w:bookmarkStart w:id="0" w:name="_Toc183613430"/>
      <w:r>
        <w:t>Introducción</w:t>
      </w:r>
      <w:bookmarkEnd w:id="0"/>
    </w:p>
    <w:p w14:paraId="0941E4F4" w14:textId="77777777" w:rsidR="0096536C" w:rsidRDefault="0096536C"/>
    <w:p w14:paraId="3FF911BF" w14:textId="77777777" w:rsidR="0096536C" w:rsidRDefault="00537B24">
      <w:pPr>
        <w:ind w:left="9" w:right="1160"/>
      </w:pPr>
      <w:r>
        <w:t>La Compraventa La Colonia, ubicada en la comunidad de Villa Esperanza en el distrito municipal de Juancho, municipio de Oviedo, provincia de Pedernales, fue fundada en 2006 por el señor Leonardo. Desde su establecimiento, esta empr</w:t>
      </w:r>
      <w:r>
        <w:t xml:space="preserve">esa ha jugado un rol crucial en el apoyo financiero a la comunidad local, ofreciendo un servicio de compra y venta de artículos de valor que proporciona soluciones económicas rápidas y confiables. </w:t>
      </w:r>
    </w:p>
    <w:p w14:paraId="512AB390" w14:textId="77777777" w:rsidR="0096536C" w:rsidRDefault="00537B24">
      <w:pPr>
        <w:ind w:left="9" w:right="1160"/>
      </w:pPr>
      <w:r>
        <w:t xml:space="preserve">Con casi dos décadas de operación, La Colonia se ha </w:t>
      </w:r>
      <w:r>
        <w:t>consolidado como una institución de confianza dentro de su comunidad, gracias a su compromiso con la transparencia y la atención al cliente. Sin embargo, el crecimiento y la evolución del mercado han revelado la necesidad de modernizar los procesos interno</w:t>
      </w:r>
      <w:r>
        <w:t xml:space="preserve">s para mantenerse competitivo y eficiente. Actualmente, el manejo manual de operaciones limita la capacidad de la empresa para ofrecer un servicio más ágil y preciso. </w:t>
      </w:r>
    </w:p>
    <w:p w14:paraId="6E3779B8" w14:textId="77777777" w:rsidR="0096536C" w:rsidRDefault="00537B24">
      <w:pPr>
        <w:ind w:left="9" w:right="1160"/>
      </w:pPr>
      <w:r>
        <w:t>En respuesta a estos desafíos, surge la necesidad de un proyecto de automatización que t</w:t>
      </w:r>
      <w:r>
        <w:t>ransforme la manera en que La Colonia gestiona sus operaciones diarias. Este proyecto tiene como misión principal diseñar e implementar un sistema automatizado que optimice la gestión de inventarios, mejore la atención al cliente y, en última instancia, im</w:t>
      </w:r>
      <w:r>
        <w:t xml:space="preserve">pulse la competitividad de la empresa en el mercado local y potencialmente más allá. </w:t>
      </w:r>
    </w:p>
    <w:p w14:paraId="614582F3" w14:textId="77777777" w:rsidR="0096536C" w:rsidRDefault="00537B24">
      <w:pPr>
        <w:spacing w:after="277"/>
        <w:ind w:left="9" w:right="1160"/>
      </w:pPr>
      <w:r>
        <w:t>La automatización de La Colonia no solo busca mejorar la eficiencia operativa, sino también fortalecer su papel como un recurso esencial en la comunidad, asegurando que l</w:t>
      </w:r>
      <w:r>
        <w:t xml:space="preserve">a empresa continúe siendo un pilar de apoyo económico para sus clientes, mientras se adapta a las exigencias del entorno comercial contemporáneo. </w:t>
      </w:r>
    </w:p>
    <w:p w14:paraId="42BD8EE7" w14:textId="77777777" w:rsidR="0096536C" w:rsidRDefault="0096536C">
      <w:pPr>
        <w:spacing w:after="160" w:line="256" w:lineRule="auto"/>
        <w:ind w:left="0" w:firstLine="0"/>
      </w:pPr>
    </w:p>
    <w:p w14:paraId="7D1FF999" w14:textId="77777777" w:rsidR="0096536C" w:rsidRDefault="0096536C">
      <w:pPr>
        <w:spacing w:after="160" w:line="256" w:lineRule="auto"/>
        <w:ind w:left="0" w:firstLine="0"/>
      </w:pPr>
    </w:p>
    <w:p w14:paraId="4EB75FF0" w14:textId="77777777" w:rsidR="0096536C" w:rsidRDefault="0096536C">
      <w:pPr>
        <w:spacing w:after="160" w:line="256" w:lineRule="auto"/>
        <w:ind w:left="0" w:firstLine="0"/>
      </w:pPr>
    </w:p>
    <w:p w14:paraId="6BE84FAE" w14:textId="77777777" w:rsidR="0096536C" w:rsidRDefault="0096536C">
      <w:pPr>
        <w:spacing w:after="160" w:line="256" w:lineRule="auto"/>
        <w:ind w:left="0" w:firstLine="0"/>
      </w:pPr>
    </w:p>
    <w:p w14:paraId="4A45A9B7" w14:textId="77777777" w:rsidR="0096536C" w:rsidRDefault="0096536C">
      <w:pPr>
        <w:spacing w:after="160" w:line="256" w:lineRule="auto"/>
        <w:ind w:left="0" w:firstLine="0"/>
      </w:pPr>
    </w:p>
    <w:p w14:paraId="6D8CB3B6" w14:textId="77777777" w:rsidR="0096536C" w:rsidRDefault="0096536C">
      <w:pPr>
        <w:spacing w:after="160" w:line="256" w:lineRule="auto"/>
        <w:ind w:left="0" w:firstLine="0"/>
      </w:pPr>
    </w:p>
    <w:p w14:paraId="49D72BFA" w14:textId="77777777" w:rsidR="0096536C" w:rsidRDefault="0096536C">
      <w:pPr>
        <w:spacing w:after="160" w:line="256" w:lineRule="auto"/>
        <w:ind w:left="0" w:firstLine="0"/>
      </w:pPr>
    </w:p>
    <w:p w14:paraId="5EBEEE29" w14:textId="77777777" w:rsidR="0096536C" w:rsidRDefault="0096536C">
      <w:pPr>
        <w:spacing w:after="160" w:line="256" w:lineRule="auto"/>
        <w:ind w:left="0" w:firstLine="0"/>
      </w:pPr>
    </w:p>
    <w:p w14:paraId="5DC37AA7" w14:textId="77777777" w:rsidR="0096536C" w:rsidRDefault="00537B24">
      <w:pPr>
        <w:pStyle w:val="Ttulo1"/>
      </w:pPr>
      <w:bookmarkStart w:id="1" w:name="_Toc183613431"/>
      <w:r>
        <w:lastRenderedPageBreak/>
        <w:t>Proyecto de Análisis y diseño de sistema I</w:t>
      </w:r>
      <w:r>
        <w:t xml:space="preserve"> </w:t>
      </w:r>
      <w:r>
        <w:t>Compraventa la Colonia</w:t>
      </w:r>
      <w:bookmarkEnd w:id="1"/>
      <w:r>
        <w:t xml:space="preserve"> </w:t>
      </w:r>
    </w:p>
    <w:p w14:paraId="2F4537C1" w14:textId="77777777" w:rsidR="0096536C" w:rsidRDefault="0096536C"/>
    <w:p w14:paraId="0D78ADD9" w14:textId="77777777" w:rsidR="0096536C" w:rsidRDefault="00537B24">
      <w:pPr>
        <w:spacing w:after="784" w:line="256" w:lineRule="auto"/>
        <w:ind w:left="0" w:right="1080" w:firstLine="0"/>
        <w:jc w:val="center"/>
      </w:pPr>
      <w:r>
        <w:rPr>
          <w:noProof/>
        </w:rPr>
        <w:drawing>
          <wp:inline distT="0" distB="0" distL="0" distR="0" wp14:anchorId="563FCBC3" wp14:editId="6878DB31">
            <wp:extent cx="3943349" cy="2219321"/>
            <wp:effectExtent l="0" t="0" r="1" b="0"/>
            <wp:docPr id="2" name="Picture 1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3943349" cy="2219321"/>
                    </a:xfrm>
                    <a:prstGeom prst="rect">
                      <a:avLst/>
                    </a:prstGeom>
                    <a:noFill/>
                    <a:ln>
                      <a:noFill/>
                      <a:prstDash/>
                    </a:ln>
                  </pic:spPr>
                </pic:pic>
              </a:graphicData>
            </a:graphic>
          </wp:inline>
        </w:drawing>
      </w:r>
      <w:r>
        <w:t xml:space="preserve"> </w:t>
      </w:r>
    </w:p>
    <w:p w14:paraId="69B2234A" w14:textId="77777777" w:rsidR="0096536C" w:rsidRDefault="00537B24">
      <w:pPr>
        <w:tabs>
          <w:tab w:val="right" w:pos="10206"/>
        </w:tabs>
        <w:spacing w:after="0" w:line="256" w:lineRule="auto"/>
        <w:ind w:left="-1126" w:firstLine="0"/>
      </w:pPr>
      <w:r>
        <w:rPr>
          <w:noProof/>
        </w:rPr>
        <w:drawing>
          <wp:inline distT="0" distB="0" distL="0" distR="0" wp14:anchorId="7F7DE174" wp14:editId="1B3F2C9C">
            <wp:extent cx="3409953" cy="1914525"/>
            <wp:effectExtent l="0" t="0" r="0" b="9525"/>
            <wp:docPr id="3" name="Picture 119" descr="Imagen que contiene edificio, exterior, fuego, vací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3409953" cy="1914525"/>
                    </a:xfrm>
                    <a:prstGeom prst="rect">
                      <a:avLst/>
                    </a:prstGeom>
                    <a:noFill/>
                    <a:ln>
                      <a:noFill/>
                      <a:prstDash/>
                    </a:ln>
                  </pic:spPr>
                </pic:pic>
              </a:graphicData>
            </a:graphic>
          </wp:inline>
        </w:drawing>
      </w:r>
      <w:r>
        <w:rPr>
          <w:rFonts w:ascii="Calibri" w:eastAsia="Calibri" w:hAnsi="Calibri" w:cs="Calibri"/>
          <w:sz w:val="22"/>
        </w:rPr>
        <w:tab/>
      </w:r>
      <w:r>
        <w:rPr>
          <w:noProof/>
        </w:rPr>
        <w:drawing>
          <wp:inline distT="0" distB="0" distL="0" distR="0" wp14:anchorId="619F0DC0" wp14:editId="2DDF579E">
            <wp:extent cx="3409953" cy="1924053"/>
            <wp:effectExtent l="0" t="0" r="0" b="0"/>
            <wp:docPr id="4" name="Picture 1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409953" cy="1924053"/>
                    </a:xfrm>
                    <a:prstGeom prst="rect">
                      <a:avLst/>
                    </a:prstGeom>
                    <a:noFill/>
                    <a:ln>
                      <a:noFill/>
                      <a:prstDash/>
                    </a:ln>
                  </pic:spPr>
                </pic:pic>
              </a:graphicData>
            </a:graphic>
          </wp:inline>
        </w:drawing>
      </w:r>
      <w:r>
        <w:t xml:space="preserve"> </w:t>
      </w:r>
    </w:p>
    <w:p w14:paraId="7200B655" w14:textId="77777777" w:rsidR="0096536C" w:rsidRDefault="0096536C">
      <w:pPr>
        <w:spacing w:after="362" w:line="256" w:lineRule="auto"/>
        <w:ind w:left="14" w:right="1174" w:firstLine="374"/>
      </w:pPr>
    </w:p>
    <w:p w14:paraId="205FBCAA" w14:textId="77777777" w:rsidR="0096536C" w:rsidRDefault="0096536C">
      <w:pPr>
        <w:spacing w:after="362" w:line="256" w:lineRule="auto"/>
        <w:ind w:left="14" w:right="1174" w:firstLine="374"/>
      </w:pPr>
    </w:p>
    <w:p w14:paraId="13D57AE3" w14:textId="77777777" w:rsidR="0096536C" w:rsidRDefault="00537B24">
      <w:pPr>
        <w:pStyle w:val="Ttulo2"/>
      </w:pPr>
      <w:bookmarkStart w:id="2" w:name="_Toc183613432"/>
      <w:bookmarkStart w:id="3" w:name="_Toc13509"/>
      <w:r>
        <w:lastRenderedPageBreak/>
        <w:t xml:space="preserve">Información </w:t>
      </w:r>
      <w:r>
        <w:t>Básica (Nombre, Datos generales de la empresa Historia de la Empresa, Misión, visión y organigrama)</w:t>
      </w:r>
      <w:bookmarkEnd w:id="2"/>
      <w:r>
        <w:t xml:space="preserve"> </w:t>
      </w:r>
      <w:bookmarkEnd w:id="3"/>
    </w:p>
    <w:p w14:paraId="7FD8019F" w14:textId="77777777" w:rsidR="0096536C" w:rsidRDefault="0096536C"/>
    <w:p w14:paraId="1CC32295" w14:textId="77777777" w:rsidR="0096536C" w:rsidRDefault="00537B24">
      <w:pPr>
        <w:ind w:left="9" w:right="1160"/>
      </w:pPr>
      <w:r>
        <w:t>La empresa del señor Leonardo la cual trata de una compraventa, está ubicada en la provincia de Pedernales municipio de Oviedo, distrito municipal de Juan</w:t>
      </w:r>
      <w:r>
        <w:t xml:space="preserve">cho, está localizada en la colonia villa Esperanza en la calle Manuel castillo en el establecimiento número 38 y lleva como nombre compraventa la colonia. </w:t>
      </w:r>
    </w:p>
    <w:p w14:paraId="05125E50" w14:textId="77777777" w:rsidR="0096536C" w:rsidRDefault="00537B24">
      <w:pPr>
        <w:ind w:left="9" w:right="1160"/>
      </w:pPr>
      <w:r>
        <w:t>La compraventa de la colonia es una empresa que fue fundada por el señor Leonardo en el 2006 con una</w:t>
      </w:r>
      <w:r>
        <w:t xml:space="preserve"> visión emprendedora y una pasión por ayudar a su comunidad en el sector la colonia. El señor Leonardo notó que muchas personas enfrentaban dificultades económicas y necesitaban soluciones rápidas para obtener efectivo. Decidió abrir una compraventa que of</w:t>
      </w:r>
      <w:r>
        <w:t xml:space="preserve">reciera no solo préstamos, sino también un espacio donde la gente pudiera comprar y vender artículos de valor. </w:t>
      </w:r>
    </w:p>
    <w:p w14:paraId="2CB8CEAC" w14:textId="77777777" w:rsidR="0096536C" w:rsidRDefault="00537B24">
      <w:pPr>
        <w:ind w:left="9" w:right="1160"/>
      </w:pPr>
      <w:r>
        <w:t>El señor Leonardo comenzó con un pequeño local en su barrio, ofreciendo empeño de joyería, herramientas y electrodomésticos. Con el tiempo, su e</w:t>
      </w:r>
      <w:r>
        <w:t xml:space="preserve">nfoque en el servicio al cliente y la transparencia y en </w:t>
      </w:r>
      <w:proofErr w:type="gramStart"/>
      <w:r>
        <w:t>las forma</w:t>
      </w:r>
      <w:proofErr w:type="gramEnd"/>
      <w:r>
        <w:t xml:space="preserve"> de tratar a las personas y la consideración que le tiene atrajo a más clientes. La reputación de La compraventa de la colonia creció rápidamente, convirtiéndose en un lugar confiable para a</w:t>
      </w:r>
      <w:r>
        <w:t xml:space="preserve">quellos que necesitaban dinero rápido o deseaban vender artículos no deseados. </w:t>
      </w:r>
    </w:p>
    <w:p w14:paraId="48DD6B62" w14:textId="77777777" w:rsidR="0096536C" w:rsidRDefault="00537B24">
      <w:pPr>
        <w:spacing w:after="772"/>
        <w:ind w:left="9" w:right="1160"/>
      </w:pPr>
      <w:r>
        <w:t>Hoy en día gracias a Dios y a sus clientes, La compraventa de la colonia es un referente en su comunidad. Con planes de expandir sus operaciones a otras comunidades cercanas, e</w:t>
      </w:r>
      <w:r>
        <w:t xml:space="preserve">l señor Leonardo sigue comprometido con su misión de proporcionar soluciones financieras accesibles y confiables mientras mantiene un enfoque humano en cada interacción o transacción. </w:t>
      </w:r>
    </w:p>
    <w:p w14:paraId="716D72B4" w14:textId="77777777" w:rsidR="0096536C" w:rsidRDefault="00537B24">
      <w:pPr>
        <w:pStyle w:val="Ttulo2"/>
      </w:pPr>
      <w:bookmarkStart w:id="4" w:name="_Toc183613433"/>
      <w:bookmarkStart w:id="5" w:name="_Toc13510"/>
      <w:r>
        <w:t>Misión</w:t>
      </w:r>
      <w:bookmarkEnd w:id="4"/>
      <w:r>
        <w:t xml:space="preserve"> </w:t>
      </w:r>
      <w:bookmarkEnd w:id="5"/>
    </w:p>
    <w:p w14:paraId="0ED65702" w14:textId="77777777" w:rsidR="0096536C" w:rsidRDefault="00537B24">
      <w:pPr>
        <w:ind w:left="9" w:right="1160"/>
      </w:pPr>
      <w:r>
        <w:t>Ofrecer servicios accesibles y confiables, proporcionando a nue</w:t>
      </w:r>
      <w:r>
        <w:t xml:space="preserve">stros clientes soluciones rápidas para sus necesidades financieras. </w:t>
      </w:r>
    </w:p>
    <w:p w14:paraId="4FD4A5B1" w14:textId="77777777" w:rsidR="0096536C" w:rsidRDefault="00537B24">
      <w:pPr>
        <w:ind w:left="0" w:firstLine="0"/>
      </w:pPr>
      <w:r>
        <w:t xml:space="preserve">Nos comprometemos a crear un ambiente seguro y amigable, donde cada cliente se sienta valorado y respetado. fomentar relaciones duraderas a través de un servicio al cliente </w:t>
      </w:r>
      <w:r>
        <w:t xml:space="preserve">excepcional y transparencia en todas nuestras transacciones. </w:t>
      </w:r>
    </w:p>
    <w:p w14:paraId="2BE55975" w14:textId="77777777" w:rsidR="0096536C" w:rsidRDefault="0096536C">
      <w:pPr>
        <w:ind w:left="0" w:firstLine="0"/>
      </w:pPr>
    </w:p>
    <w:p w14:paraId="18A5B566" w14:textId="77777777" w:rsidR="0096536C" w:rsidRDefault="0096536C">
      <w:pPr>
        <w:ind w:left="0" w:firstLine="0"/>
      </w:pPr>
    </w:p>
    <w:p w14:paraId="282CC001" w14:textId="77777777" w:rsidR="0096536C" w:rsidRDefault="0096536C">
      <w:pPr>
        <w:ind w:left="0" w:firstLine="0"/>
        <w:rPr>
          <w:sz w:val="36"/>
          <w:szCs w:val="36"/>
        </w:rPr>
      </w:pPr>
      <w:bookmarkStart w:id="6" w:name="_Toc13511"/>
    </w:p>
    <w:p w14:paraId="57CEB7CF" w14:textId="77777777" w:rsidR="0096536C" w:rsidRDefault="0096536C">
      <w:pPr>
        <w:ind w:left="0" w:firstLine="0"/>
        <w:rPr>
          <w:sz w:val="36"/>
          <w:szCs w:val="36"/>
        </w:rPr>
      </w:pPr>
    </w:p>
    <w:p w14:paraId="306E6B0C" w14:textId="77777777" w:rsidR="0096536C" w:rsidRDefault="00537B24">
      <w:pPr>
        <w:pStyle w:val="Ttulo2"/>
      </w:pPr>
      <w:bookmarkStart w:id="7" w:name="_Toc183613434"/>
      <w:r>
        <w:lastRenderedPageBreak/>
        <w:t>Visión:</w:t>
      </w:r>
      <w:bookmarkEnd w:id="7"/>
      <w:r>
        <w:t xml:space="preserve"> </w:t>
      </w:r>
      <w:bookmarkEnd w:id="6"/>
    </w:p>
    <w:p w14:paraId="170D85F3" w14:textId="77777777" w:rsidR="0096536C" w:rsidRDefault="00537B24">
      <w:pPr>
        <w:ind w:left="9" w:right="1160"/>
      </w:pPr>
      <w:r>
        <w:t xml:space="preserve">Ser la compraventa líder en la comunidad, reconocida por nuestra integridad, profesionalismo y compromiso con el cliente. </w:t>
      </w:r>
    </w:p>
    <w:p w14:paraId="7CD885E7" w14:textId="77777777" w:rsidR="0096536C" w:rsidRDefault="00537B24">
      <w:pPr>
        <w:spacing w:after="0" w:line="542" w:lineRule="auto"/>
        <w:ind w:left="9" w:right="1160"/>
      </w:pPr>
      <w:r>
        <w:t>Aspiramos a expandir nuestros servicios, innovar en nuestr</w:t>
      </w:r>
      <w:r>
        <w:t xml:space="preserve">as prácticas comerciales y contribuir al bienestar económico de nuestros clientes, convirtiéndonos en su primera opción para soluciones financieras rápidas y efectivas. </w:t>
      </w:r>
    </w:p>
    <w:p w14:paraId="1995EBD3" w14:textId="77777777" w:rsidR="0096536C" w:rsidRDefault="00537B24">
      <w:pPr>
        <w:pStyle w:val="Ttulo2"/>
      </w:pPr>
      <w:bookmarkStart w:id="8" w:name="_Toc183613435"/>
      <w:bookmarkStart w:id="9" w:name="_Toc13512"/>
      <w:r>
        <w:t>Organigrama</w:t>
      </w:r>
      <w:bookmarkEnd w:id="8"/>
      <w:r>
        <w:t xml:space="preserve"> </w:t>
      </w:r>
      <w:bookmarkEnd w:id="9"/>
    </w:p>
    <w:p w14:paraId="2784CFB3" w14:textId="77777777" w:rsidR="0096536C" w:rsidRDefault="00537B24">
      <w:pPr>
        <w:spacing w:after="0" w:line="256" w:lineRule="auto"/>
        <w:ind w:left="-241" w:right="2415" w:firstLine="0"/>
        <w:jc w:val="right"/>
      </w:pPr>
      <w:r>
        <w:rPr>
          <w:noProof/>
        </w:rPr>
        <w:drawing>
          <wp:inline distT="0" distB="0" distL="0" distR="0" wp14:anchorId="6C310C35" wp14:editId="30AE35DB">
            <wp:extent cx="5057775" cy="1971674"/>
            <wp:effectExtent l="0" t="0" r="9525" b="0"/>
            <wp:docPr id="5" name="Picture 405"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057775" cy="1971674"/>
                    </a:xfrm>
                    <a:prstGeom prst="rect">
                      <a:avLst/>
                    </a:prstGeom>
                    <a:noFill/>
                    <a:ln>
                      <a:noFill/>
                      <a:prstDash/>
                    </a:ln>
                  </pic:spPr>
                </pic:pic>
              </a:graphicData>
            </a:graphic>
          </wp:inline>
        </w:drawing>
      </w:r>
      <w:r>
        <w:t xml:space="preserve"> </w:t>
      </w:r>
    </w:p>
    <w:p w14:paraId="2D20DBE6" w14:textId="77777777" w:rsidR="0096536C" w:rsidRDefault="0096536C">
      <w:pPr>
        <w:spacing w:after="0" w:line="256" w:lineRule="auto"/>
        <w:ind w:left="-241" w:right="2415" w:firstLine="0"/>
        <w:jc w:val="right"/>
      </w:pPr>
    </w:p>
    <w:p w14:paraId="60A0C02C" w14:textId="77777777" w:rsidR="0096536C" w:rsidRDefault="0096536C">
      <w:pPr>
        <w:spacing w:after="0" w:line="256" w:lineRule="auto"/>
        <w:ind w:left="-241" w:right="2415" w:firstLine="0"/>
        <w:jc w:val="right"/>
      </w:pPr>
    </w:p>
    <w:p w14:paraId="11F94BFA" w14:textId="77777777" w:rsidR="0096536C" w:rsidRDefault="0096536C">
      <w:pPr>
        <w:pStyle w:val="Ttulo1"/>
      </w:pPr>
      <w:bookmarkStart w:id="10" w:name="_Toc183613436"/>
      <w:bookmarkEnd w:id="10"/>
    </w:p>
    <w:p w14:paraId="23E47031" w14:textId="77777777" w:rsidR="0096536C" w:rsidRDefault="00537B24">
      <w:pPr>
        <w:pStyle w:val="Ttulo1"/>
      </w:pPr>
      <w:bookmarkStart w:id="11" w:name="_Toc183613437"/>
      <w:bookmarkStart w:id="12" w:name="_Toc13513"/>
      <w:r>
        <w:t>Planteamiento del problema</w:t>
      </w:r>
      <w:bookmarkEnd w:id="11"/>
      <w:r>
        <w:t xml:space="preserve"> </w:t>
      </w:r>
      <w:bookmarkEnd w:id="12"/>
    </w:p>
    <w:p w14:paraId="0DB0CE63" w14:textId="77777777" w:rsidR="0096536C" w:rsidRDefault="0096536C"/>
    <w:p w14:paraId="52EA637C" w14:textId="77777777" w:rsidR="0096536C" w:rsidRDefault="00537B24">
      <w:pPr>
        <w:ind w:left="9" w:right="1160"/>
      </w:pPr>
      <w:r>
        <w:t>Se hizo una serie de observaciones y p</w:t>
      </w:r>
      <w:r>
        <w:t xml:space="preserve">reguntas tanto al dueño, y a algunos empleados y clientes que frecuentan dicho establecimiento para así poder comprender más a fondo los problemas de esta. </w:t>
      </w:r>
    </w:p>
    <w:p w14:paraId="04F77CBE" w14:textId="77777777" w:rsidR="0096536C" w:rsidRDefault="00537B24">
      <w:pPr>
        <w:ind w:left="9" w:right="1160"/>
      </w:pPr>
      <w:r>
        <w:t xml:space="preserve">Esta está laborando desde el 2006 y durante todo este periodo presenta algunas debilidades con los </w:t>
      </w:r>
      <w:r>
        <w:t>que son la falta de la tecnología de los tiempos modernos y esto amenazan su competitividad en el mercado, dado que no cuenta con un sistema automatizado para brindar los servicios que sus clientes esperan ya que todo el papeleo se hace mano con un talonar</w:t>
      </w:r>
      <w:r>
        <w:t xml:space="preserve">io y registros en papel y carpetas. </w:t>
      </w:r>
    </w:p>
    <w:p w14:paraId="25793FB2" w14:textId="77777777" w:rsidR="0096536C" w:rsidRDefault="00537B24">
      <w:pPr>
        <w:ind w:left="9" w:right="1160"/>
      </w:pPr>
      <w:r>
        <w:t>El señor Maicol cómo empleado y administrador nos explicó que se le dificulta mucho atender con rapidez y agilidad a los clientes con el sistema manual que tiene se pierde mucho tiempo por cada cliente, si el cliente so</w:t>
      </w:r>
      <w:r>
        <w:t xml:space="preserve">lo </w:t>
      </w:r>
      <w:r>
        <w:lastRenderedPageBreak/>
        <w:t xml:space="preserve">quiere consultar ciertas informaciones de su proceso tiene que esperar entre 10 y 20 minutos, si quiere iniciar un proceso se tomó entre 15 a 30 minutos y si quiere saldar su proceso pues suele dura más de media hora. </w:t>
      </w:r>
    </w:p>
    <w:p w14:paraId="378D4BC2" w14:textId="77777777" w:rsidR="0096536C" w:rsidRDefault="00537B24">
      <w:pPr>
        <w:spacing w:after="326"/>
        <w:ind w:left="9" w:right="1160"/>
      </w:pPr>
      <w:r>
        <w:t xml:space="preserve">El señor Ángel como cliente de la </w:t>
      </w:r>
      <w:r>
        <w:t>empresa la compraventa la colonia expresó que lleva muchos años siendo cliente de esta empresa casi desde que se fundó y que antes estaba bien el negocio, pero que con el pasar de los tiempos la empresa no ha hecho ningún cambio significativo. Además, expr</w:t>
      </w:r>
      <w:r>
        <w:t>esó que cuando va a retirar sus artículos hay que estar buscando el número del recibo y al tener tantos recibos se pierde mucho tiempo buscando el número para saber cuánto tiene que pagar por el tiempo que lleva su artículo en el negocio y para que le pong</w:t>
      </w:r>
      <w:r>
        <w:t xml:space="preserve">an pagado o saldado. </w:t>
      </w:r>
    </w:p>
    <w:p w14:paraId="42A01EE1" w14:textId="77777777" w:rsidR="0096536C" w:rsidRDefault="00537B24">
      <w:pPr>
        <w:pStyle w:val="Ttulo1"/>
      </w:pPr>
      <w:bookmarkStart w:id="13" w:name="_Toc183613438"/>
      <w:bookmarkStart w:id="14" w:name="_Toc13514"/>
      <w:r>
        <w:t>Justificación.</w:t>
      </w:r>
      <w:bookmarkEnd w:id="13"/>
      <w:r>
        <w:t xml:space="preserve"> </w:t>
      </w:r>
      <w:bookmarkEnd w:id="14"/>
    </w:p>
    <w:p w14:paraId="13CD6992" w14:textId="77777777" w:rsidR="0096536C" w:rsidRDefault="00537B24">
      <w:pPr>
        <w:ind w:left="9" w:right="1160"/>
      </w:pPr>
      <w:r>
        <w:t xml:space="preserve">Después de realizar las observaciones, entrevistas y cuestionarios de lugar determinamos que la falta de automatización es el principal problema de la compraventa la colonia y de esta deriva la pérdida de tiempo con </w:t>
      </w:r>
      <w:r>
        <w:t xml:space="preserve">los clientes de entre 10 y 30 minutos dependiendo de los servicios requeridos de cada uno. </w:t>
      </w:r>
    </w:p>
    <w:p w14:paraId="4A57B29F" w14:textId="77777777" w:rsidR="0096536C" w:rsidRDefault="00537B24">
      <w:pPr>
        <w:ind w:left="9" w:right="1160"/>
      </w:pPr>
      <w:r>
        <w:t>Luego de analizar todas las problemáticas le presentamos un sistema totalmente automatizado, el cual contará con todo los estándares de hardware para que pueda func</w:t>
      </w:r>
      <w:r>
        <w:t>ionar el sistema que se implementara con la capacidad de resolverle todas esas problemáticas ya mencionadas anteriormente, con este sistema de múltiples usos podrá ponerle fin a la pérdida de tiempos con los clientes, al papeleo tedioso, al inventario manu</w:t>
      </w:r>
      <w:r>
        <w:t xml:space="preserve">al ya que el sistema almacena los datos y lleva un conteo tantos de los artículos que entran como lo que fueron liberados, también lleva un conteo financiero. </w:t>
      </w:r>
    </w:p>
    <w:p w14:paraId="216C5A86" w14:textId="77777777" w:rsidR="0096536C" w:rsidRDefault="00537B24">
      <w:pPr>
        <w:ind w:left="9" w:right="1160"/>
      </w:pPr>
      <w:r>
        <w:t>Con esto buscamos reducir los tiempos con los clientes eficientemente ya que con esos procesos q</w:t>
      </w:r>
      <w:r>
        <w:t xml:space="preserve">ue duraban entres 10 a 20 minutos lo reduciremos a 3 o 5 minutos y con los demás procesos que tenían una duración de 15 a 30 minutos lo reduciremos a 5 o 10 minutos, ya que todo será de manera automatizada. </w:t>
      </w:r>
    </w:p>
    <w:p w14:paraId="54D99B93" w14:textId="77777777" w:rsidR="0096536C" w:rsidRDefault="00537B24">
      <w:pPr>
        <w:spacing w:after="323"/>
        <w:ind w:left="9" w:right="1160"/>
      </w:pPr>
      <w:r>
        <w:t>También se podrá dar cuenta mediante avisos y no</w:t>
      </w:r>
      <w:r>
        <w:t>tificaciones cuando un cliente está atrasado con sus cuotas o cuando está próximo a vencer así siempre tendrá claro el estado actual de cada cliente que esté dentro de su empresa. Le aseguro que con este sistema su empresa dará un salto gigantesco tanto en</w:t>
      </w:r>
      <w:r>
        <w:t xml:space="preserve"> el mercado laboral como en el mundo digital. </w:t>
      </w:r>
    </w:p>
    <w:p w14:paraId="3B322886" w14:textId="77777777" w:rsidR="0096536C" w:rsidRDefault="0096536C">
      <w:pPr>
        <w:pStyle w:val="Ttulo1"/>
      </w:pPr>
      <w:bookmarkStart w:id="15" w:name="_Toc183613439"/>
      <w:bookmarkStart w:id="16" w:name="_Toc13515"/>
      <w:bookmarkEnd w:id="15"/>
    </w:p>
    <w:p w14:paraId="0E497985" w14:textId="77777777" w:rsidR="0096536C" w:rsidRDefault="0096536C"/>
    <w:p w14:paraId="33C798D1" w14:textId="77777777" w:rsidR="0096536C" w:rsidRDefault="0096536C"/>
    <w:p w14:paraId="0B3E57EE" w14:textId="77777777" w:rsidR="0096536C" w:rsidRDefault="0096536C">
      <w:pPr>
        <w:rPr>
          <w:sz w:val="36"/>
          <w:szCs w:val="36"/>
        </w:rPr>
      </w:pPr>
    </w:p>
    <w:p w14:paraId="71BFFC4E" w14:textId="77777777" w:rsidR="0096536C" w:rsidRDefault="0096536C">
      <w:pPr>
        <w:rPr>
          <w:sz w:val="36"/>
          <w:szCs w:val="36"/>
        </w:rPr>
      </w:pPr>
    </w:p>
    <w:p w14:paraId="6D3F3B0A" w14:textId="77777777" w:rsidR="0096536C" w:rsidRDefault="0096536C">
      <w:pPr>
        <w:rPr>
          <w:sz w:val="36"/>
          <w:szCs w:val="36"/>
        </w:rPr>
      </w:pPr>
    </w:p>
    <w:p w14:paraId="2DC8CE78" w14:textId="77777777" w:rsidR="0096536C" w:rsidRDefault="00537B24">
      <w:pPr>
        <w:pStyle w:val="Ttulo1"/>
      </w:pPr>
      <w:bookmarkStart w:id="17" w:name="_Toc183613440"/>
      <w:r>
        <w:t>Objetivos</w:t>
      </w:r>
      <w:bookmarkEnd w:id="17"/>
      <w:r>
        <w:t xml:space="preserve"> </w:t>
      </w:r>
      <w:bookmarkEnd w:id="16"/>
    </w:p>
    <w:p w14:paraId="0BA5915C" w14:textId="77777777" w:rsidR="0096536C" w:rsidRDefault="00537B24">
      <w:pPr>
        <w:pStyle w:val="Ttulo2"/>
      </w:pPr>
      <w:bookmarkStart w:id="18" w:name="_Toc183613441"/>
      <w:bookmarkStart w:id="19" w:name="_Toc13516"/>
      <w:r>
        <w:t>Objetivo General:</w:t>
      </w:r>
      <w:bookmarkEnd w:id="18"/>
      <w:r>
        <w:t xml:space="preserve"> </w:t>
      </w:r>
      <w:bookmarkEnd w:id="19"/>
    </w:p>
    <w:p w14:paraId="69C64000" w14:textId="77777777" w:rsidR="0096536C" w:rsidRDefault="00537B24">
      <w:pPr>
        <w:spacing w:after="840"/>
        <w:ind w:left="9" w:right="1160"/>
      </w:pPr>
      <w:r>
        <w:t>Analizar el desempeño y la eficiencia de la Compraventa La Colonia, centrándonos en su sistema de gestión y atención al cliente; con el propósito de determinar si la automat</w:t>
      </w:r>
      <w:r>
        <w:t xml:space="preserve">ización es una opción factible, y una solución eficiente a los problemas de desempeño del negocio. </w:t>
      </w:r>
    </w:p>
    <w:p w14:paraId="75922813" w14:textId="77777777" w:rsidR="0096536C" w:rsidRDefault="00537B24">
      <w:pPr>
        <w:pStyle w:val="Ttulo2"/>
      </w:pPr>
      <w:bookmarkStart w:id="20" w:name="_Toc183613442"/>
      <w:bookmarkStart w:id="21" w:name="_Toc13517"/>
      <w:r>
        <w:t>Objetivos específicos:</w:t>
      </w:r>
      <w:bookmarkEnd w:id="20"/>
      <w:r>
        <w:t xml:space="preserve"> </w:t>
      </w:r>
      <w:bookmarkEnd w:id="21"/>
    </w:p>
    <w:p w14:paraId="03184636" w14:textId="77777777" w:rsidR="0096536C" w:rsidRDefault="00537B24">
      <w:pPr>
        <w:spacing w:after="290"/>
        <w:ind w:left="9" w:right="1160"/>
      </w:pPr>
      <w:r>
        <w:t xml:space="preserve">Determinar las problemáticas de la empresa </w:t>
      </w:r>
    </w:p>
    <w:p w14:paraId="554A28E8" w14:textId="77777777" w:rsidR="0096536C" w:rsidRDefault="00537B24">
      <w:pPr>
        <w:spacing w:after="290"/>
        <w:ind w:left="9" w:right="1160"/>
      </w:pPr>
      <w:r>
        <w:t xml:space="preserve">Presentar las problemáticas encontradas </w:t>
      </w:r>
    </w:p>
    <w:p w14:paraId="19103B54" w14:textId="77777777" w:rsidR="0096536C" w:rsidRDefault="00537B24">
      <w:pPr>
        <w:spacing w:after="290"/>
        <w:ind w:left="9" w:right="1160"/>
      </w:pPr>
      <w:r>
        <w:t xml:space="preserve">Determinar los requerimientos </w:t>
      </w:r>
      <w:r>
        <w:t xml:space="preserve">funcionales y no funcionales del sistema. </w:t>
      </w:r>
    </w:p>
    <w:p w14:paraId="1EC0D757" w14:textId="77777777" w:rsidR="0096536C" w:rsidRDefault="00537B24">
      <w:pPr>
        <w:spacing w:after="290"/>
        <w:ind w:left="9" w:right="1160"/>
      </w:pPr>
      <w:r>
        <w:t xml:space="preserve">Elaborar un estudio de factibilidad. </w:t>
      </w:r>
    </w:p>
    <w:p w14:paraId="6711E591" w14:textId="77777777" w:rsidR="0096536C" w:rsidRDefault="00537B24">
      <w:pPr>
        <w:spacing w:after="289"/>
        <w:ind w:left="9" w:right="1160"/>
      </w:pPr>
      <w:r>
        <w:t xml:space="preserve">Realizar un análisis costo beneficio. </w:t>
      </w:r>
    </w:p>
    <w:p w14:paraId="34A0D806" w14:textId="77777777" w:rsidR="0096536C" w:rsidRDefault="00537B24">
      <w:pPr>
        <w:tabs>
          <w:tab w:val="center" w:pos="5804"/>
        </w:tabs>
        <w:ind w:left="-1" w:firstLine="0"/>
      </w:pPr>
      <w:r>
        <w:t xml:space="preserve">Plantear recomendaciones. </w:t>
      </w:r>
    </w:p>
    <w:p w14:paraId="198C2AAF" w14:textId="77777777" w:rsidR="0096536C" w:rsidRDefault="0096536C">
      <w:pPr>
        <w:tabs>
          <w:tab w:val="center" w:pos="5804"/>
        </w:tabs>
        <w:ind w:left="-1" w:firstLine="0"/>
      </w:pPr>
    </w:p>
    <w:p w14:paraId="314E4082" w14:textId="77777777" w:rsidR="0096536C" w:rsidRDefault="0096536C">
      <w:pPr>
        <w:tabs>
          <w:tab w:val="center" w:pos="5804"/>
        </w:tabs>
        <w:ind w:left="-1" w:firstLine="0"/>
      </w:pPr>
    </w:p>
    <w:p w14:paraId="220D9944" w14:textId="77777777" w:rsidR="0096536C" w:rsidRDefault="0096536C">
      <w:pPr>
        <w:tabs>
          <w:tab w:val="center" w:pos="5804"/>
        </w:tabs>
        <w:ind w:left="-1" w:firstLine="0"/>
      </w:pPr>
    </w:p>
    <w:p w14:paraId="7EBD779A" w14:textId="77777777" w:rsidR="0096536C" w:rsidRDefault="0096536C">
      <w:pPr>
        <w:tabs>
          <w:tab w:val="center" w:pos="5804"/>
        </w:tabs>
        <w:ind w:left="-1" w:firstLine="0"/>
      </w:pPr>
    </w:p>
    <w:p w14:paraId="45A24E19" w14:textId="77777777" w:rsidR="0096536C" w:rsidRDefault="0096536C">
      <w:pPr>
        <w:tabs>
          <w:tab w:val="center" w:pos="5804"/>
        </w:tabs>
        <w:ind w:left="-1" w:firstLine="0"/>
      </w:pPr>
    </w:p>
    <w:p w14:paraId="7E9AF85C" w14:textId="77777777" w:rsidR="0096536C" w:rsidRDefault="0096536C">
      <w:pPr>
        <w:tabs>
          <w:tab w:val="center" w:pos="5804"/>
        </w:tabs>
        <w:ind w:left="-1" w:firstLine="0"/>
      </w:pPr>
    </w:p>
    <w:p w14:paraId="1A36D51D" w14:textId="77777777" w:rsidR="0096536C" w:rsidRDefault="0096536C">
      <w:pPr>
        <w:tabs>
          <w:tab w:val="center" w:pos="5804"/>
        </w:tabs>
        <w:ind w:left="-1" w:firstLine="0"/>
      </w:pPr>
    </w:p>
    <w:p w14:paraId="449A7E65" w14:textId="77777777" w:rsidR="0096536C" w:rsidRDefault="0096536C">
      <w:pPr>
        <w:tabs>
          <w:tab w:val="center" w:pos="5804"/>
        </w:tabs>
        <w:ind w:left="-1" w:firstLine="0"/>
      </w:pPr>
    </w:p>
    <w:p w14:paraId="75EFBFC1" w14:textId="77777777" w:rsidR="0096536C" w:rsidRDefault="0096536C">
      <w:pPr>
        <w:tabs>
          <w:tab w:val="center" w:pos="5804"/>
        </w:tabs>
        <w:ind w:left="-1" w:firstLine="0"/>
      </w:pPr>
    </w:p>
    <w:p w14:paraId="099C51DE" w14:textId="77777777" w:rsidR="0096536C" w:rsidRDefault="0096536C">
      <w:pPr>
        <w:tabs>
          <w:tab w:val="center" w:pos="5804"/>
        </w:tabs>
        <w:ind w:left="-1" w:firstLine="0"/>
      </w:pPr>
    </w:p>
    <w:p w14:paraId="4CFD63C6" w14:textId="77777777" w:rsidR="0096536C" w:rsidRDefault="00537B24">
      <w:pPr>
        <w:tabs>
          <w:tab w:val="center" w:pos="5804"/>
        </w:tabs>
        <w:ind w:left="-1" w:firstLine="0"/>
      </w:pPr>
      <w:r>
        <w:tab/>
        <w:t xml:space="preserve"> </w:t>
      </w:r>
    </w:p>
    <w:p w14:paraId="2FE990A0" w14:textId="77777777" w:rsidR="0096536C" w:rsidRDefault="00537B24">
      <w:pPr>
        <w:pStyle w:val="Ttulo1"/>
      </w:pPr>
      <w:r>
        <w:lastRenderedPageBreak/>
        <w:t xml:space="preserve"> </w:t>
      </w:r>
      <w:bookmarkStart w:id="22" w:name="_Toc183613443"/>
      <w:bookmarkEnd w:id="22"/>
    </w:p>
    <w:p w14:paraId="2E5E20F8" w14:textId="77777777" w:rsidR="0096536C" w:rsidRDefault="00537B24">
      <w:pPr>
        <w:pStyle w:val="Ttulo1"/>
      </w:pPr>
      <w:bookmarkStart w:id="23" w:name="_Toc183613444"/>
      <w:r>
        <w:rPr>
          <w:rFonts w:eastAsia="Arial"/>
        </w:rPr>
        <w:t>Estudio de Factibilidades (Técnica, Económica y Operativa)</w:t>
      </w:r>
      <w:bookmarkEnd w:id="23"/>
      <w:r>
        <w:rPr>
          <w:rFonts w:eastAsia="Arial"/>
        </w:rPr>
        <w:t xml:space="preserve"> </w:t>
      </w:r>
    </w:p>
    <w:p w14:paraId="6C239193" w14:textId="77777777" w:rsidR="0096536C" w:rsidRDefault="00537B24">
      <w:pPr>
        <w:pStyle w:val="Ttulo2"/>
      </w:pPr>
      <w:bookmarkStart w:id="24" w:name="_Toc183613445"/>
      <w:r>
        <w:rPr>
          <w:rFonts w:eastAsia="Arial"/>
        </w:rPr>
        <w:t>Factibilidad Técnica</w:t>
      </w:r>
      <w:bookmarkEnd w:id="24"/>
      <w:r>
        <w:rPr>
          <w:rFonts w:eastAsia="Arial"/>
        </w:rPr>
        <w:t xml:space="preserve"> </w:t>
      </w:r>
    </w:p>
    <w:p w14:paraId="2B94992F" w14:textId="77777777" w:rsidR="0096536C" w:rsidRDefault="00537B24">
      <w:pPr>
        <w:spacing w:after="320" w:line="264" w:lineRule="auto"/>
        <w:ind w:left="-5"/>
      </w:pPr>
      <w:r>
        <w:rPr>
          <w:rFonts w:eastAsia="Arial"/>
          <w:b/>
        </w:rPr>
        <w:t xml:space="preserve">1. </w:t>
      </w:r>
      <w:r>
        <w:rPr>
          <w:rFonts w:eastAsia="Arial"/>
          <w:b/>
        </w:rPr>
        <w:t>Evaluación de la Infraestructura Actual</w:t>
      </w:r>
      <w:r>
        <w:t xml:space="preserve"> </w:t>
      </w:r>
    </w:p>
    <w:p w14:paraId="7EC55F63" w14:textId="77777777" w:rsidR="0096536C" w:rsidRDefault="00537B24">
      <w:pPr>
        <w:spacing w:after="320" w:line="264" w:lineRule="auto"/>
        <w:ind w:left="-5"/>
      </w:pPr>
      <w:r>
        <w:rPr>
          <w:rFonts w:eastAsia="Arial"/>
          <w:b/>
        </w:rPr>
        <w:t>Hardware Existente:</w:t>
      </w:r>
      <w:r>
        <w:t xml:space="preserve"> </w:t>
      </w:r>
    </w:p>
    <w:p w14:paraId="74E94575" w14:textId="77777777" w:rsidR="0096536C" w:rsidRDefault="00537B24">
      <w:pPr>
        <w:numPr>
          <w:ilvl w:val="0"/>
          <w:numId w:val="3"/>
        </w:numPr>
        <w:spacing w:after="37" w:line="300" w:lineRule="auto"/>
        <w:ind w:right="1160" w:hanging="360"/>
        <w:jc w:val="both"/>
      </w:pPr>
      <w:r>
        <w:t xml:space="preserve">Actualmente, la compraventa opera con un sistema completamente manual, lo que implica que no hay infraestructura tecnológica existente para aprovechar. </w:t>
      </w:r>
    </w:p>
    <w:p w14:paraId="341A9A4F" w14:textId="77777777" w:rsidR="0096536C" w:rsidRDefault="00537B24">
      <w:pPr>
        <w:numPr>
          <w:ilvl w:val="0"/>
          <w:numId w:val="3"/>
        </w:numPr>
        <w:spacing w:after="286" w:line="300" w:lineRule="auto"/>
        <w:ind w:right="1160" w:hanging="360"/>
        <w:jc w:val="both"/>
      </w:pPr>
      <w:r>
        <w:t xml:space="preserve">Es </w:t>
      </w:r>
      <w:r>
        <w:tab/>
        <w:t xml:space="preserve">necesario </w:t>
      </w:r>
      <w:r>
        <w:tab/>
        <w:t xml:space="preserve">adquirir </w:t>
      </w:r>
      <w:r>
        <w:tab/>
        <w:t xml:space="preserve">nuevos </w:t>
      </w:r>
      <w:r>
        <w:tab/>
        <w:t xml:space="preserve">equipos </w:t>
      </w:r>
      <w:r>
        <w:tab/>
      </w:r>
      <w:proofErr w:type="gramStart"/>
      <w:r>
        <w:t xml:space="preserve">que  </w:t>
      </w:r>
      <w:r>
        <w:tab/>
      </w:r>
      <w:proofErr w:type="gramEnd"/>
      <w:r>
        <w:t xml:space="preserve">cumplan </w:t>
      </w:r>
      <w:r>
        <w:tab/>
        <w:t xml:space="preserve">con </w:t>
      </w:r>
      <w:r>
        <w:tab/>
        <w:t xml:space="preserve">los requerimientos especificados. </w:t>
      </w:r>
    </w:p>
    <w:p w14:paraId="7B9E8576" w14:textId="77777777" w:rsidR="0096536C" w:rsidRDefault="00537B24">
      <w:pPr>
        <w:spacing w:after="320" w:line="264" w:lineRule="auto"/>
        <w:ind w:left="-5"/>
      </w:pPr>
      <w:r>
        <w:rPr>
          <w:rFonts w:eastAsia="Arial"/>
          <w:b/>
        </w:rPr>
        <w:t>Software Existente:</w:t>
      </w:r>
      <w:r>
        <w:t xml:space="preserve"> </w:t>
      </w:r>
    </w:p>
    <w:p w14:paraId="0B730BFD" w14:textId="77777777" w:rsidR="0096536C" w:rsidRDefault="00537B24">
      <w:pPr>
        <w:numPr>
          <w:ilvl w:val="0"/>
          <w:numId w:val="3"/>
        </w:numPr>
        <w:spacing w:after="118" w:line="420" w:lineRule="auto"/>
        <w:ind w:right="1160" w:hanging="360"/>
        <w:jc w:val="both"/>
      </w:pPr>
      <w:r>
        <w:t xml:space="preserve">No se dispone de software de gestión, por lo que será necesario implementar desde cero el sistema automatizado. </w:t>
      </w:r>
      <w:r>
        <w:rPr>
          <w:rFonts w:eastAsia="Arial"/>
          <w:b/>
        </w:rPr>
        <w:t>2. Requerimientos Técnicos</w:t>
      </w:r>
      <w:r>
        <w:t xml:space="preserve"> </w:t>
      </w:r>
    </w:p>
    <w:p w14:paraId="579F8FCC" w14:textId="77777777" w:rsidR="0096536C" w:rsidRDefault="00537B24">
      <w:pPr>
        <w:spacing w:after="320" w:line="264" w:lineRule="auto"/>
        <w:ind w:left="-5"/>
      </w:pPr>
      <w:r>
        <w:rPr>
          <w:rFonts w:eastAsia="Arial"/>
          <w:b/>
        </w:rPr>
        <w:t>Hardware:</w:t>
      </w:r>
      <w:r>
        <w:t xml:space="preserve"> </w:t>
      </w:r>
    </w:p>
    <w:p w14:paraId="1F5C695E" w14:textId="77777777" w:rsidR="0096536C" w:rsidRDefault="00537B24">
      <w:pPr>
        <w:numPr>
          <w:ilvl w:val="0"/>
          <w:numId w:val="3"/>
        </w:numPr>
        <w:spacing w:after="35" w:line="300" w:lineRule="auto"/>
        <w:ind w:right="1160" w:hanging="360"/>
        <w:jc w:val="both"/>
      </w:pPr>
      <w:r>
        <w:rPr>
          <w:rFonts w:eastAsia="Arial"/>
          <w:b/>
        </w:rPr>
        <w:t xml:space="preserve">Procesador: </w:t>
      </w:r>
      <w:r>
        <w:t xml:space="preserve">Intel Xeon o </w:t>
      </w:r>
      <w:r>
        <w:t xml:space="preserve">AMD EPYC (mínimo 4 núcleos) para manejar múltiples tareas y procesos. </w:t>
      </w:r>
    </w:p>
    <w:p w14:paraId="3742EFF9" w14:textId="77777777" w:rsidR="0096536C" w:rsidRDefault="00537B24">
      <w:pPr>
        <w:numPr>
          <w:ilvl w:val="0"/>
          <w:numId w:val="3"/>
        </w:numPr>
        <w:spacing w:after="37" w:line="300" w:lineRule="auto"/>
        <w:ind w:right="1160" w:hanging="360"/>
        <w:jc w:val="both"/>
      </w:pPr>
      <w:r>
        <w:rPr>
          <w:rFonts w:eastAsia="Arial"/>
          <w:b/>
        </w:rPr>
        <w:t xml:space="preserve">Memoria RAM: </w:t>
      </w:r>
      <w:r>
        <w:t xml:space="preserve">16 GB DDR4 para asegurar un rendimiento fluido y capacidad de manejar grandes volúmenes de datos. </w:t>
      </w:r>
    </w:p>
    <w:p w14:paraId="1DFCFF79" w14:textId="77777777" w:rsidR="0096536C" w:rsidRDefault="00537B24">
      <w:pPr>
        <w:numPr>
          <w:ilvl w:val="0"/>
          <w:numId w:val="3"/>
        </w:numPr>
        <w:spacing w:after="36" w:line="300" w:lineRule="auto"/>
        <w:ind w:right="1160" w:hanging="360"/>
        <w:jc w:val="both"/>
      </w:pPr>
      <w:r>
        <w:rPr>
          <w:rFonts w:eastAsia="Arial"/>
          <w:b/>
        </w:rPr>
        <w:t xml:space="preserve">Almacenamiento: </w:t>
      </w:r>
      <w:r>
        <w:t>SSD de 1 TB para datos críticos y HDD de 4 TB para almace</w:t>
      </w:r>
      <w:r>
        <w:t xml:space="preserve">namiento general. </w:t>
      </w:r>
    </w:p>
    <w:p w14:paraId="0DE17A89" w14:textId="77777777" w:rsidR="0096536C" w:rsidRDefault="00537B24">
      <w:pPr>
        <w:numPr>
          <w:ilvl w:val="0"/>
          <w:numId w:val="3"/>
        </w:numPr>
        <w:spacing w:after="240" w:line="300" w:lineRule="auto"/>
        <w:ind w:right="1160" w:hanging="360"/>
        <w:jc w:val="both"/>
      </w:pPr>
      <w:r>
        <w:rPr>
          <w:rFonts w:eastAsia="Arial"/>
          <w:b/>
        </w:rPr>
        <w:t xml:space="preserve">Periféricos: </w:t>
      </w:r>
      <w:r>
        <w:t xml:space="preserve">Impresora multifuncional, escáneres de alta velocidad, lectores de código de barras USB. </w:t>
      </w:r>
    </w:p>
    <w:p w14:paraId="1E268861" w14:textId="77777777" w:rsidR="0096536C" w:rsidRDefault="00537B24">
      <w:pPr>
        <w:spacing w:after="320" w:line="264" w:lineRule="auto"/>
        <w:ind w:left="-5"/>
      </w:pPr>
      <w:r>
        <w:rPr>
          <w:rFonts w:eastAsia="Arial"/>
          <w:b/>
        </w:rPr>
        <w:t>Software:</w:t>
      </w:r>
      <w:r>
        <w:t xml:space="preserve"> </w:t>
      </w:r>
    </w:p>
    <w:p w14:paraId="474AA3F7" w14:textId="77777777" w:rsidR="0096536C" w:rsidRDefault="00537B24">
      <w:pPr>
        <w:numPr>
          <w:ilvl w:val="0"/>
          <w:numId w:val="3"/>
        </w:numPr>
        <w:spacing w:after="38" w:line="300" w:lineRule="auto"/>
        <w:ind w:right="1160" w:hanging="360"/>
        <w:jc w:val="both"/>
      </w:pPr>
      <w:r>
        <w:rPr>
          <w:rFonts w:eastAsia="Arial"/>
          <w:b/>
        </w:rPr>
        <w:t xml:space="preserve">Sistema Operativo para Servidores: </w:t>
      </w:r>
      <w:r>
        <w:t xml:space="preserve">Windows Server 2019 para proporcionar un entorno seguro y robusto. </w:t>
      </w:r>
    </w:p>
    <w:p w14:paraId="15811373" w14:textId="77777777" w:rsidR="0096536C" w:rsidRDefault="00537B24">
      <w:pPr>
        <w:numPr>
          <w:ilvl w:val="0"/>
          <w:numId w:val="3"/>
        </w:numPr>
        <w:spacing w:after="240" w:line="300" w:lineRule="auto"/>
        <w:ind w:right="1160" w:hanging="360"/>
        <w:jc w:val="both"/>
      </w:pPr>
      <w:r>
        <w:rPr>
          <w:rFonts w:eastAsia="Arial"/>
          <w:b/>
        </w:rPr>
        <w:lastRenderedPageBreak/>
        <w:t>Sistema Operativo pa</w:t>
      </w:r>
      <w:r>
        <w:rPr>
          <w:rFonts w:eastAsia="Arial"/>
          <w:b/>
        </w:rPr>
        <w:t xml:space="preserve">ra Estaciones de Trabajo: </w:t>
      </w:r>
      <w:r>
        <w:t xml:space="preserve">Windows 10 Pro o Ubuntu 20.04 LTS, ambos fiables y compatibles con la mayoría de las aplicaciones empresariales. </w:t>
      </w:r>
    </w:p>
    <w:p w14:paraId="13D3D8A7" w14:textId="77777777" w:rsidR="0096536C" w:rsidRDefault="00537B24">
      <w:pPr>
        <w:numPr>
          <w:ilvl w:val="0"/>
          <w:numId w:val="3"/>
        </w:numPr>
        <w:spacing w:after="282" w:line="300" w:lineRule="auto"/>
        <w:ind w:right="1160" w:hanging="360"/>
        <w:jc w:val="both"/>
      </w:pPr>
      <w:r>
        <w:rPr>
          <w:rFonts w:eastAsia="Arial"/>
          <w:b/>
        </w:rPr>
        <w:t xml:space="preserve">Software de Gestión: </w:t>
      </w:r>
      <w:r>
        <w:t xml:space="preserve">Desarrollo o adquisición de un sistema ERP (Enterprise </w:t>
      </w:r>
      <w:proofErr w:type="spellStart"/>
      <w:r>
        <w:t>Resource</w:t>
      </w:r>
      <w:proofErr w:type="spellEnd"/>
      <w:r>
        <w:t xml:space="preserve"> </w:t>
      </w:r>
      <w:proofErr w:type="spellStart"/>
      <w:r>
        <w:t>Planning</w:t>
      </w:r>
      <w:proofErr w:type="spellEnd"/>
      <w:r>
        <w:t>) adecuado para la gest</w:t>
      </w:r>
      <w:r>
        <w:t xml:space="preserve">ión de inventarios, clientes y transacciones. </w:t>
      </w:r>
    </w:p>
    <w:p w14:paraId="412B4926" w14:textId="77777777" w:rsidR="0096536C" w:rsidRDefault="00537B24">
      <w:pPr>
        <w:spacing w:after="320" w:line="264" w:lineRule="auto"/>
        <w:ind w:left="-5"/>
      </w:pPr>
      <w:r>
        <w:rPr>
          <w:rFonts w:eastAsia="Arial"/>
          <w:b/>
        </w:rPr>
        <w:t>Conectividad y Redes:</w:t>
      </w:r>
      <w:r>
        <w:t xml:space="preserve"> </w:t>
      </w:r>
    </w:p>
    <w:p w14:paraId="34A1FF69" w14:textId="77777777" w:rsidR="0096536C" w:rsidRDefault="00537B24">
      <w:pPr>
        <w:numPr>
          <w:ilvl w:val="0"/>
          <w:numId w:val="3"/>
        </w:numPr>
        <w:spacing w:after="35" w:line="300" w:lineRule="auto"/>
        <w:ind w:right="1160" w:hanging="360"/>
        <w:jc w:val="both"/>
      </w:pPr>
      <w:r>
        <w:t xml:space="preserve">Instalación de una red local (LAN) confiable para conectar todas las estaciones de trabajo con el servidor. </w:t>
      </w:r>
    </w:p>
    <w:p w14:paraId="45D0395C" w14:textId="77777777" w:rsidR="0096536C" w:rsidRDefault="00537B24">
      <w:pPr>
        <w:numPr>
          <w:ilvl w:val="0"/>
          <w:numId w:val="3"/>
        </w:numPr>
        <w:spacing w:after="140" w:line="422" w:lineRule="auto"/>
        <w:ind w:right="1160" w:hanging="360"/>
        <w:jc w:val="both"/>
      </w:pPr>
      <w:r>
        <w:t xml:space="preserve">Posible necesidad de un sistema de respaldo de energía (UPS) para </w:t>
      </w:r>
      <w:r>
        <w:t xml:space="preserve">evitar interrupciones y pérdida de datos. </w:t>
      </w:r>
      <w:r>
        <w:rPr>
          <w:rFonts w:eastAsia="Arial"/>
          <w:b/>
        </w:rPr>
        <w:t>3. Capacidades Técnicas del Equipo</w:t>
      </w:r>
      <w:r>
        <w:t xml:space="preserve"> </w:t>
      </w:r>
    </w:p>
    <w:p w14:paraId="60354C92" w14:textId="77777777" w:rsidR="0096536C" w:rsidRDefault="00537B24">
      <w:pPr>
        <w:spacing w:after="320" w:line="264" w:lineRule="auto"/>
        <w:ind w:left="-5"/>
      </w:pPr>
      <w:r>
        <w:rPr>
          <w:rFonts w:eastAsia="Arial"/>
          <w:b/>
        </w:rPr>
        <w:t>Capacitación del Personal:</w:t>
      </w:r>
      <w:r>
        <w:t xml:space="preserve"> </w:t>
      </w:r>
    </w:p>
    <w:p w14:paraId="77C7682F" w14:textId="77777777" w:rsidR="0096536C" w:rsidRDefault="00537B24">
      <w:pPr>
        <w:numPr>
          <w:ilvl w:val="0"/>
          <w:numId w:val="3"/>
        </w:numPr>
        <w:spacing w:after="33" w:line="300" w:lineRule="auto"/>
        <w:ind w:right="1160" w:hanging="360"/>
        <w:jc w:val="both"/>
      </w:pPr>
      <w:r>
        <w:t xml:space="preserve">Capacitación básica para el uso del nuevo sistema para todos los empleados. </w:t>
      </w:r>
    </w:p>
    <w:p w14:paraId="37F4C989" w14:textId="77777777" w:rsidR="0096536C" w:rsidRDefault="00537B24">
      <w:pPr>
        <w:numPr>
          <w:ilvl w:val="0"/>
          <w:numId w:val="3"/>
        </w:numPr>
        <w:spacing w:after="279" w:line="300" w:lineRule="auto"/>
        <w:ind w:right="1160" w:hanging="360"/>
        <w:jc w:val="both"/>
      </w:pPr>
      <w:r>
        <w:t>Capacitación avanzada para el personal técnico que se encargará del mante</w:t>
      </w:r>
      <w:r>
        <w:t xml:space="preserve">nimiento del sistema. </w:t>
      </w:r>
    </w:p>
    <w:p w14:paraId="44E46D5A" w14:textId="77777777" w:rsidR="0096536C" w:rsidRDefault="00537B24">
      <w:pPr>
        <w:spacing w:after="320" w:line="264" w:lineRule="auto"/>
        <w:ind w:left="-5"/>
      </w:pPr>
      <w:r>
        <w:rPr>
          <w:rFonts w:eastAsia="Arial"/>
          <w:b/>
        </w:rPr>
        <w:t>Soporte Técnico:</w:t>
      </w:r>
      <w:r>
        <w:t xml:space="preserve"> </w:t>
      </w:r>
    </w:p>
    <w:p w14:paraId="0A43F4B5" w14:textId="77777777" w:rsidR="0096536C" w:rsidRDefault="00537B24">
      <w:pPr>
        <w:numPr>
          <w:ilvl w:val="0"/>
          <w:numId w:val="3"/>
        </w:numPr>
        <w:spacing w:after="38" w:line="300" w:lineRule="auto"/>
        <w:ind w:right="1160" w:hanging="360"/>
        <w:jc w:val="both"/>
      </w:pPr>
      <w:r>
        <w:t xml:space="preserve">Disponibilidad de soporte técnico para la resolución de problemas y mantenimiento del sistema. </w:t>
      </w:r>
    </w:p>
    <w:p w14:paraId="6C0F8384" w14:textId="77777777" w:rsidR="0096536C" w:rsidRDefault="00537B24">
      <w:pPr>
        <w:numPr>
          <w:ilvl w:val="0"/>
          <w:numId w:val="3"/>
        </w:numPr>
        <w:spacing w:after="141" w:line="422" w:lineRule="auto"/>
        <w:ind w:right="1160" w:hanging="360"/>
        <w:jc w:val="both"/>
      </w:pPr>
      <w:r>
        <w:t>Posible contratación de un administrador de sistemas o empresa externa para asegurar el correcto funcionamiento del sis</w:t>
      </w:r>
      <w:r>
        <w:t xml:space="preserve">tema. </w:t>
      </w:r>
      <w:r>
        <w:rPr>
          <w:rFonts w:eastAsia="Arial"/>
          <w:b/>
        </w:rPr>
        <w:t>4. Análisis de Riesgos</w:t>
      </w:r>
      <w:r>
        <w:t xml:space="preserve"> </w:t>
      </w:r>
    </w:p>
    <w:p w14:paraId="2A354EE6" w14:textId="77777777" w:rsidR="0096536C" w:rsidRDefault="00537B24">
      <w:pPr>
        <w:spacing w:after="320" w:line="264" w:lineRule="auto"/>
        <w:ind w:left="-5"/>
      </w:pPr>
      <w:r>
        <w:rPr>
          <w:rFonts w:eastAsia="Arial"/>
          <w:b/>
        </w:rPr>
        <w:t>Riesgos Técnicos:</w:t>
      </w:r>
      <w:r>
        <w:t xml:space="preserve"> </w:t>
      </w:r>
    </w:p>
    <w:p w14:paraId="5A208F6A" w14:textId="77777777" w:rsidR="0096536C" w:rsidRDefault="00537B24">
      <w:pPr>
        <w:numPr>
          <w:ilvl w:val="0"/>
          <w:numId w:val="3"/>
        </w:numPr>
        <w:spacing w:after="38" w:line="300" w:lineRule="auto"/>
        <w:ind w:right="1160" w:hanging="360"/>
        <w:jc w:val="both"/>
      </w:pPr>
      <w:r>
        <w:rPr>
          <w:rFonts w:eastAsia="Arial"/>
          <w:b/>
        </w:rPr>
        <w:t xml:space="preserve">Falla de Hardware: </w:t>
      </w:r>
      <w:r>
        <w:t xml:space="preserve">Mitigado mediante el uso de hardware de calidad y respaldo de energía. </w:t>
      </w:r>
    </w:p>
    <w:p w14:paraId="2E2AC8C0" w14:textId="77777777" w:rsidR="0096536C" w:rsidRDefault="00537B24">
      <w:pPr>
        <w:numPr>
          <w:ilvl w:val="0"/>
          <w:numId w:val="3"/>
        </w:numPr>
        <w:spacing w:after="38" w:line="300" w:lineRule="auto"/>
        <w:ind w:right="1160" w:hanging="360"/>
        <w:jc w:val="both"/>
      </w:pPr>
      <w:r>
        <w:rPr>
          <w:rFonts w:eastAsia="Arial"/>
          <w:b/>
        </w:rPr>
        <w:t xml:space="preserve">Problemas de Software: </w:t>
      </w:r>
      <w:r>
        <w:t xml:space="preserve">Mitigado mediante pruebas exhaustivas y soporte técnico continuo. </w:t>
      </w:r>
    </w:p>
    <w:p w14:paraId="3A642F2A" w14:textId="77777777" w:rsidR="0096536C" w:rsidRDefault="00537B24">
      <w:pPr>
        <w:numPr>
          <w:ilvl w:val="0"/>
          <w:numId w:val="3"/>
        </w:numPr>
        <w:spacing w:after="280" w:line="300" w:lineRule="auto"/>
        <w:ind w:right="1160" w:hanging="360"/>
        <w:jc w:val="both"/>
      </w:pPr>
      <w:r>
        <w:rPr>
          <w:rFonts w:eastAsia="Arial"/>
          <w:b/>
        </w:rPr>
        <w:t xml:space="preserve">Resistencia al </w:t>
      </w:r>
      <w:r>
        <w:rPr>
          <w:rFonts w:eastAsia="Arial"/>
          <w:b/>
        </w:rPr>
        <w:t xml:space="preserve">Cambio: </w:t>
      </w:r>
      <w:r>
        <w:t xml:space="preserve">Mitigado mediante una adecuada capacitación y apoyo al personal durante la transición. </w:t>
      </w:r>
    </w:p>
    <w:p w14:paraId="307227B0" w14:textId="77777777" w:rsidR="0096536C" w:rsidRDefault="0096536C">
      <w:pPr>
        <w:spacing w:after="280" w:line="300" w:lineRule="auto"/>
        <w:ind w:right="1160"/>
        <w:jc w:val="both"/>
      </w:pPr>
    </w:p>
    <w:p w14:paraId="26696514" w14:textId="77777777" w:rsidR="0096536C" w:rsidRDefault="0096536C">
      <w:pPr>
        <w:spacing w:after="280" w:line="300" w:lineRule="auto"/>
        <w:ind w:right="1160"/>
        <w:jc w:val="both"/>
      </w:pPr>
    </w:p>
    <w:p w14:paraId="34577773" w14:textId="77777777" w:rsidR="0096536C" w:rsidRDefault="00537B24">
      <w:pPr>
        <w:spacing w:after="320" w:line="264" w:lineRule="auto"/>
        <w:ind w:left="-5"/>
        <w:rPr>
          <w:rFonts w:eastAsia="Arial"/>
          <w:b/>
        </w:rPr>
      </w:pPr>
      <w:r>
        <w:rPr>
          <w:rFonts w:eastAsia="Arial"/>
          <w:b/>
        </w:rPr>
        <w:t xml:space="preserve">Estudio de Factibilidad y Análisis Costo Beneficio </w:t>
      </w:r>
    </w:p>
    <w:p w14:paraId="1A8E3FAF" w14:textId="77777777" w:rsidR="0096536C" w:rsidRDefault="00537B24">
      <w:pPr>
        <w:pStyle w:val="Ttulo2"/>
      </w:pPr>
      <w:bookmarkStart w:id="25" w:name="_Toc183613446"/>
      <w:r>
        <w:rPr>
          <w:rFonts w:eastAsia="Arial"/>
        </w:rPr>
        <w:t>Factibilidad Económica del Proyecto</w:t>
      </w:r>
      <w:bookmarkEnd w:id="25"/>
      <w:r>
        <w:t xml:space="preserve"> </w:t>
      </w:r>
    </w:p>
    <w:p w14:paraId="5E2DEC4C" w14:textId="77777777" w:rsidR="0096536C" w:rsidRDefault="00537B24">
      <w:pPr>
        <w:spacing w:after="282"/>
        <w:ind w:left="9" w:right="1160"/>
      </w:pPr>
      <w:r>
        <w:t>La factibilidad económica del proyecto para la implementación de un s</w:t>
      </w:r>
      <w:r>
        <w:t xml:space="preserve">istema automatizado en la compraventa "La Colonia" se ha evaluado mediante la estimación de costos, beneficios esperados y un análisis costo-beneficio detallado. </w:t>
      </w:r>
    </w:p>
    <w:p w14:paraId="22CF03A4" w14:textId="77777777" w:rsidR="0096536C" w:rsidRDefault="00537B24">
      <w:pPr>
        <w:spacing w:after="279" w:line="264" w:lineRule="auto"/>
        <w:ind w:left="-5"/>
      </w:pPr>
      <w:r>
        <w:rPr>
          <w:rFonts w:eastAsia="Arial"/>
          <w:b/>
        </w:rPr>
        <w:t>Estimación de Costos:</w:t>
      </w:r>
      <w:r>
        <w:t xml:space="preserve"> </w:t>
      </w:r>
    </w:p>
    <w:p w14:paraId="7ACB70DC" w14:textId="77777777" w:rsidR="0096536C" w:rsidRDefault="00537B24">
      <w:pPr>
        <w:ind w:left="9" w:right="1160"/>
      </w:pPr>
      <w:r>
        <w:rPr>
          <w:rFonts w:eastAsia="Arial"/>
          <w:b/>
        </w:rPr>
        <w:t xml:space="preserve">Costos de Hardware: </w:t>
      </w:r>
      <w:r>
        <w:t xml:space="preserve">Para este proyecto, se requiere un servidor y dos </w:t>
      </w:r>
      <w:r>
        <w:t>estaciones de trabajo. El servidor, con un procesador Intel Xeon y una configuración de memoria RAM de 16 GB DDR4, costará aproximadamente 120,000 pesos dominicanos. Las dos estaciones de trabajo, con un costo estimado de 45,000 pesos cada una, totalizan 9</w:t>
      </w:r>
      <w:r>
        <w:t>0,000 pesos. Adicionalmente, se requerirá almacenamiento SSD de 1 TB para el servidor y HDD de 4 TB para almacenamiento general, con un costo combinado de alrededor de 30,000 pesos. Otros periféricos necesarios incluyen una impresora multifuncional (25,000</w:t>
      </w:r>
      <w:r>
        <w:t xml:space="preserve"> pesos), un escáner de alta velocidad (15,000 pesos) y dos lectores de código de barras (6,000 pesos en total). Así, el costo total de hardware se estima en 286,000 pesos dominicanos. </w:t>
      </w:r>
    </w:p>
    <w:p w14:paraId="69B5904B" w14:textId="77777777" w:rsidR="0096536C" w:rsidRDefault="00537B24">
      <w:pPr>
        <w:ind w:left="9" w:right="1160"/>
      </w:pPr>
      <w:r>
        <w:rPr>
          <w:rFonts w:eastAsia="Arial"/>
          <w:b/>
        </w:rPr>
        <w:t xml:space="preserve">Costos de Software: </w:t>
      </w:r>
      <w:r>
        <w:t>El software necesario incluye Windows Server 2019 p</w:t>
      </w:r>
      <w:r>
        <w:t>ara el servidor (50,000 pesos) y Windows 10 Pro o Ubuntu 20.04 LTS para las estaciones de trabajo (10,000 pesos cada uno, totalizando 20,000 pesos). Además, la adquisición o desarrollo de un software de gestión (ERP) tendrá un costo aproximado de 300,000 p</w:t>
      </w:r>
      <w:r>
        <w:t xml:space="preserve">esos. El costo total del software se estima en 370,000 pesos dominicanos. </w:t>
      </w:r>
    </w:p>
    <w:p w14:paraId="756D8E7F" w14:textId="77777777" w:rsidR="0096536C" w:rsidRDefault="00537B24">
      <w:pPr>
        <w:spacing w:after="0"/>
        <w:ind w:left="9" w:right="1160"/>
      </w:pPr>
      <w:r>
        <w:rPr>
          <w:rFonts w:eastAsia="Arial"/>
          <w:b/>
        </w:rPr>
        <w:t xml:space="preserve">Costos de Implementación y Capacitación: </w:t>
      </w:r>
      <w:r>
        <w:t>La instalación del hardware tendrá un costo aproximado de 60,000 pesos, y la configuración del software costará 90,000 pesos. La capacitació</w:t>
      </w:r>
      <w:r>
        <w:t xml:space="preserve">n del personal se estima en 45,000 pesos. El costo total de implementación y capacitación se estima en 195,000 pesos dominicanos. </w:t>
      </w:r>
    </w:p>
    <w:tbl>
      <w:tblPr>
        <w:tblW w:w="8014" w:type="dxa"/>
        <w:tblInd w:w="58" w:type="dxa"/>
        <w:tblCellMar>
          <w:left w:w="10" w:type="dxa"/>
          <w:right w:w="10" w:type="dxa"/>
        </w:tblCellMar>
        <w:tblLook w:val="0000" w:firstRow="0" w:lastRow="0" w:firstColumn="0" w:lastColumn="0" w:noHBand="0" w:noVBand="0"/>
      </w:tblPr>
      <w:tblGrid>
        <w:gridCol w:w="3618"/>
        <w:gridCol w:w="2901"/>
        <w:gridCol w:w="1495"/>
      </w:tblGrid>
      <w:tr w:rsidR="0096536C" w14:paraId="1F59D5C1" w14:textId="77777777">
        <w:tblPrEx>
          <w:tblCellMar>
            <w:top w:w="0" w:type="dxa"/>
            <w:bottom w:w="0" w:type="dxa"/>
          </w:tblCellMar>
        </w:tblPrEx>
        <w:trPr>
          <w:trHeight w:val="794"/>
        </w:trPr>
        <w:tc>
          <w:tcPr>
            <w:tcW w:w="3618" w:type="dxa"/>
            <w:tcBorders>
              <w:top w:val="single" w:sz="8" w:space="0" w:color="000000"/>
              <w:left w:val="single" w:sz="8" w:space="0" w:color="000000"/>
              <w:bottom w:val="single" w:sz="8" w:space="0" w:color="000000"/>
              <w:right w:val="single" w:sz="8" w:space="0" w:color="000000"/>
            </w:tcBorders>
            <w:shd w:val="clear" w:color="auto" w:fill="4285F4"/>
            <w:tcMar>
              <w:top w:w="103" w:type="dxa"/>
              <w:left w:w="41" w:type="dxa"/>
              <w:bottom w:w="70" w:type="dxa"/>
              <w:right w:w="0" w:type="dxa"/>
            </w:tcMar>
            <w:vAlign w:val="bottom"/>
          </w:tcPr>
          <w:p w14:paraId="070084A4" w14:textId="77777777" w:rsidR="0096536C" w:rsidRDefault="00537B24">
            <w:pPr>
              <w:spacing w:after="0" w:line="256" w:lineRule="auto"/>
              <w:ind w:left="0" w:right="50" w:firstLine="0"/>
              <w:jc w:val="center"/>
            </w:pPr>
            <w:r>
              <w:rPr>
                <w:rFonts w:eastAsia="Arial"/>
                <w:b/>
                <w:i/>
              </w:rPr>
              <w:t>Categoría</w:t>
            </w:r>
            <w:r>
              <w:t xml:space="preserve"> </w:t>
            </w:r>
          </w:p>
        </w:tc>
        <w:tc>
          <w:tcPr>
            <w:tcW w:w="2901" w:type="dxa"/>
            <w:tcBorders>
              <w:top w:val="single" w:sz="8" w:space="0" w:color="000000"/>
              <w:left w:val="single" w:sz="8" w:space="0" w:color="000000"/>
              <w:bottom w:val="single" w:sz="8" w:space="0" w:color="000000"/>
              <w:right w:val="single" w:sz="8" w:space="0" w:color="000000"/>
            </w:tcBorders>
            <w:shd w:val="clear" w:color="auto" w:fill="4285F4"/>
            <w:tcMar>
              <w:top w:w="103" w:type="dxa"/>
              <w:left w:w="41" w:type="dxa"/>
              <w:bottom w:w="70" w:type="dxa"/>
              <w:right w:w="0" w:type="dxa"/>
            </w:tcMar>
            <w:vAlign w:val="bottom"/>
          </w:tcPr>
          <w:p w14:paraId="39ED4DA3" w14:textId="77777777" w:rsidR="0096536C" w:rsidRDefault="00537B24">
            <w:pPr>
              <w:spacing w:after="0" w:line="256" w:lineRule="auto"/>
              <w:ind w:left="0" w:right="43" w:firstLine="0"/>
              <w:jc w:val="center"/>
            </w:pPr>
            <w:r>
              <w:rPr>
                <w:rFonts w:eastAsia="Arial"/>
                <w:b/>
                <w:i/>
              </w:rPr>
              <w:t>Ítem</w:t>
            </w:r>
            <w:r>
              <w:t xml:space="preserve"> </w:t>
            </w:r>
          </w:p>
        </w:tc>
        <w:tc>
          <w:tcPr>
            <w:tcW w:w="1495" w:type="dxa"/>
            <w:tcBorders>
              <w:top w:val="single" w:sz="8" w:space="0" w:color="000000"/>
              <w:left w:val="single" w:sz="8" w:space="0" w:color="000000"/>
              <w:bottom w:val="single" w:sz="36" w:space="0" w:color="F3F3F3"/>
              <w:right w:val="single" w:sz="8" w:space="0" w:color="000000"/>
            </w:tcBorders>
            <w:shd w:val="clear" w:color="auto" w:fill="4285F4"/>
            <w:tcMar>
              <w:top w:w="103" w:type="dxa"/>
              <w:left w:w="41" w:type="dxa"/>
              <w:bottom w:w="70" w:type="dxa"/>
              <w:right w:w="0" w:type="dxa"/>
            </w:tcMar>
            <w:vAlign w:val="bottom"/>
          </w:tcPr>
          <w:p w14:paraId="5FC839AF" w14:textId="77777777" w:rsidR="0096536C" w:rsidRDefault="00537B24">
            <w:pPr>
              <w:spacing w:after="0" w:line="256" w:lineRule="auto"/>
              <w:ind w:left="13" w:firstLine="0"/>
            </w:pPr>
            <w:r>
              <w:rPr>
                <w:rFonts w:eastAsia="Arial"/>
                <w:b/>
                <w:i/>
              </w:rPr>
              <w:t>Costo (RD$)</w:t>
            </w:r>
            <w:r>
              <w:t xml:space="preserve"> </w:t>
            </w:r>
          </w:p>
        </w:tc>
      </w:tr>
      <w:tr w:rsidR="0096536C" w14:paraId="265952EC" w14:textId="77777777">
        <w:tblPrEx>
          <w:tblCellMar>
            <w:top w:w="0" w:type="dxa"/>
            <w:bottom w:w="0" w:type="dxa"/>
          </w:tblCellMar>
        </w:tblPrEx>
        <w:trPr>
          <w:trHeight w:val="545"/>
        </w:trPr>
        <w:tc>
          <w:tcPr>
            <w:tcW w:w="3618" w:type="dxa"/>
            <w:vMerge w:val="restart"/>
            <w:tcBorders>
              <w:top w:val="single" w:sz="8" w:space="0" w:color="000000"/>
              <w:left w:val="single" w:sz="8" w:space="0" w:color="000000"/>
              <w:bottom w:val="single" w:sz="8" w:space="0" w:color="000000"/>
              <w:right w:val="single" w:sz="8" w:space="0" w:color="000000"/>
            </w:tcBorders>
            <w:shd w:val="clear" w:color="auto" w:fill="F3F3F3"/>
            <w:tcMar>
              <w:top w:w="103" w:type="dxa"/>
              <w:left w:w="41" w:type="dxa"/>
              <w:bottom w:w="70" w:type="dxa"/>
              <w:right w:w="0" w:type="dxa"/>
            </w:tcMar>
            <w:vAlign w:val="center"/>
          </w:tcPr>
          <w:p w14:paraId="546A0529" w14:textId="77777777" w:rsidR="0096536C" w:rsidRDefault="00537B24">
            <w:pPr>
              <w:spacing w:after="0" w:line="256" w:lineRule="auto"/>
              <w:ind w:left="0" w:right="54" w:firstLine="0"/>
              <w:jc w:val="center"/>
            </w:pPr>
            <w:r>
              <w:rPr>
                <w:sz w:val="20"/>
              </w:rPr>
              <w:t>Hardware</w:t>
            </w:r>
            <w:r>
              <w:t xml:space="preserve"> </w:t>
            </w:r>
          </w:p>
        </w:tc>
        <w:tc>
          <w:tcPr>
            <w:tcW w:w="2901" w:type="dxa"/>
            <w:tcBorders>
              <w:top w:val="single" w:sz="8" w:space="0" w:color="000000"/>
              <w:left w:val="single" w:sz="8" w:space="0" w:color="000000"/>
              <w:bottom w:val="single" w:sz="8" w:space="0" w:color="000000"/>
              <w:right w:val="single" w:sz="8" w:space="0" w:color="000000"/>
            </w:tcBorders>
            <w:shd w:val="clear" w:color="auto" w:fill="F3F3F3"/>
            <w:tcMar>
              <w:top w:w="103" w:type="dxa"/>
              <w:left w:w="41" w:type="dxa"/>
              <w:bottom w:w="70" w:type="dxa"/>
              <w:right w:w="0" w:type="dxa"/>
            </w:tcMar>
            <w:vAlign w:val="center"/>
          </w:tcPr>
          <w:p w14:paraId="0254CAA4" w14:textId="77777777" w:rsidR="0096536C" w:rsidRDefault="00537B24">
            <w:pPr>
              <w:spacing w:after="0" w:line="256" w:lineRule="auto"/>
              <w:ind w:left="0" w:firstLine="0"/>
            </w:pPr>
            <w:r>
              <w:rPr>
                <w:sz w:val="20"/>
              </w:rPr>
              <w:t>Servidor</w:t>
            </w:r>
            <w:r>
              <w:t xml:space="preserve"> </w:t>
            </w:r>
          </w:p>
        </w:tc>
        <w:tc>
          <w:tcPr>
            <w:tcW w:w="1495" w:type="dxa"/>
            <w:tcBorders>
              <w:top w:val="single" w:sz="36" w:space="0" w:color="F3F3F3"/>
              <w:left w:val="single" w:sz="8" w:space="0" w:color="000000"/>
              <w:bottom w:val="double" w:sz="24" w:space="0" w:color="F3F3F3"/>
              <w:right w:val="single" w:sz="8" w:space="0" w:color="000000"/>
            </w:tcBorders>
            <w:shd w:val="clear" w:color="auto" w:fill="F3F3F3"/>
            <w:tcMar>
              <w:top w:w="103" w:type="dxa"/>
              <w:left w:w="41" w:type="dxa"/>
              <w:bottom w:w="70" w:type="dxa"/>
              <w:right w:w="0" w:type="dxa"/>
            </w:tcMar>
            <w:vAlign w:val="center"/>
          </w:tcPr>
          <w:p w14:paraId="09EEB9C4" w14:textId="77777777" w:rsidR="0096536C" w:rsidRDefault="00537B24">
            <w:pPr>
              <w:spacing w:after="0" w:line="256" w:lineRule="auto"/>
              <w:ind w:left="0" w:right="54" w:firstLine="0"/>
              <w:jc w:val="right"/>
            </w:pPr>
            <w:r>
              <w:rPr>
                <w:sz w:val="20"/>
              </w:rPr>
              <w:t>120,000</w:t>
            </w:r>
          </w:p>
        </w:tc>
      </w:tr>
      <w:tr w:rsidR="0096536C" w14:paraId="0BF1E880" w14:textId="77777777">
        <w:tblPrEx>
          <w:tblCellMar>
            <w:top w:w="0" w:type="dxa"/>
            <w:bottom w:w="0" w:type="dxa"/>
          </w:tblCellMar>
        </w:tblPrEx>
        <w:trPr>
          <w:trHeight w:val="565"/>
        </w:trPr>
        <w:tc>
          <w:tcPr>
            <w:tcW w:w="3618" w:type="dxa"/>
            <w:vMerge/>
            <w:tcBorders>
              <w:top w:val="single" w:sz="8" w:space="0" w:color="000000"/>
              <w:left w:val="single" w:sz="8" w:space="0" w:color="000000"/>
              <w:bottom w:val="single" w:sz="8" w:space="0" w:color="000000"/>
              <w:right w:val="single" w:sz="8" w:space="0" w:color="000000"/>
            </w:tcBorders>
            <w:shd w:val="clear" w:color="auto" w:fill="F3F3F3"/>
            <w:tcMar>
              <w:top w:w="103" w:type="dxa"/>
              <w:left w:w="41" w:type="dxa"/>
              <w:bottom w:w="70" w:type="dxa"/>
              <w:right w:w="0" w:type="dxa"/>
            </w:tcMar>
            <w:vAlign w:val="center"/>
          </w:tcPr>
          <w:p w14:paraId="4BCEF37A" w14:textId="77777777" w:rsidR="0096536C" w:rsidRDefault="0096536C">
            <w:pPr>
              <w:spacing w:after="160" w:line="256" w:lineRule="auto"/>
              <w:ind w:left="0" w:firstLine="0"/>
            </w:pPr>
          </w:p>
        </w:tc>
        <w:tc>
          <w:tcPr>
            <w:tcW w:w="2901" w:type="dxa"/>
            <w:tcBorders>
              <w:top w:val="single" w:sz="8" w:space="0" w:color="000000"/>
              <w:left w:val="single" w:sz="8" w:space="0" w:color="000000"/>
              <w:bottom w:val="single" w:sz="8" w:space="0" w:color="000000"/>
              <w:right w:val="single" w:sz="8" w:space="0" w:color="000000"/>
            </w:tcBorders>
            <w:shd w:val="clear" w:color="auto" w:fill="F3F3F3"/>
            <w:tcMar>
              <w:top w:w="103" w:type="dxa"/>
              <w:left w:w="41" w:type="dxa"/>
              <w:bottom w:w="70" w:type="dxa"/>
              <w:right w:w="0" w:type="dxa"/>
            </w:tcMar>
          </w:tcPr>
          <w:p w14:paraId="5D5F7269" w14:textId="77777777" w:rsidR="0096536C" w:rsidRDefault="00537B24">
            <w:pPr>
              <w:spacing w:after="0" w:line="256" w:lineRule="auto"/>
              <w:ind w:left="0" w:firstLine="0"/>
            </w:pPr>
            <w:r>
              <w:rPr>
                <w:sz w:val="20"/>
              </w:rPr>
              <w:t>Estaciones de trabajo (2)</w:t>
            </w:r>
            <w:r>
              <w:t xml:space="preserve"> </w:t>
            </w:r>
          </w:p>
        </w:tc>
        <w:tc>
          <w:tcPr>
            <w:tcW w:w="1495" w:type="dxa"/>
            <w:tcBorders>
              <w:top w:val="double" w:sz="24" w:space="0" w:color="F3F3F3"/>
              <w:left w:val="single" w:sz="8" w:space="0" w:color="000000"/>
              <w:bottom w:val="double" w:sz="24" w:space="0" w:color="F3F3F3"/>
              <w:right w:val="single" w:sz="8" w:space="0" w:color="000000"/>
            </w:tcBorders>
            <w:shd w:val="clear" w:color="auto" w:fill="F3F3F3"/>
            <w:tcMar>
              <w:top w:w="103" w:type="dxa"/>
              <w:left w:w="41" w:type="dxa"/>
              <w:bottom w:w="70" w:type="dxa"/>
              <w:right w:w="0" w:type="dxa"/>
            </w:tcMar>
          </w:tcPr>
          <w:p w14:paraId="31B51BA2" w14:textId="77777777" w:rsidR="0096536C" w:rsidRDefault="00537B24">
            <w:pPr>
              <w:spacing w:after="0" w:line="256" w:lineRule="auto"/>
              <w:ind w:left="0" w:right="54" w:firstLine="0"/>
              <w:jc w:val="right"/>
            </w:pPr>
            <w:r>
              <w:rPr>
                <w:sz w:val="20"/>
              </w:rPr>
              <w:t>90,000</w:t>
            </w:r>
          </w:p>
        </w:tc>
      </w:tr>
      <w:tr w:rsidR="0096536C" w14:paraId="229871C8" w14:textId="77777777">
        <w:tblPrEx>
          <w:tblCellMar>
            <w:top w:w="0" w:type="dxa"/>
            <w:bottom w:w="0" w:type="dxa"/>
          </w:tblCellMar>
        </w:tblPrEx>
        <w:trPr>
          <w:trHeight w:val="545"/>
        </w:trPr>
        <w:tc>
          <w:tcPr>
            <w:tcW w:w="3618" w:type="dxa"/>
            <w:vMerge/>
            <w:tcBorders>
              <w:top w:val="single" w:sz="8" w:space="0" w:color="000000"/>
              <w:left w:val="single" w:sz="8" w:space="0" w:color="000000"/>
              <w:bottom w:val="single" w:sz="8" w:space="0" w:color="000000"/>
              <w:right w:val="single" w:sz="8" w:space="0" w:color="000000"/>
            </w:tcBorders>
            <w:shd w:val="clear" w:color="auto" w:fill="F3F3F3"/>
            <w:tcMar>
              <w:top w:w="103" w:type="dxa"/>
              <w:left w:w="41" w:type="dxa"/>
              <w:bottom w:w="70" w:type="dxa"/>
              <w:right w:w="0" w:type="dxa"/>
            </w:tcMar>
            <w:vAlign w:val="center"/>
          </w:tcPr>
          <w:p w14:paraId="5A713763" w14:textId="77777777" w:rsidR="0096536C" w:rsidRDefault="0096536C">
            <w:pPr>
              <w:spacing w:after="160" w:line="256" w:lineRule="auto"/>
              <w:ind w:left="0" w:firstLine="0"/>
            </w:pPr>
          </w:p>
        </w:tc>
        <w:tc>
          <w:tcPr>
            <w:tcW w:w="2901" w:type="dxa"/>
            <w:tcBorders>
              <w:top w:val="single" w:sz="8" w:space="0" w:color="000000"/>
              <w:left w:val="single" w:sz="8" w:space="0" w:color="000000"/>
              <w:bottom w:val="single" w:sz="8" w:space="0" w:color="000000"/>
              <w:right w:val="single" w:sz="8" w:space="0" w:color="000000"/>
            </w:tcBorders>
            <w:shd w:val="clear" w:color="auto" w:fill="F3F3F3"/>
            <w:tcMar>
              <w:top w:w="103" w:type="dxa"/>
              <w:left w:w="41" w:type="dxa"/>
              <w:bottom w:w="70" w:type="dxa"/>
              <w:right w:w="0" w:type="dxa"/>
            </w:tcMar>
            <w:vAlign w:val="center"/>
          </w:tcPr>
          <w:p w14:paraId="4466B658" w14:textId="77777777" w:rsidR="0096536C" w:rsidRDefault="00537B24">
            <w:pPr>
              <w:spacing w:after="0" w:line="256" w:lineRule="auto"/>
              <w:ind w:left="0" w:firstLine="0"/>
            </w:pPr>
            <w:r>
              <w:rPr>
                <w:sz w:val="20"/>
              </w:rPr>
              <w:t>Almacenamiento</w:t>
            </w:r>
            <w:r>
              <w:t xml:space="preserve"> </w:t>
            </w:r>
          </w:p>
        </w:tc>
        <w:tc>
          <w:tcPr>
            <w:tcW w:w="1495" w:type="dxa"/>
            <w:tcBorders>
              <w:top w:val="double" w:sz="24" w:space="0" w:color="F3F3F3"/>
              <w:left w:val="single" w:sz="8" w:space="0" w:color="000000"/>
              <w:bottom w:val="double" w:sz="24" w:space="0" w:color="F3F3F3"/>
              <w:right w:val="single" w:sz="8" w:space="0" w:color="000000"/>
            </w:tcBorders>
            <w:shd w:val="clear" w:color="auto" w:fill="F3F3F3"/>
            <w:tcMar>
              <w:top w:w="103" w:type="dxa"/>
              <w:left w:w="41" w:type="dxa"/>
              <w:bottom w:w="70" w:type="dxa"/>
              <w:right w:w="0" w:type="dxa"/>
            </w:tcMar>
            <w:vAlign w:val="center"/>
          </w:tcPr>
          <w:p w14:paraId="336E1E98" w14:textId="77777777" w:rsidR="0096536C" w:rsidRDefault="00537B24">
            <w:pPr>
              <w:spacing w:after="0" w:line="256" w:lineRule="auto"/>
              <w:ind w:left="0" w:right="54" w:firstLine="0"/>
              <w:jc w:val="right"/>
            </w:pPr>
            <w:r>
              <w:rPr>
                <w:sz w:val="20"/>
              </w:rPr>
              <w:t>30,000</w:t>
            </w:r>
          </w:p>
        </w:tc>
      </w:tr>
      <w:tr w:rsidR="0096536C" w14:paraId="3422AE26" w14:textId="77777777">
        <w:tblPrEx>
          <w:tblCellMar>
            <w:top w:w="0" w:type="dxa"/>
            <w:bottom w:w="0" w:type="dxa"/>
          </w:tblCellMar>
        </w:tblPrEx>
        <w:trPr>
          <w:trHeight w:val="550"/>
        </w:trPr>
        <w:tc>
          <w:tcPr>
            <w:tcW w:w="3618" w:type="dxa"/>
            <w:vMerge/>
            <w:tcBorders>
              <w:top w:val="single" w:sz="8" w:space="0" w:color="000000"/>
              <w:left w:val="single" w:sz="8" w:space="0" w:color="000000"/>
              <w:bottom w:val="single" w:sz="8" w:space="0" w:color="000000"/>
              <w:right w:val="single" w:sz="8" w:space="0" w:color="000000"/>
            </w:tcBorders>
            <w:shd w:val="clear" w:color="auto" w:fill="F3F3F3"/>
            <w:tcMar>
              <w:top w:w="103" w:type="dxa"/>
              <w:left w:w="41" w:type="dxa"/>
              <w:bottom w:w="70" w:type="dxa"/>
              <w:right w:w="0" w:type="dxa"/>
            </w:tcMar>
            <w:vAlign w:val="center"/>
          </w:tcPr>
          <w:p w14:paraId="4D51C0D9" w14:textId="77777777" w:rsidR="0096536C" w:rsidRDefault="0096536C">
            <w:pPr>
              <w:spacing w:after="160" w:line="256" w:lineRule="auto"/>
              <w:ind w:left="0" w:firstLine="0"/>
            </w:pPr>
          </w:p>
        </w:tc>
        <w:tc>
          <w:tcPr>
            <w:tcW w:w="2901" w:type="dxa"/>
            <w:tcBorders>
              <w:top w:val="single" w:sz="8" w:space="0" w:color="000000"/>
              <w:left w:val="single" w:sz="8" w:space="0" w:color="000000"/>
              <w:bottom w:val="single" w:sz="8" w:space="0" w:color="000000"/>
              <w:right w:val="single" w:sz="8" w:space="0" w:color="000000"/>
            </w:tcBorders>
            <w:shd w:val="clear" w:color="auto" w:fill="F3F3F3"/>
            <w:tcMar>
              <w:top w:w="103" w:type="dxa"/>
              <w:left w:w="41" w:type="dxa"/>
              <w:bottom w:w="70" w:type="dxa"/>
              <w:right w:w="0" w:type="dxa"/>
            </w:tcMar>
            <w:vAlign w:val="center"/>
          </w:tcPr>
          <w:p w14:paraId="546031B4" w14:textId="77777777" w:rsidR="0096536C" w:rsidRDefault="00537B24">
            <w:pPr>
              <w:spacing w:after="0" w:line="256" w:lineRule="auto"/>
              <w:ind w:left="0" w:firstLine="0"/>
            </w:pPr>
            <w:r>
              <w:rPr>
                <w:sz w:val="20"/>
              </w:rPr>
              <w:t>Periféricos</w:t>
            </w:r>
            <w:r>
              <w:t xml:space="preserve"> </w:t>
            </w:r>
          </w:p>
        </w:tc>
        <w:tc>
          <w:tcPr>
            <w:tcW w:w="1495" w:type="dxa"/>
            <w:tcBorders>
              <w:top w:val="double" w:sz="24" w:space="0" w:color="F3F3F3"/>
              <w:left w:val="single" w:sz="8" w:space="0" w:color="000000"/>
              <w:bottom w:val="single" w:sz="36" w:space="0" w:color="4285F4"/>
              <w:right w:val="single" w:sz="8" w:space="0" w:color="000000"/>
            </w:tcBorders>
            <w:shd w:val="clear" w:color="auto" w:fill="F3F3F3"/>
            <w:tcMar>
              <w:top w:w="103" w:type="dxa"/>
              <w:left w:w="41" w:type="dxa"/>
              <w:bottom w:w="70" w:type="dxa"/>
              <w:right w:w="0" w:type="dxa"/>
            </w:tcMar>
            <w:vAlign w:val="center"/>
          </w:tcPr>
          <w:p w14:paraId="095F9D50" w14:textId="77777777" w:rsidR="0096536C" w:rsidRDefault="00537B24">
            <w:pPr>
              <w:spacing w:after="0" w:line="256" w:lineRule="auto"/>
              <w:ind w:left="0" w:right="54" w:firstLine="0"/>
              <w:jc w:val="right"/>
            </w:pPr>
            <w:r>
              <w:rPr>
                <w:sz w:val="20"/>
              </w:rPr>
              <w:t>41,000</w:t>
            </w:r>
          </w:p>
        </w:tc>
      </w:tr>
      <w:tr w:rsidR="0096536C" w14:paraId="20146E47" w14:textId="77777777">
        <w:tblPrEx>
          <w:tblCellMar>
            <w:top w:w="0" w:type="dxa"/>
            <w:bottom w:w="0" w:type="dxa"/>
          </w:tblCellMar>
        </w:tblPrEx>
        <w:trPr>
          <w:trHeight w:val="641"/>
        </w:trPr>
        <w:tc>
          <w:tcPr>
            <w:tcW w:w="3618" w:type="dxa"/>
            <w:tcBorders>
              <w:top w:val="single" w:sz="8" w:space="0" w:color="000000"/>
              <w:left w:val="single" w:sz="8" w:space="0" w:color="000000"/>
              <w:bottom w:val="single" w:sz="8" w:space="0" w:color="000000"/>
              <w:right w:val="single" w:sz="8" w:space="0" w:color="000000"/>
            </w:tcBorders>
            <w:shd w:val="clear" w:color="auto" w:fill="4285F4"/>
            <w:tcMar>
              <w:top w:w="103" w:type="dxa"/>
              <w:left w:w="41" w:type="dxa"/>
              <w:bottom w:w="70" w:type="dxa"/>
              <w:right w:w="0" w:type="dxa"/>
            </w:tcMar>
          </w:tcPr>
          <w:p w14:paraId="317FC877" w14:textId="77777777" w:rsidR="0096536C" w:rsidRDefault="00537B24">
            <w:pPr>
              <w:spacing w:after="0" w:line="256" w:lineRule="auto"/>
              <w:ind w:left="0" w:firstLine="0"/>
            </w:pPr>
            <w:proofErr w:type="gramStart"/>
            <w:r>
              <w:rPr>
                <w:rFonts w:eastAsia="Arial"/>
                <w:b/>
                <w:i/>
                <w:sz w:val="20"/>
              </w:rPr>
              <w:t>Total</w:t>
            </w:r>
            <w:proofErr w:type="gramEnd"/>
            <w:r>
              <w:rPr>
                <w:rFonts w:eastAsia="Arial"/>
                <w:b/>
                <w:i/>
                <w:sz w:val="20"/>
              </w:rPr>
              <w:t xml:space="preserve"> Hardware</w:t>
            </w:r>
            <w:r>
              <w:t xml:space="preserve"> </w:t>
            </w:r>
          </w:p>
        </w:tc>
        <w:tc>
          <w:tcPr>
            <w:tcW w:w="2901" w:type="dxa"/>
            <w:tcBorders>
              <w:top w:val="single" w:sz="8" w:space="0" w:color="000000"/>
              <w:left w:val="single" w:sz="8" w:space="0" w:color="000000"/>
              <w:bottom w:val="single" w:sz="8" w:space="0" w:color="000000"/>
              <w:right w:val="single" w:sz="8" w:space="0" w:color="000000"/>
            </w:tcBorders>
            <w:shd w:val="clear" w:color="auto" w:fill="4285F4"/>
            <w:tcMar>
              <w:top w:w="103" w:type="dxa"/>
              <w:left w:w="41" w:type="dxa"/>
              <w:bottom w:w="70" w:type="dxa"/>
              <w:right w:w="0" w:type="dxa"/>
            </w:tcMar>
          </w:tcPr>
          <w:p w14:paraId="0E3A3CD9" w14:textId="77777777" w:rsidR="0096536C" w:rsidRDefault="00537B24">
            <w:pPr>
              <w:spacing w:after="0" w:line="256" w:lineRule="auto"/>
              <w:ind w:left="0" w:firstLine="0"/>
            </w:pPr>
            <w:r>
              <w:t xml:space="preserve"> </w:t>
            </w:r>
          </w:p>
        </w:tc>
        <w:tc>
          <w:tcPr>
            <w:tcW w:w="1495" w:type="dxa"/>
            <w:tcBorders>
              <w:top w:val="single" w:sz="36" w:space="0" w:color="4285F4"/>
              <w:left w:val="single" w:sz="8" w:space="0" w:color="000000"/>
              <w:bottom w:val="single" w:sz="36" w:space="0" w:color="F3F3F3"/>
              <w:right w:val="single" w:sz="8" w:space="0" w:color="000000"/>
            </w:tcBorders>
            <w:shd w:val="clear" w:color="auto" w:fill="4285F4"/>
            <w:tcMar>
              <w:top w:w="103" w:type="dxa"/>
              <w:left w:w="41" w:type="dxa"/>
              <w:bottom w:w="70" w:type="dxa"/>
              <w:right w:w="0" w:type="dxa"/>
            </w:tcMar>
          </w:tcPr>
          <w:p w14:paraId="6B3D0C79" w14:textId="77777777" w:rsidR="0096536C" w:rsidRDefault="00537B24">
            <w:pPr>
              <w:spacing w:after="0" w:line="256" w:lineRule="auto"/>
              <w:ind w:left="0" w:right="54" w:firstLine="0"/>
              <w:jc w:val="right"/>
            </w:pPr>
            <w:r>
              <w:rPr>
                <w:rFonts w:eastAsia="Arial"/>
                <w:b/>
                <w:i/>
                <w:sz w:val="20"/>
              </w:rPr>
              <w:t>281,000</w:t>
            </w:r>
          </w:p>
        </w:tc>
      </w:tr>
      <w:tr w:rsidR="0096536C" w14:paraId="478BC325" w14:textId="77777777">
        <w:tblPrEx>
          <w:tblCellMar>
            <w:top w:w="0" w:type="dxa"/>
            <w:bottom w:w="0" w:type="dxa"/>
          </w:tblCellMar>
        </w:tblPrEx>
        <w:trPr>
          <w:trHeight w:val="545"/>
        </w:trPr>
        <w:tc>
          <w:tcPr>
            <w:tcW w:w="3618" w:type="dxa"/>
            <w:vMerge w:val="restart"/>
            <w:tcBorders>
              <w:top w:val="single" w:sz="8" w:space="0" w:color="000000"/>
              <w:left w:val="single" w:sz="8" w:space="0" w:color="000000"/>
              <w:right w:val="single" w:sz="8" w:space="0" w:color="000000"/>
            </w:tcBorders>
            <w:shd w:val="clear" w:color="auto" w:fill="F3F3F3"/>
            <w:tcMar>
              <w:top w:w="103" w:type="dxa"/>
              <w:left w:w="41" w:type="dxa"/>
              <w:bottom w:w="70" w:type="dxa"/>
              <w:right w:w="0" w:type="dxa"/>
            </w:tcMar>
            <w:vAlign w:val="center"/>
          </w:tcPr>
          <w:p w14:paraId="4AD7580F" w14:textId="77777777" w:rsidR="0096536C" w:rsidRDefault="00537B24">
            <w:pPr>
              <w:spacing w:after="0" w:line="256" w:lineRule="auto"/>
              <w:ind w:left="0" w:right="54" w:firstLine="0"/>
              <w:jc w:val="center"/>
            </w:pPr>
            <w:r>
              <w:rPr>
                <w:sz w:val="20"/>
              </w:rPr>
              <w:t>Software</w:t>
            </w:r>
            <w:r>
              <w:t xml:space="preserve"> </w:t>
            </w:r>
          </w:p>
        </w:tc>
        <w:tc>
          <w:tcPr>
            <w:tcW w:w="2901" w:type="dxa"/>
            <w:tcBorders>
              <w:top w:val="single" w:sz="8" w:space="0" w:color="000000"/>
              <w:left w:val="single" w:sz="8" w:space="0" w:color="000000"/>
              <w:bottom w:val="single" w:sz="8" w:space="0" w:color="000000"/>
              <w:right w:val="single" w:sz="8" w:space="0" w:color="000000"/>
            </w:tcBorders>
            <w:shd w:val="clear" w:color="auto" w:fill="F3F3F3"/>
            <w:tcMar>
              <w:top w:w="103" w:type="dxa"/>
              <w:left w:w="41" w:type="dxa"/>
              <w:bottom w:w="70" w:type="dxa"/>
              <w:right w:w="0" w:type="dxa"/>
            </w:tcMar>
            <w:vAlign w:val="center"/>
          </w:tcPr>
          <w:p w14:paraId="425A0F1E" w14:textId="77777777" w:rsidR="0096536C" w:rsidRDefault="00537B24">
            <w:pPr>
              <w:spacing w:after="0" w:line="256" w:lineRule="auto"/>
              <w:ind w:left="0" w:firstLine="0"/>
            </w:pPr>
            <w:r>
              <w:rPr>
                <w:sz w:val="20"/>
              </w:rPr>
              <w:t>Windows Server</w:t>
            </w:r>
            <w:r>
              <w:t xml:space="preserve"> </w:t>
            </w:r>
          </w:p>
        </w:tc>
        <w:tc>
          <w:tcPr>
            <w:tcW w:w="1495" w:type="dxa"/>
            <w:tcBorders>
              <w:top w:val="single" w:sz="36" w:space="0" w:color="F3F3F3"/>
              <w:left w:val="single" w:sz="8" w:space="0" w:color="000000"/>
              <w:bottom w:val="double" w:sz="24" w:space="0" w:color="F3F3F3"/>
              <w:right w:val="single" w:sz="8" w:space="0" w:color="000000"/>
            </w:tcBorders>
            <w:shd w:val="clear" w:color="auto" w:fill="F3F3F3"/>
            <w:tcMar>
              <w:top w:w="103" w:type="dxa"/>
              <w:left w:w="41" w:type="dxa"/>
              <w:bottom w:w="70" w:type="dxa"/>
              <w:right w:w="0" w:type="dxa"/>
            </w:tcMar>
            <w:vAlign w:val="center"/>
          </w:tcPr>
          <w:p w14:paraId="1402B94F" w14:textId="77777777" w:rsidR="0096536C" w:rsidRDefault="00537B24">
            <w:pPr>
              <w:spacing w:after="0" w:line="256" w:lineRule="auto"/>
              <w:ind w:left="0" w:right="54" w:firstLine="0"/>
              <w:jc w:val="right"/>
            </w:pPr>
            <w:r>
              <w:rPr>
                <w:sz w:val="20"/>
              </w:rPr>
              <w:t>50,000</w:t>
            </w:r>
          </w:p>
        </w:tc>
      </w:tr>
      <w:tr w:rsidR="0096536C" w14:paraId="56C313FE" w14:textId="77777777">
        <w:tblPrEx>
          <w:tblCellMar>
            <w:top w:w="0" w:type="dxa"/>
            <w:bottom w:w="0" w:type="dxa"/>
          </w:tblCellMar>
        </w:tblPrEx>
        <w:trPr>
          <w:trHeight w:val="688"/>
        </w:trPr>
        <w:tc>
          <w:tcPr>
            <w:tcW w:w="3618" w:type="dxa"/>
            <w:vMerge/>
            <w:tcBorders>
              <w:top w:val="single" w:sz="8" w:space="0" w:color="000000"/>
              <w:left w:val="single" w:sz="8" w:space="0" w:color="000000"/>
              <w:right w:val="single" w:sz="8" w:space="0" w:color="000000"/>
            </w:tcBorders>
            <w:shd w:val="clear" w:color="auto" w:fill="F3F3F3"/>
            <w:tcMar>
              <w:top w:w="103" w:type="dxa"/>
              <w:left w:w="41" w:type="dxa"/>
              <w:bottom w:w="70" w:type="dxa"/>
              <w:right w:w="0" w:type="dxa"/>
            </w:tcMar>
            <w:vAlign w:val="center"/>
          </w:tcPr>
          <w:p w14:paraId="57CA4C2A" w14:textId="77777777" w:rsidR="0096536C" w:rsidRDefault="0096536C">
            <w:pPr>
              <w:spacing w:after="160" w:line="256" w:lineRule="auto"/>
              <w:ind w:left="0" w:firstLine="0"/>
            </w:pPr>
          </w:p>
        </w:tc>
        <w:tc>
          <w:tcPr>
            <w:tcW w:w="2901" w:type="dxa"/>
            <w:tcBorders>
              <w:top w:val="single" w:sz="8" w:space="0" w:color="000000"/>
              <w:left w:val="single" w:sz="8" w:space="0" w:color="000000"/>
              <w:bottom w:val="single" w:sz="8" w:space="0" w:color="000000"/>
              <w:right w:val="single" w:sz="8" w:space="0" w:color="000000"/>
            </w:tcBorders>
            <w:shd w:val="clear" w:color="auto" w:fill="F3F3F3"/>
            <w:tcMar>
              <w:top w:w="103" w:type="dxa"/>
              <w:left w:w="41" w:type="dxa"/>
              <w:bottom w:w="70" w:type="dxa"/>
              <w:right w:w="0" w:type="dxa"/>
            </w:tcMar>
            <w:vAlign w:val="bottom"/>
          </w:tcPr>
          <w:p w14:paraId="06D8CC6A" w14:textId="77777777" w:rsidR="0096536C" w:rsidRDefault="00537B24">
            <w:pPr>
              <w:spacing w:after="0" w:line="256" w:lineRule="auto"/>
              <w:ind w:left="0" w:firstLine="0"/>
            </w:pPr>
            <w:r>
              <w:rPr>
                <w:sz w:val="20"/>
              </w:rPr>
              <w:t>Sistemas operativos estaciones</w:t>
            </w:r>
            <w:r>
              <w:t xml:space="preserve"> </w:t>
            </w:r>
          </w:p>
        </w:tc>
        <w:tc>
          <w:tcPr>
            <w:tcW w:w="1495" w:type="dxa"/>
            <w:tcBorders>
              <w:top w:val="double" w:sz="24" w:space="0" w:color="F3F3F3"/>
              <w:left w:val="single" w:sz="8" w:space="0" w:color="000000"/>
              <w:bottom w:val="single" w:sz="8" w:space="0" w:color="000000"/>
              <w:right w:val="single" w:sz="8" w:space="0" w:color="000000"/>
            </w:tcBorders>
            <w:shd w:val="clear" w:color="auto" w:fill="F3F3F3"/>
            <w:tcMar>
              <w:top w:w="103" w:type="dxa"/>
              <w:left w:w="41" w:type="dxa"/>
              <w:bottom w:w="70" w:type="dxa"/>
              <w:right w:w="0" w:type="dxa"/>
            </w:tcMar>
            <w:vAlign w:val="bottom"/>
          </w:tcPr>
          <w:p w14:paraId="4626BA3A" w14:textId="77777777" w:rsidR="0096536C" w:rsidRDefault="00537B24">
            <w:pPr>
              <w:spacing w:after="0" w:line="256" w:lineRule="auto"/>
              <w:ind w:left="0" w:right="54" w:firstLine="0"/>
              <w:jc w:val="right"/>
            </w:pPr>
            <w:r>
              <w:rPr>
                <w:sz w:val="20"/>
              </w:rPr>
              <w:t>20,000</w:t>
            </w:r>
          </w:p>
        </w:tc>
      </w:tr>
      <w:tr w:rsidR="0096536C" w14:paraId="4B1C8B02" w14:textId="77777777">
        <w:tblPrEx>
          <w:tblCellMar>
            <w:top w:w="0" w:type="dxa"/>
            <w:bottom w:w="0" w:type="dxa"/>
          </w:tblCellMar>
        </w:tblPrEx>
        <w:trPr>
          <w:trHeight w:val="533"/>
        </w:trPr>
        <w:tc>
          <w:tcPr>
            <w:tcW w:w="3618" w:type="dxa"/>
            <w:tcBorders>
              <w:left w:val="single" w:sz="8" w:space="0" w:color="000000"/>
              <w:bottom w:val="single" w:sz="36" w:space="0" w:color="4285F4"/>
              <w:right w:val="single" w:sz="8" w:space="0" w:color="000000"/>
            </w:tcBorders>
            <w:shd w:val="clear" w:color="auto" w:fill="F3F3F3"/>
            <w:tcMar>
              <w:top w:w="103" w:type="dxa"/>
              <w:left w:w="41" w:type="dxa"/>
              <w:bottom w:w="70" w:type="dxa"/>
              <w:right w:w="0" w:type="dxa"/>
            </w:tcMar>
          </w:tcPr>
          <w:p w14:paraId="14E2D7B6" w14:textId="77777777" w:rsidR="0096536C" w:rsidRDefault="0096536C">
            <w:pPr>
              <w:spacing w:after="160" w:line="256" w:lineRule="auto"/>
              <w:ind w:left="0" w:firstLine="0"/>
            </w:pPr>
          </w:p>
        </w:tc>
        <w:tc>
          <w:tcPr>
            <w:tcW w:w="2901" w:type="dxa"/>
            <w:tcBorders>
              <w:top w:val="single" w:sz="8" w:space="0" w:color="000000"/>
              <w:left w:val="single" w:sz="8" w:space="0" w:color="000000"/>
              <w:bottom w:val="single" w:sz="36" w:space="0" w:color="4285F4"/>
              <w:right w:val="single" w:sz="8" w:space="0" w:color="000000"/>
            </w:tcBorders>
            <w:shd w:val="clear" w:color="auto" w:fill="F3F3F3"/>
            <w:tcMar>
              <w:top w:w="103" w:type="dxa"/>
              <w:left w:w="41" w:type="dxa"/>
              <w:bottom w:w="70" w:type="dxa"/>
              <w:right w:w="0" w:type="dxa"/>
            </w:tcMar>
          </w:tcPr>
          <w:p w14:paraId="5D7A0BD3" w14:textId="77777777" w:rsidR="0096536C" w:rsidRDefault="00537B24">
            <w:pPr>
              <w:spacing w:after="0" w:line="256" w:lineRule="auto"/>
              <w:ind w:left="0" w:firstLine="0"/>
            </w:pPr>
            <w:r>
              <w:rPr>
                <w:sz w:val="20"/>
              </w:rPr>
              <w:t>Software de gestión (ERP)</w:t>
            </w:r>
            <w:r>
              <w:t xml:space="preserve"> </w:t>
            </w:r>
          </w:p>
        </w:tc>
        <w:tc>
          <w:tcPr>
            <w:tcW w:w="1495" w:type="dxa"/>
            <w:tcBorders>
              <w:top w:val="single" w:sz="8" w:space="0" w:color="000000"/>
              <w:left w:val="single" w:sz="8" w:space="0" w:color="000000"/>
              <w:bottom w:val="single" w:sz="36" w:space="0" w:color="4285F4"/>
              <w:right w:val="single" w:sz="8" w:space="0" w:color="000000"/>
            </w:tcBorders>
            <w:shd w:val="clear" w:color="auto" w:fill="F3F3F3"/>
            <w:tcMar>
              <w:top w:w="103" w:type="dxa"/>
              <w:left w:w="41" w:type="dxa"/>
              <w:bottom w:w="70" w:type="dxa"/>
              <w:right w:w="0" w:type="dxa"/>
            </w:tcMar>
          </w:tcPr>
          <w:p w14:paraId="2E248C06" w14:textId="77777777" w:rsidR="0096536C" w:rsidRDefault="00537B24">
            <w:pPr>
              <w:spacing w:after="0" w:line="256" w:lineRule="auto"/>
              <w:ind w:left="0" w:right="54" w:firstLine="0"/>
              <w:jc w:val="right"/>
            </w:pPr>
            <w:r>
              <w:rPr>
                <w:sz w:val="20"/>
              </w:rPr>
              <w:t>300,000</w:t>
            </w:r>
          </w:p>
        </w:tc>
      </w:tr>
      <w:tr w:rsidR="0096536C" w14:paraId="0FF6B905" w14:textId="77777777">
        <w:tblPrEx>
          <w:tblCellMar>
            <w:top w:w="0" w:type="dxa"/>
            <w:bottom w:w="0" w:type="dxa"/>
          </w:tblCellMar>
        </w:tblPrEx>
        <w:trPr>
          <w:trHeight w:val="643"/>
        </w:trPr>
        <w:tc>
          <w:tcPr>
            <w:tcW w:w="3618" w:type="dxa"/>
            <w:tcBorders>
              <w:top w:val="single" w:sz="36" w:space="0" w:color="4285F4"/>
              <w:left w:val="single" w:sz="8" w:space="0" w:color="000000"/>
              <w:bottom w:val="single" w:sz="8" w:space="0" w:color="000000"/>
              <w:right w:val="single" w:sz="8" w:space="0" w:color="000000"/>
            </w:tcBorders>
            <w:shd w:val="clear" w:color="auto" w:fill="4285F4"/>
            <w:tcMar>
              <w:top w:w="103" w:type="dxa"/>
              <w:left w:w="41" w:type="dxa"/>
              <w:bottom w:w="70" w:type="dxa"/>
              <w:right w:w="0" w:type="dxa"/>
            </w:tcMar>
          </w:tcPr>
          <w:p w14:paraId="210DBAD9" w14:textId="77777777" w:rsidR="0096536C" w:rsidRDefault="00537B24">
            <w:pPr>
              <w:spacing w:after="0" w:line="256" w:lineRule="auto"/>
              <w:ind w:left="0" w:firstLine="0"/>
            </w:pPr>
            <w:proofErr w:type="gramStart"/>
            <w:r>
              <w:rPr>
                <w:rFonts w:eastAsia="Arial"/>
                <w:b/>
                <w:i/>
                <w:sz w:val="20"/>
              </w:rPr>
              <w:t>Total</w:t>
            </w:r>
            <w:proofErr w:type="gramEnd"/>
            <w:r>
              <w:rPr>
                <w:rFonts w:eastAsia="Arial"/>
                <w:b/>
                <w:i/>
                <w:sz w:val="20"/>
              </w:rPr>
              <w:t xml:space="preserve"> Software</w:t>
            </w:r>
            <w:r>
              <w:t xml:space="preserve"> </w:t>
            </w:r>
          </w:p>
        </w:tc>
        <w:tc>
          <w:tcPr>
            <w:tcW w:w="2901" w:type="dxa"/>
            <w:tcBorders>
              <w:top w:val="single" w:sz="36" w:space="0" w:color="4285F4"/>
              <w:left w:val="single" w:sz="8" w:space="0" w:color="000000"/>
              <w:bottom w:val="single" w:sz="8" w:space="0" w:color="000000"/>
              <w:right w:val="single" w:sz="8" w:space="0" w:color="000000"/>
            </w:tcBorders>
            <w:shd w:val="clear" w:color="auto" w:fill="4285F4"/>
            <w:tcMar>
              <w:top w:w="103" w:type="dxa"/>
              <w:left w:w="41" w:type="dxa"/>
              <w:bottom w:w="70" w:type="dxa"/>
              <w:right w:w="0" w:type="dxa"/>
            </w:tcMar>
          </w:tcPr>
          <w:p w14:paraId="26C5D89F" w14:textId="77777777" w:rsidR="0096536C" w:rsidRDefault="00537B24">
            <w:pPr>
              <w:spacing w:after="0" w:line="256" w:lineRule="auto"/>
              <w:ind w:left="0" w:firstLine="0"/>
            </w:pPr>
            <w:r>
              <w:t xml:space="preserve"> </w:t>
            </w:r>
          </w:p>
        </w:tc>
        <w:tc>
          <w:tcPr>
            <w:tcW w:w="1495" w:type="dxa"/>
            <w:tcBorders>
              <w:top w:val="single" w:sz="36" w:space="0" w:color="4285F4"/>
              <w:left w:val="single" w:sz="8" w:space="0" w:color="000000"/>
              <w:bottom w:val="single" w:sz="36" w:space="0" w:color="F3F3F3"/>
              <w:right w:val="single" w:sz="8" w:space="0" w:color="000000"/>
            </w:tcBorders>
            <w:shd w:val="clear" w:color="auto" w:fill="4285F4"/>
            <w:tcMar>
              <w:top w:w="103" w:type="dxa"/>
              <w:left w:w="41" w:type="dxa"/>
              <w:bottom w:w="70" w:type="dxa"/>
              <w:right w:w="0" w:type="dxa"/>
            </w:tcMar>
          </w:tcPr>
          <w:p w14:paraId="0F1411AC" w14:textId="77777777" w:rsidR="0096536C" w:rsidRDefault="00537B24">
            <w:pPr>
              <w:spacing w:after="0" w:line="256" w:lineRule="auto"/>
              <w:ind w:left="0" w:right="49" w:firstLine="0"/>
              <w:jc w:val="right"/>
            </w:pPr>
            <w:r>
              <w:rPr>
                <w:rFonts w:eastAsia="Arial"/>
                <w:b/>
                <w:i/>
                <w:sz w:val="20"/>
              </w:rPr>
              <w:t>370,000</w:t>
            </w:r>
          </w:p>
        </w:tc>
      </w:tr>
      <w:tr w:rsidR="0096536C" w14:paraId="0D0A5777" w14:textId="77777777">
        <w:tblPrEx>
          <w:tblCellMar>
            <w:top w:w="0" w:type="dxa"/>
            <w:bottom w:w="0" w:type="dxa"/>
          </w:tblCellMar>
        </w:tblPrEx>
        <w:trPr>
          <w:trHeight w:val="545"/>
        </w:trPr>
        <w:tc>
          <w:tcPr>
            <w:tcW w:w="3618" w:type="dxa"/>
            <w:vMerge w:val="restart"/>
            <w:tcBorders>
              <w:top w:val="single" w:sz="8" w:space="0" w:color="000000"/>
              <w:left w:val="single" w:sz="8" w:space="0" w:color="000000"/>
              <w:bottom w:val="single" w:sz="8" w:space="0" w:color="000000"/>
              <w:right w:val="single" w:sz="8" w:space="0" w:color="000000"/>
            </w:tcBorders>
            <w:shd w:val="clear" w:color="auto" w:fill="F3F3F3"/>
            <w:tcMar>
              <w:top w:w="103" w:type="dxa"/>
              <w:left w:w="41" w:type="dxa"/>
              <w:bottom w:w="70" w:type="dxa"/>
              <w:right w:w="0" w:type="dxa"/>
            </w:tcMar>
            <w:vAlign w:val="center"/>
          </w:tcPr>
          <w:p w14:paraId="0724BDE0" w14:textId="77777777" w:rsidR="0096536C" w:rsidRDefault="00537B24">
            <w:pPr>
              <w:spacing w:after="0" w:line="256" w:lineRule="auto"/>
              <w:ind w:left="0" w:right="52" w:firstLine="0"/>
              <w:jc w:val="center"/>
            </w:pPr>
            <w:r>
              <w:rPr>
                <w:sz w:val="20"/>
              </w:rPr>
              <w:t>Implementación y Capacitación</w:t>
            </w:r>
            <w:r>
              <w:t xml:space="preserve"> </w:t>
            </w:r>
          </w:p>
        </w:tc>
        <w:tc>
          <w:tcPr>
            <w:tcW w:w="2901" w:type="dxa"/>
            <w:tcBorders>
              <w:top w:val="single" w:sz="8" w:space="0" w:color="000000"/>
              <w:left w:val="single" w:sz="8" w:space="0" w:color="000000"/>
              <w:bottom w:val="single" w:sz="8" w:space="0" w:color="000000"/>
              <w:right w:val="single" w:sz="8" w:space="0" w:color="000000"/>
            </w:tcBorders>
            <w:shd w:val="clear" w:color="auto" w:fill="F3F3F3"/>
            <w:tcMar>
              <w:top w:w="103" w:type="dxa"/>
              <w:left w:w="41" w:type="dxa"/>
              <w:bottom w:w="70" w:type="dxa"/>
              <w:right w:w="0" w:type="dxa"/>
            </w:tcMar>
            <w:vAlign w:val="center"/>
          </w:tcPr>
          <w:p w14:paraId="2794F1AD" w14:textId="77777777" w:rsidR="0096536C" w:rsidRDefault="00537B24">
            <w:pPr>
              <w:spacing w:after="0" w:line="256" w:lineRule="auto"/>
              <w:ind w:left="0" w:firstLine="0"/>
            </w:pPr>
            <w:r>
              <w:rPr>
                <w:sz w:val="20"/>
              </w:rPr>
              <w:t>Instalación</w:t>
            </w:r>
            <w:r>
              <w:t xml:space="preserve"> </w:t>
            </w:r>
          </w:p>
        </w:tc>
        <w:tc>
          <w:tcPr>
            <w:tcW w:w="1495" w:type="dxa"/>
            <w:tcBorders>
              <w:top w:val="single" w:sz="36" w:space="0" w:color="F3F3F3"/>
              <w:left w:val="single" w:sz="8" w:space="0" w:color="000000"/>
              <w:bottom w:val="double" w:sz="24" w:space="0" w:color="F3F3F3"/>
              <w:right w:val="single" w:sz="8" w:space="0" w:color="000000"/>
            </w:tcBorders>
            <w:shd w:val="clear" w:color="auto" w:fill="F3F3F3"/>
            <w:tcMar>
              <w:top w:w="103" w:type="dxa"/>
              <w:left w:w="41" w:type="dxa"/>
              <w:bottom w:w="70" w:type="dxa"/>
              <w:right w:w="0" w:type="dxa"/>
            </w:tcMar>
            <w:vAlign w:val="center"/>
          </w:tcPr>
          <w:p w14:paraId="18082F46" w14:textId="77777777" w:rsidR="0096536C" w:rsidRDefault="00537B24">
            <w:pPr>
              <w:spacing w:after="0" w:line="256" w:lineRule="auto"/>
              <w:ind w:left="0" w:right="49" w:firstLine="0"/>
              <w:jc w:val="right"/>
            </w:pPr>
            <w:r>
              <w:rPr>
                <w:sz w:val="20"/>
              </w:rPr>
              <w:t>60,000</w:t>
            </w:r>
          </w:p>
        </w:tc>
      </w:tr>
      <w:tr w:rsidR="0096536C" w14:paraId="5A03AA69" w14:textId="77777777">
        <w:tblPrEx>
          <w:tblCellMar>
            <w:top w:w="0" w:type="dxa"/>
            <w:bottom w:w="0" w:type="dxa"/>
          </w:tblCellMar>
        </w:tblPrEx>
        <w:trPr>
          <w:trHeight w:val="564"/>
        </w:trPr>
        <w:tc>
          <w:tcPr>
            <w:tcW w:w="3618" w:type="dxa"/>
            <w:vMerge/>
            <w:tcBorders>
              <w:top w:val="single" w:sz="8" w:space="0" w:color="000000"/>
              <w:left w:val="single" w:sz="8" w:space="0" w:color="000000"/>
              <w:bottom w:val="single" w:sz="8" w:space="0" w:color="000000"/>
              <w:right w:val="single" w:sz="8" w:space="0" w:color="000000"/>
            </w:tcBorders>
            <w:shd w:val="clear" w:color="auto" w:fill="F3F3F3"/>
            <w:tcMar>
              <w:top w:w="103" w:type="dxa"/>
              <w:left w:w="41" w:type="dxa"/>
              <w:bottom w:w="70" w:type="dxa"/>
              <w:right w:w="0" w:type="dxa"/>
            </w:tcMar>
            <w:vAlign w:val="center"/>
          </w:tcPr>
          <w:p w14:paraId="60CA2B33" w14:textId="77777777" w:rsidR="0096536C" w:rsidRDefault="0096536C">
            <w:pPr>
              <w:spacing w:after="160" w:line="256" w:lineRule="auto"/>
              <w:ind w:left="0" w:firstLine="0"/>
            </w:pPr>
          </w:p>
        </w:tc>
        <w:tc>
          <w:tcPr>
            <w:tcW w:w="2901" w:type="dxa"/>
            <w:tcBorders>
              <w:top w:val="single" w:sz="8" w:space="0" w:color="000000"/>
              <w:left w:val="single" w:sz="8" w:space="0" w:color="000000"/>
              <w:bottom w:val="single" w:sz="8" w:space="0" w:color="000000"/>
              <w:right w:val="single" w:sz="8" w:space="0" w:color="000000"/>
            </w:tcBorders>
            <w:shd w:val="clear" w:color="auto" w:fill="F3F3F3"/>
            <w:tcMar>
              <w:top w:w="103" w:type="dxa"/>
              <w:left w:w="41" w:type="dxa"/>
              <w:bottom w:w="70" w:type="dxa"/>
              <w:right w:w="0" w:type="dxa"/>
            </w:tcMar>
          </w:tcPr>
          <w:p w14:paraId="46E81B7E" w14:textId="77777777" w:rsidR="0096536C" w:rsidRDefault="00537B24">
            <w:pPr>
              <w:spacing w:after="0" w:line="256" w:lineRule="auto"/>
              <w:ind w:left="0" w:firstLine="0"/>
            </w:pPr>
            <w:r>
              <w:rPr>
                <w:sz w:val="20"/>
              </w:rPr>
              <w:t>Configuración</w:t>
            </w:r>
            <w:r>
              <w:t xml:space="preserve"> </w:t>
            </w:r>
          </w:p>
        </w:tc>
        <w:tc>
          <w:tcPr>
            <w:tcW w:w="1495" w:type="dxa"/>
            <w:tcBorders>
              <w:top w:val="double" w:sz="24" w:space="0" w:color="F3F3F3"/>
              <w:left w:val="single" w:sz="8" w:space="0" w:color="000000"/>
              <w:bottom w:val="double" w:sz="24" w:space="0" w:color="F3F3F3"/>
              <w:right w:val="single" w:sz="8" w:space="0" w:color="000000"/>
            </w:tcBorders>
            <w:shd w:val="clear" w:color="auto" w:fill="F3F3F3"/>
            <w:tcMar>
              <w:top w:w="103" w:type="dxa"/>
              <w:left w:w="41" w:type="dxa"/>
              <w:bottom w:w="70" w:type="dxa"/>
              <w:right w:w="0" w:type="dxa"/>
            </w:tcMar>
          </w:tcPr>
          <w:p w14:paraId="5173940D" w14:textId="77777777" w:rsidR="0096536C" w:rsidRDefault="00537B24">
            <w:pPr>
              <w:spacing w:after="0" w:line="256" w:lineRule="auto"/>
              <w:ind w:left="0" w:right="49" w:firstLine="0"/>
              <w:jc w:val="right"/>
            </w:pPr>
            <w:r>
              <w:rPr>
                <w:sz w:val="20"/>
              </w:rPr>
              <w:t>90,000</w:t>
            </w:r>
          </w:p>
        </w:tc>
      </w:tr>
      <w:tr w:rsidR="0096536C" w14:paraId="552982A3" w14:textId="77777777">
        <w:tblPrEx>
          <w:tblCellMar>
            <w:top w:w="0" w:type="dxa"/>
            <w:bottom w:w="0" w:type="dxa"/>
          </w:tblCellMar>
        </w:tblPrEx>
        <w:trPr>
          <w:trHeight w:val="547"/>
        </w:trPr>
        <w:tc>
          <w:tcPr>
            <w:tcW w:w="3618" w:type="dxa"/>
            <w:vMerge/>
            <w:tcBorders>
              <w:top w:val="single" w:sz="8" w:space="0" w:color="000000"/>
              <w:left w:val="single" w:sz="8" w:space="0" w:color="000000"/>
              <w:bottom w:val="single" w:sz="8" w:space="0" w:color="000000"/>
              <w:right w:val="single" w:sz="8" w:space="0" w:color="000000"/>
            </w:tcBorders>
            <w:shd w:val="clear" w:color="auto" w:fill="F3F3F3"/>
            <w:tcMar>
              <w:top w:w="103" w:type="dxa"/>
              <w:left w:w="41" w:type="dxa"/>
              <w:bottom w:w="70" w:type="dxa"/>
              <w:right w:w="0" w:type="dxa"/>
            </w:tcMar>
            <w:vAlign w:val="center"/>
          </w:tcPr>
          <w:p w14:paraId="59AD695E" w14:textId="77777777" w:rsidR="0096536C" w:rsidRDefault="0096536C">
            <w:pPr>
              <w:spacing w:after="160" w:line="256" w:lineRule="auto"/>
              <w:ind w:left="0" w:firstLine="0"/>
            </w:pPr>
          </w:p>
        </w:tc>
        <w:tc>
          <w:tcPr>
            <w:tcW w:w="2901" w:type="dxa"/>
            <w:tcBorders>
              <w:top w:val="single" w:sz="8" w:space="0" w:color="000000"/>
              <w:left w:val="single" w:sz="8" w:space="0" w:color="000000"/>
              <w:bottom w:val="single" w:sz="8" w:space="0" w:color="000000"/>
              <w:right w:val="single" w:sz="8" w:space="0" w:color="000000"/>
            </w:tcBorders>
            <w:shd w:val="clear" w:color="auto" w:fill="F3F3F3"/>
            <w:tcMar>
              <w:top w:w="103" w:type="dxa"/>
              <w:left w:w="41" w:type="dxa"/>
              <w:bottom w:w="70" w:type="dxa"/>
              <w:right w:w="0" w:type="dxa"/>
            </w:tcMar>
            <w:vAlign w:val="center"/>
          </w:tcPr>
          <w:p w14:paraId="6CB01236" w14:textId="77777777" w:rsidR="0096536C" w:rsidRDefault="00537B24">
            <w:pPr>
              <w:spacing w:after="0" w:line="256" w:lineRule="auto"/>
              <w:ind w:left="0" w:firstLine="0"/>
            </w:pPr>
            <w:r>
              <w:rPr>
                <w:sz w:val="20"/>
              </w:rPr>
              <w:t>Capacitación</w:t>
            </w:r>
            <w:r>
              <w:t xml:space="preserve"> </w:t>
            </w:r>
          </w:p>
        </w:tc>
        <w:tc>
          <w:tcPr>
            <w:tcW w:w="1495" w:type="dxa"/>
            <w:tcBorders>
              <w:top w:val="double" w:sz="24" w:space="0" w:color="F3F3F3"/>
              <w:left w:val="single" w:sz="8" w:space="0" w:color="000000"/>
              <w:bottom w:val="single" w:sz="36" w:space="0" w:color="4285F4"/>
              <w:right w:val="single" w:sz="8" w:space="0" w:color="000000"/>
            </w:tcBorders>
            <w:shd w:val="clear" w:color="auto" w:fill="F3F3F3"/>
            <w:tcMar>
              <w:top w:w="103" w:type="dxa"/>
              <w:left w:w="41" w:type="dxa"/>
              <w:bottom w:w="70" w:type="dxa"/>
              <w:right w:w="0" w:type="dxa"/>
            </w:tcMar>
            <w:vAlign w:val="center"/>
          </w:tcPr>
          <w:p w14:paraId="39B7A45E" w14:textId="77777777" w:rsidR="0096536C" w:rsidRDefault="00537B24">
            <w:pPr>
              <w:spacing w:after="0" w:line="256" w:lineRule="auto"/>
              <w:ind w:left="0" w:right="49" w:firstLine="0"/>
              <w:jc w:val="right"/>
            </w:pPr>
            <w:r>
              <w:rPr>
                <w:sz w:val="20"/>
              </w:rPr>
              <w:t>45,000</w:t>
            </w:r>
          </w:p>
        </w:tc>
      </w:tr>
      <w:tr w:rsidR="0096536C" w14:paraId="1A24B69C" w14:textId="77777777">
        <w:tblPrEx>
          <w:tblCellMar>
            <w:top w:w="0" w:type="dxa"/>
            <w:bottom w:w="0" w:type="dxa"/>
          </w:tblCellMar>
        </w:tblPrEx>
        <w:trPr>
          <w:trHeight w:val="721"/>
        </w:trPr>
        <w:tc>
          <w:tcPr>
            <w:tcW w:w="3618" w:type="dxa"/>
            <w:tcBorders>
              <w:top w:val="single" w:sz="8" w:space="0" w:color="000000"/>
              <w:left w:val="single" w:sz="8" w:space="0" w:color="000000"/>
              <w:bottom w:val="single" w:sz="8" w:space="0" w:color="000000"/>
              <w:right w:val="single" w:sz="8" w:space="0" w:color="000000"/>
            </w:tcBorders>
            <w:shd w:val="clear" w:color="auto" w:fill="4285F4"/>
            <w:tcMar>
              <w:top w:w="103" w:type="dxa"/>
              <w:left w:w="41" w:type="dxa"/>
              <w:bottom w:w="70" w:type="dxa"/>
              <w:right w:w="0" w:type="dxa"/>
            </w:tcMar>
            <w:vAlign w:val="bottom"/>
          </w:tcPr>
          <w:p w14:paraId="348594E9" w14:textId="77777777" w:rsidR="0096536C" w:rsidRDefault="00537B24">
            <w:pPr>
              <w:spacing w:after="0" w:line="256" w:lineRule="auto"/>
              <w:ind w:left="0" w:firstLine="0"/>
            </w:pPr>
            <w:proofErr w:type="gramStart"/>
            <w:r>
              <w:rPr>
                <w:rFonts w:eastAsia="Arial"/>
                <w:b/>
                <w:i/>
                <w:sz w:val="20"/>
              </w:rPr>
              <w:t>Total</w:t>
            </w:r>
            <w:proofErr w:type="gramEnd"/>
            <w:r>
              <w:rPr>
                <w:rFonts w:eastAsia="Arial"/>
                <w:b/>
                <w:i/>
                <w:sz w:val="20"/>
              </w:rPr>
              <w:t xml:space="preserve"> Implementación y Capacitación</w:t>
            </w:r>
            <w:r>
              <w:t xml:space="preserve"> </w:t>
            </w:r>
          </w:p>
        </w:tc>
        <w:tc>
          <w:tcPr>
            <w:tcW w:w="2901" w:type="dxa"/>
            <w:tcBorders>
              <w:top w:val="single" w:sz="8" w:space="0" w:color="000000"/>
              <w:left w:val="single" w:sz="8" w:space="0" w:color="000000"/>
              <w:bottom w:val="single" w:sz="8" w:space="0" w:color="000000"/>
              <w:right w:val="single" w:sz="8" w:space="0" w:color="000000"/>
            </w:tcBorders>
            <w:shd w:val="clear" w:color="auto" w:fill="4285F4"/>
            <w:tcMar>
              <w:top w:w="103" w:type="dxa"/>
              <w:left w:w="41" w:type="dxa"/>
              <w:bottom w:w="70" w:type="dxa"/>
              <w:right w:w="0" w:type="dxa"/>
            </w:tcMar>
          </w:tcPr>
          <w:p w14:paraId="03AE857E" w14:textId="77777777" w:rsidR="0096536C" w:rsidRDefault="00537B24">
            <w:pPr>
              <w:spacing w:after="0" w:line="256" w:lineRule="auto"/>
              <w:ind w:left="0" w:firstLine="0"/>
            </w:pPr>
            <w:r>
              <w:t xml:space="preserve"> </w:t>
            </w:r>
          </w:p>
        </w:tc>
        <w:tc>
          <w:tcPr>
            <w:tcW w:w="1495" w:type="dxa"/>
            <w:tcBorders>
              <w:top w:val="single" w:sz="36" w:space="0" w:color="4285F4"/>
              <w:left w:val="single" w:sz="8" w:space="0" w:color="000000"/>
              <w:bottom w:val="double" w:sz="24" w:space="0" w:color="4285F4"/>
              <w:right w:val="single" w:sz="8" w:space="0" w:color="000000"/>
            </w:tcBorders>
            <w:shd w:val="clear" w:color="auto" w:fill="4285F4"/>
            <w:tcMar>
              <w:top w:w="103" w:type="dxa"/>
              <w:left w:w="41" w:type="dxa"/>
              <w:bottom w:w="70" w:type="dxa"/>
              <w:right w:w="0" w:type="dxa"/>
            </w:tcMar>
            <w:vAlign w:val="bottom"/>
          </w:tcPr>
          <w:p w14:paraId="5943D3E4" w14:textId="77777777" w:rsidR="0096536C" w:rsidRDefault="00537B24">
            <w:pPr>
              <w:spacing w:after="0" w:line="256" w:lineRule="auto"/>
              <w:ind w:left="0" w:right="49" w:firstLine="0"/>
              <w:jc w:val="right"/>
            </w:pPr>
            <w:r>
              <w:rPr>
                <w:rFonts w:eastAsia="Arial"/>
                <w:b/>
                <w:i/>
                <w:sz w:val="20"/>
              </w:rPr>
              <w:t>195,000</w:t>
            </w:r>
          </w:p>
        </w:tc>
      </w:tr>
      <w:tr w:rsidR="0096536C" w14:paraId="53F1162D" w14:textId="77777777">
        <w:tblPrEx>
          <w:tblCellMar>
            <w:top w:w="0" w:type="dxa"/>
            <w:bottom w:w="0" w:type="dxa"/>
          </w:tblCellMar>
        </w:tblPrEx>
        <w:trPr>
          <w:trHeight w:val="606"/>
        </w:trPr>
        <w:tc>
          <w:tcPr>
            <w:tcW w:w="3618" w:type="dxa"/>
            <w:tcBorders>
              <w:top w:val="single" w:sz="8" w:space="0" w:color="000000"/>
              <w:left w:val="single" w:sz="8" w:space="0" w:color="000000"/>
              <w:bottom w:val="single" w:sz="8" w:space="0" w:color="000000"/>
              <w:right w:val="single" w:sz="8" w:space="0" w:color="000000"/>
            </w:tcBorders>
            <w:shd w:val="clear" w:color="auto" w:fill="4285F4"/>
            <w:tcMar>
              <w:top w:w="103" w:type="dxa"/>
              <w:left w:w="41" w:type="dxa"/>
              <w:bottom w:w="70" w:type="dxa"/>
              <w:right w:w="0" w:type="dxa"/>
            </w:tcMar>
          </w:tcPr>
          <w:p w14:paraId="0D7E3DEA" w14:textId="77777777" w:rsidR="0096536C" w:rsidRDefault="00537B24">
            <w:pPr>
              <w:spacing w:after="0" w:line="256" w:lineRule="auto"/>
              <w:ind w:left="0" w:firstLine="0"/>
            </w:pPr>
            <w:r>
              <w:rPr>
                <w:rFonts w:eastAsia="Arial"/>
                <w:b/>
                <w:i/>
                <w:sz w:val="20"/>
              </w:rPr>
              <w:t>Costo Total del Proyecto</w:t>
            </w:r>
            <w:r>
              <w:t xml:space="preserve"> </w:t>
            </w:r>
          </w:p>
        </w:tc>
        <w:tc>
          <w:tcPr>
            <w:tcW w:w="2901" w:type="dxa"/>
            <w:tcBorders>
              <w:top w:val="single" w:sz="8" w:space="0" w:color="000000"/>
              <w:left w:val="single" w:sz="8" w:space="0" w:color="000000"/>
              <w:bottom w:val="single" w:sz="8" w:space="0" w:color="000000"/>
              <w:right w:val="single" w:sz="8" w:space="0" w:color="000000"/>
            </w:tcBorders>
            <w:shd w:val="clear" w:color="auto" w:fill="4285F4"/>
            <w:tcMar>
              <w:top w:w="103" w:type="dxa"/>
              <w:left w:w="41" w:type="dxa"/>
              <w:bottom w:w="70" w:type="dxa"/>
              <w:right w:w="0" w:type="dxa"/>
            </w:tcMar>
          </w:tcPr>
          <w:p w14:paraId="3F19F92C" w14:textId="77777777" w:rsidR="0096536C" w:rsidRDefault="00537B24">
            <w:pPr>
              <w:spacing w:after="0" w:line="256" w:lineRule="auto"/>
              <w:ind w:left="0" w:firstLine="0"/>
            </w:pPr>
            <w:r>
              <w:t xml:space="preserve"> </w:t>
            </w:r>
          </w:p>
        </w:tc>
        <w:tc>
          <w:tcPr>
            <w:tcW w:w="1495" w:type="dxa"/>
            <w:tcBorders>
              <w:top w:val="double" w:sz="24" w:space="0" w:color="4285F4"/>
              <w:left w:val="single" w:sz="8" w:space="0" w:color="000000"/>
              <w:bottom w:val="single" w:sz="8" w:space="0" w:color="000000"/>
              <w:right w:val="single" w:sz="8" w:space="0" w:color="000000"/>
            </w:tcBorders>
            <w:shd w:val="clear" w:color="auto" w:fill="4285F4"/>
            <w:tcMar>
              <w:top w:w="103" w:type="dxa"/>
              <w:left w:w="41" w:type="dxa"/>
              <w:bottom w:w="70" w:type="dxa"/>
              <w:right w:w="0" w:type="dxa"/>
            </w:tcMar>
          </w:tcPr>
          <w:p w14:paraId="6278EB8B" w14:textId="77777777" w:rsidR="0096536C" w:rsidRDefault="00537B24">
            <w:pPr>
              <w:spacing w:after="0" w:line="256" w:lineRule="auto"/>
              <w:ind w:left="0" w:right="49" w:firstLine="0"/>
              <w:jc w:val="right"/>
            </w:pPr>
            <w:r>
              <w:rPr>
                <w:rFonts w:eastAsia="Arial"/>
                <w:b/>
                <w:i/>
                <w:sz w:val="20"/>
              </w:rPr>
              <w:t>851,000</w:t>
            </w:r>
          </w:p>
        </w:tc>
      </w:tr>
    </w:tbl>
    <w:p w14:paraId="62EC9EA7" w14:textId="77777777" w:rsidR="0096536C" w:rsidRDefault="00537B24">
      <w:pPr>
        <w:spacing w:after="277" w:line="264" w:lineRule="auto"/>
        <w:ind w:left="-5"/>
      </w:pPr>
      <w:r>
        <w:rPr>
          <w:rFonts w:eastAsia="Arial"/>
          <w:b/>
        </w:rPr>
        <w:t>Estimación de Beneficios:</w:t>
      </w:r>
      <w:r>
        <w:t xml:space="preserve"> </w:t>
      </w:r>
    </w:p>
    <w:p w14:paraId="2A8F527F" w14:textId="77777777" w:rsidR="0096536C" w:rsidRDefault="00537B24">
      <w:pPr>
        <w:spacing w:after="0"/>
        <w:ind w:left="9" w:right="1160"/>
      </w:pPr>
      <w:r>
        <w:rPr>
          <w:rFonts w:eastAsia="Arial"/>
          <w:b/>
        </w:rPr>
        <w:t xml:space="preserve">Beneficios de Productividad: </w:t>
      </w:r>
      <w:r>
        <w:t xml:space="preserve">La reducción de tiempos de espera permitirá atender a más </w:t>
      </w:r>
      <w:r>
        <w:t xml:space="preserve">clientes por día, incrementando la cantidad de clientes atendidos en aproximadamente 2,000 al año. Si cada cliente adicional genera un ingreso de 300 pesos, esto se traduce en 600,000 pesos adicionales anuales. La eficiencia en la gestión de inventarios y </w:t>
      </w:r>
      <w:r>
        <w:t xml:space="preserve">la reducción </w:t>
      </w:r>
      <w:r>
        <w:lastRenderedPageBreak/>
        <w:t xml:space="preserve">de errores contribuirán con ahorros de aproximadamente 120,000 pesos anuales. Además, se estima un ahorro de 180,000 pesos en tiempo y recursos debido a la optimización de procesos. En total, los beneficios anuales se estiman en 900,000 pesos </w:t>
      </w:r>
      <w:r>
        <w:t xml:space="preserve">dominicanos. </w:t>
      </w:r>
    </w:p>
    <w:tbl>
      <w:tblPr>
        <w:tblW w:w="9162" w:type="dxa"/>
        <w:tblInd w:w="36" w:type="dxa"/>
        <w:tblCellMar>
          <w:left w:w="10" w:type="dxa"/>
          <w:right w:w="10" w:type="dxa"/>
        </w:tblCellMar>
        <w:tblLook w:val="0000" w:firstRow="0" w:lastRow="0" w:firstColumn="0" w:lastColumn="0" w:noHBand="0" w:noVBand="0"/>
      </w:tblPr>
      <w:tblGrid>
        <w:gridCol w:w="4045"/>
        <w:gridCol w:w="3238"/>
        <w:gridCol w:w="1879"/>
      </w:tblGrid>
      <w:tr w:rsidR="0096536C" w14:paraId="6A71C7DE" w14:textId="77777777">
        <w:tblPrEx>
          <w:tblCellMar>
            <w:top w:w="0" w:type="dxa"/>
            <w:bottom w:w="0" w:type="dxa"/>
          </w:tblCellMar>
        </w:tblPrEx>
        <w:trPr>
          <w:trHeight w:val="604"/>
        </w:trPr>
        <w:tc>
          <w:tcPr>
            <w:tcW w:w="4045" w:type="dxa"/>
            <w:tcBorders>
              <w:top w:val="single" w:sz="8" w:space="0" w:color="CCCCCC"/>
              <w:left w:val="single" w:sz="8" w:space="0" w:color="CCCCCC"/>
              <w:bottom w:val="single" w:sz="8" w:space="0" w:color="CCCCCC"/>
              <w:right w:val="single" w:sz="8" w:space="0" w:color="CCCCCC"/>
            </w:tcBorders>
            <w:shd w:val="clear" w:color="auto" w:fill="4285F4"/>
            <w:tcMar>
              <w:top w:w="119" w:type="dxa"/>
              <w:left w:w="34" w:type="dxa"/>
              <w:bottom w:w="72" w:type="dxa"/>
              <w:right w:w="0" w:type="dxa"/>
            </w:tcMar>
            <w:vAlign w:val="bottom"/>
          </w:tcPr>
          <w:p w14:paraId="575CA635" w14:textId="77777777" w:rsidR="0096536C" w:rsidRDefault="00537B24">
            <w:pPr>
              <w:spacing w:after="0" w:line="256" w:lineRule="auto"/>
              <w:ind w:left="0" w:right="61" w:firstLine="0"/>
              <w:jc w:val="center"/>
            </w:pPr>
            <w:r>
              <w:rPr>
                <w:rFonts w:eastAsia="Arial"/>
                <w:b/>
                <w:i/>
                <w:sz w:val="20"/>
              </w:rPr>
              <w:t>Categoría</w:t>
            </w:r>
            <w:r>
              <w:t xml:space="preserve"> </w:t>
            </w:r>
          </w:p>
        </w:tc>
        <w:tc>
          <w:tcPr>
            <w:tcW w:w="3238" w:type="dxa"/>
            <w:tcBorders>
              <w:top w:val="single" w:sz="8" w:space="0" w:color="CCCCCC"/>
              <w:left w:val="single" w:sz="8" w:space="0" w:color="CCCCCC"/>
              <w:bottom w:val="single" w:sz="8" w:space="0" w:color="CCCCCC"/>
              <w:right w:val="single" w:sz="8" w:space="0" w:color="CCCCCC"/>
            </w:tcBorders>
            <w:shd w:val="clear" w:color="auto" w:fill="4285F4"/>
            <w:tcMar>
              <w:top w:w="119" w:type="dxa"/>
              <w:left w:w="34" w:type="dxa"/>
              <w:bottom w:w="72" w:type="dxa"/>
              <w:right w:w="0" w:type="dxa"/>
            </w:tcMar>
            <w:vAlign w:val="bottom"/>
          </w:tcPr>
          <w:p w14:paraId="18611174" w14:textId="77777777" w:rsidR="0096536C" w:rsidRDefault="00537B24">
            <w:pPr>
              <w:spacing w:after="0" w:line="256" w:lineRule="auto"/>
              <w:ind w:left="0" w:right="45" w:firstLine="0"/>
              <w:jc w:val="center"/>
            </w:pPr>
            <w:r>
              <w:rPr>
                <w:rFonts w:eastAsia="Arial"/>
                <w:b/>
                <w:i/>
                <w:sz w:val="20"/>
              </w:rPr>
              <w:t>Beneficio</w:t>
            </w:r>
            <w:r>
              <w:t xml:space="preserve"> </w:t>
            </w:r>
          </w:p>
        </w:tc>
        <w:tc>
          <w:tcPr>
            <w:tcW w:w="1879" w:type="dxa"/>
            <w:tcBorders>
              <w:top w:val="single" w:sz="8" w:space="0" w:color="CCCCCC"/>
              <w:left w:val="single" w:sz="8" w:space="0" w:color="CCCCCC"/>
              <w:bottom w:val="single" w:sz="8" w:space="0" w:color="CCCCCC"/>
              <w:right w:val="single" w:sz="8" w:space="0" w:color="CCCCCC"/>
            </w:tcBorders>
            <w:shd w:val="clear" w:color="auto" w:fill="4285F4"/>
            <w:tcMar>
              <w:top w:w="119" w:type="dxa"/>
              <w:left w:w="34" w:type="dxa"/>
              <w:bottom w:w="72" w:type="dxa"/>
              <w:right w:w="0" w:type="dxa"/>
            </w:tcMar>
            <w:vAlign w:val="center"/>
          </w:tcPr>
          <w:p w14:paraId="5EE74C95" w14:textId="77777777" w:rsidR="0096536C" w:rsidRDefault="00537B24">
            <w:pPr>
              <w:spacing w:after="0" w:line="256" w:lineRule="auto"/>
              <w:ind w:left="13" w:firstLine="0"/>
              <w:jc w:val="center"/>
            </w:pPr>
            <w:r>
              <w:rPr>
                <w:rFonts w:eastAsia="Arial"/>
                <w:b/>
                <w:i/>
                <w:sz w:val="20"/>
              </w:rPr>
              <w:t>Valor (RD$)</w:t>
            </w:r>
            <w:r>
              <w:t xml:space="preserve"> </w:t>
            </w:r>
          </w:p>
        </w:tc>
      </w:tr>
      <w:tr w:rsidR="0096536C" w14:paraId="10E56BD6" w14:textId="77777777">
        <w:tblPrEx>
          <w:tblCellMar>
            <w:top w:w="0" w:type="dxa"/>
            <w:bottom w:w="0" w:type="dxa"/>
          </w:tblCellMar>
        </w:tblPrEx>
        <w:trPr>
          <w:trHeight w:val="439"/>
        </w:trPr>
        <w:tc>
          <w:tcPr>
            <w:tcW w:w="4045" w:type="dxa"/>
            <w:tcBorders>
              <w:top w:val="single" w:sz="8" w:space="0" w:color="CCCCCC"/>
              <w:left w:val="single" w:sz="8" w:space="0" w:color="CCCCCC"/>
              <w:bottom w:val="single" w:sz="8" w:space="0" w:color="CCCCCC"/>
              <w:right w:val="single" w:sz="8" w:space="0" w:color="CCCCCC"/>
            </w:tcBorders>
            <w:shd w:val="clear" w:color="auto" w:fill="auto"/>
            <w:tcMar>
              <w:top w:w="119" w:type="dxa"/>
              <w:left w:w="34" w:type="dxa"/>
              <w:bottom w:w="72" w:type="dxa"/>
              <w:right w:w="0" w:type="dxa"/>
            </w:tcMar>
            <w:vAlign w:val="center"/>
          </w:tcPr>
          <w:p w14:paraId="2A0D8463" w14:textId="77777777" w:rsidR="0096536C" w:rsidRDefault="00537B24">
            <w:pPr>
              <w:spacing w:after="0" w:line="256" w:lineRule="auto"/>
              <w:ind w:left="0" w:firstLine="0"/>
            </w:pPr>
            <w:r>
              <w:rPr>
                <w:rFonts w:eastAsia="Arial"/>
                <w:i/>
                <w:sz w:val="20"/>
              </w:rPr>
              <w:t>Aumento de clientes</w:t>
            </w:r>
            <w:r>
              <w:t xml:space="preserve"> </w:t>
            </w:r>
          </w:p>
        </w:tc>
        <w:tc>
          <w:tcPr>
            <w:tcW w:w="3238" w:type="dxa"/>
            <w:tcBorders>
              <w:top w:val="single" w:sz="8" w:space="0" w:color="CCCCCC"/>
              <w:left w:val="single" w:sz="8" w:space="0" w:color="CCCCCC"/>
              <w:bottom w:val="single" w:sz="8" w:space="0" w:color="CCCCCC"/>
              <w:right w:val="single" w:sz="8" w:space="0" w:color="CCCCCC"/>
            </w:tcBorders>
            <w:shd w:val="clear" w:color="auto" w:fill="auto"/>
            <w:tcMar>
              <w:top w:w="119" w:type="dxa"/>
              <w:left w:w="34" w:type="dxa"/>
              <w:bottom w:w="72" w:type="dxa"/>
              <w:right w:w="0" w:type="dxa"/>
            </w:tcMar>
            <w:vAlign w:val="center"/>
          </w:tcPr>
          <w:p w14:paraId="639CA3A7" w14:textId="77777777" w:rsidR="0096536C" w:rsidRDefault="00537B24">
            <w:pPr>
              <w:spacing w:after="0" w:line="256" w:lineRule="auto"/>
              <w:ind w:left="0" w:firstLine="0"/>
            </w:pPr>
            <w:r>
              <w:rPr>
                <w:rFonts w:eastAsia="Arial"/>
                <w:i/>
                <w:sz w:val="20"/>
              </w:rPr>
              <w:t>Ingresos adicionales</w:t>
            </w:r>
            <w:r>
              <w:t xml:space="preserve"> </w:t>
            </w:r>
          </w:p>
        </w:tc>
        <w:tc>
          <w:tcPr>
            <w:tcW w:w="1879" w:type="dxa"/>
            <w:tcBorders>
              <w:top w:val="single" w:sz="8" w:space="0" w:color="CCCCCC"/>
              <w:left w:val="single" w:sz="8" w:space="0" w:color="CCCCCC"/>
              <w:bottom w:val="single" w:sz="8" w:space="0" w:color="CCCCCC"/>
              <w:right w:val="single" w:sz="8" w:space="0" w:color="CCCCCC"/>
            </w:tcBorders>
            <w:shd w:val="clear" w:color="auto" w:fill="auto"/>
            <w:tcMar>
              <w:top w:w="119" w:type="dxa"/>
              <w:left w:w="34" w:type="dxa"/>
              <w:bottom w:w="72" w:type="dxa"/>
              <w:right w:w="0" w:type="dxa"/>
            </w:tcMar>
            <w:vAlign w:val="center"/>
          </w:tcPr>
          <w:p w14:paraId="0B3F27C5" w14:textId="77777777" w:rsidR="0096536C" w:rsidRDefault="00537B24">
            <w:pPr>
              <w:spacing w:after="0" w:line="256" w:lineRule="auto"/>
              <w:ind w:left="0" w:right="50" w:firstLine="0"/>
              <w:jc w:val="right"/>
            </w:pPr>
            <w:r>
              <w:rPr>
                <w:rFonts w:eastAsia="Arial"/>
                <w:i/>
                <w:sz w:val="20"/>
              </w:rPr>
              <w:t>600,000</w:t>
            </w:r>
          </w:p>
        </w:tc>
      </w:tr>
      <w:tr w:rsidR="0096536C" w14:paraId="7712E70D" w14:textId="77777777">
        <w:tblPrEx>
          <w:tblCellMar>
            <w:top w:w="0" w:type="dxa"/>
            <w:bottom w:w="0" w:type="dxa"/>
          </w:tblCellMar>
        </w:tblPrEx>
        <w:trPr>
          <w:trHeight w:val="429"/>
        </w:trPr>
        <w:tc>
          <w:tcPr>
            <w:tcW w:w="4045" w:type="dxa"/>
            <w:tcBorders>
              <w:top w:val="single" w:sz="8" w:space="0" w:color="CCCCCC"/>
              <w:left w:val="single" w:sz="8" w:space="0" w:color="CCCCCC"/>
              <w:bottom w:val="single" w:sz="8" w:space="0" w:color="CCCCCC"/>
              <w:right w:val="single" w:sz="8" w:space="0" w:color="CCCCCC"/>
            </w:tcBorders>
            <w:shd w:val="clear" w:color="auto" w:fill="auto"/>
            <w:tcMar>
              <w:top w:w="119" w:type="dxa"/>
              <w:left w:w="34" w:type="dxa"/>
              <w:bottom w:w="72" w:type="dxa"/>
              <w:right w:w="0" w:type="dxa"/>
            </w:tcMar>
            <w:vAlign w:val="center"/>
          </w:tcPr>
          <w:p w14:paraId="4C66BE38" w14:textId="77777777" w:rsidR="0096536C" w:rsidRDefault="00537B24">
            <w:pPr>
              <w:spacing w:after="0" w:line="256" w:lineRule="auto"/>
              <w:ind w:left="0" w:firstLine="0"/>
            </w:pPr>
            <w:r>
              <w:rPr>
                <w:rFonts w:eastAsia="Arial"/>
                <w:i/>
                <w:sz w:val="20"/>
              </w:rPr>
              <w:t>Eficiencia en inventarios</w:t>
            </w:r>
            <w:r>
              <w:t xml:space="preserve"> </w:t>
            </w:r>
          </w:p>
        </w:tc>
        <w:tc>
          <w:tcPr>
            <w:tcW w:w="3238" w:type="dxa"/>
            <w:tcBorders>
              <w:top w:val="single" w:sz="8" w:space="0" w:color="CCCCCC"/>
              <w:left w:val="single" w:sz="8" w:space="0" w:color="CCCCCC"/>
              <w:bottom w:val="single" w:sz="8" w:space="0" w:color="CCCCCC"/>
              <w:right w:val="single" w:sz="8" w:space="0" w:color="CCCCCC"/>
            </w:tcBorders>
            <w:shd w:val="clear" w:color="auto" w:fill="auto"/>
            <w:tcMar>
              <w:top w:w="119" w:type="dxa"/>
              <w:left w:w="34" w:type="dxa"/>
              <w:bottom w:w="72" w:type="dxa"/>
              <w:right w:w="0" w:type="dxa"/>
            </w:tcMar>
            <w:vAlign w:val="center"/>
          </w:tcPr>
          <w:p w14:paraId="1C9C3D24" w14:textId="77777777" w:rsidR="0096536C" w:rsidRDefault="00537B24">
            <w:pPr>
              <w:spacing w:after="0" w:line="256" w:lineRule="auto"/>
              <w:ind w:left="0" w:firstLine="0"/>
            </w:pPr>
            <w:r>
              <w:rPr>
                <w:rFonts w:eastAsia="Arial"/>
                <w:i/>
                <w:sz w:val="20"/>
              </w:rPr>
              <w:t>Ahorros</w:t>
            </w:r>
            <w:r>
              <w:t xml:space="preserve"> </w:t>
            </w:r>
          </w:p>
        </w:tc>
        <w:tc>
          <w:tcPr>
            <w:tcW w:w="1879" w:type="dxa"/>
            <w:tcBorders>
              <w:top w:val="single" w:sz="8" w:space="0" w:color="CCCCCC"/>
              <w:left w:val="single" w:sz="8" w:space="0" w:color="CCCCCC"/>
              <w:bottom w:val="single" w:sz="8" w:space="0" w:color="CCCCCC"/>
              <w:right w:val="single" w:sz="8" w:space="0" w:color="CCCCCC"/>
            </w:tcBorders>
            <w:shd w:val="clear" w:color="auto" w:fill="auto"/>
            <w:tcMar>
              <w:top w:w="119" w:type="dxa"/>
              <w:left w:w="34" w:type="dxa"/>
              <w:bottom w:w="72" w:type="dxa"/>
              <w:right w:w="0" w:type="dxa"/>
            </w:tcMar>
            <w:vAlign w:val="center"/>
          </w:tcPr>
          <w:p w14:paraId="30E25CE7" w14:textId="77777777" w:rsidR="0096536C" w:rsidRDefault="00537B24">
            <w:pPr>
              <w:spacing w:after="0" w:line="256" w:lineRule="auto"/>
              <w:ind w:left="0" w:right="50" w:firstLine="0"/>
              <w:jc w:val="right"/>
            </w:pPr>
            <w:r>
              <w:rPr>
                <w:rFonts w:eastAsia="Arial"/>
                <w:i/>
                <w:sz w:val="20"/>
              </w:rPr>
              <w:t>120,000</w:t>
            </w:r>
          </w:p>
        </w:tc>
      </w:tr>
      <w:tr w:rsidR="0096536C" w14:paraId="79D5263F" w14:textId="77777777">
        <w:tblPrEx>
          <w:tblCellMar>
            <w:top w:w="0" w:type="dxa"/>
            <w:bottom w:w="0" w:type="dxa"/>
          </w:tblCellMar>
        </w:tblPrEx>
        <w:trPr>
          <w:trHeight w:val="553"/>
        </w:trPr>
        <w:tc>
          <w:tcPr>
            <w:tcW w:w="4045" w:type="dxa"/>
            <w:tcBorders>
              <w:top w:val="single" w:sz="8" w:space="0" w:color="CCCCCC"/>
              <w:left w:val="single" w:sz="8" w:space="0" w:color="CCCCCC"/>
              <w:bottom w:val="single" w:sz="8" w:space="0" w:color="CCCCCC"/>
              <w:right w:val="single" w:sz="8" w:space="0" w:color="CCCCCC"/>
            </w:tcBorders>
            <w:shd w:val="clear" w:color="auto" w:fill="auto"/>
            <w:tcMar>
              <w:top w:w="119" w:type="dxa"/>
              <w:left w:w="34" w:type="dxa"/>
              <w:bottom w:w="72" w:type="dxa"/>
              <w:right w:w="0" w:type="dxa"/>
            </w:tcMar>
            <w:vAlign w:val="bottom"/>
          </w:tcPr>
          <w:p w14:paraId="2B36D576" w14:textId="77777777" w:rsidR="0096536C" w:rsidRDefault="00537B24">
            <w:pPr>
              <w:spacing w:after="0" w:line="256" w:lineRule="auto"/>
              <w:ind w:left="0" w:firstLine="0"/>
            </w:pPr>
            <w:r>
              <w:rPr>
                <w:rFonts w:eastAsia="Arial"/>
                <w:i/>
                <w:sz w:val="20"/>
              </w:rPr>
              <w:t>Optimización de procesos</w:t>
            </w:r>
            <w:r>
              <w:t xml:space="preserve"> </w:t>
            </w:r>
          </w:p>
        </w:tc>
        <w:tc>
          <w:tcPr>
            <w:tcW w:w="3238" w:type="dxa"/>
            <w:tcBorders>
              <w:top w:val="single" w:sz="8" w:space="0" w:color="CCCCCC"/>
              <w:left w:val="single" w:sz="8" w:space="0" w:color="CCCCCC"/>
              <w:bottom w:val="single" w:sz="8" w:space="0" w:color="CCCCCC"/>
              <w:right w:val="single" w:sz="8" w:space="0" w:color="CCCCCC"/>
            </w:tcBorders>
            <w:shd w:val="clear" w:color="auto" w:fill="auto"/>
            <w:tcMar>
              <w:top w:w="119" w:type="dxa"/>
              <w:left w:w="34" w:type="dxa"/>
              <w:bottom w:w="72" w:type="dxa"/>
              <w:right w:w="0" w:type="dxa"/>
            </w:tcMar>
            <w:vAlign w:val="bottom"/>
          </w:tcPr>
          <w:p w14:paraId="71A7CD88" w14:textId="77777777" w:rsidR="0096536C" w:rsidRDefault="00537B24">
            <w:pPr>
              <w:spacing w:after="0" w:line="256" w:lineRule="auto"/>
              <w:ind w:left="0" w:firstLine="0"/>
            </w:pPr>
            <w:r>
              <w:rPr>
                <w:rFonts w:eastAsia="Arial"/>
                <w:i/>
                <w:sz w:val="20"/>
              </w:rPr>
              <w:t>Ahorros</w:t>
            </w:r>
            <w:r>
              <w:t xml:space="preserve"> </w:t>
            </w:r>
          </w:p>
        </w:tc>
        <w:tc>
          <w:tcPr>
            <w:tcW w:w="1879" w:type="dxa"/>
            <w:tcBorders>
              <w:top w:val="single" w:sz="8" w:space="0" w:color="CCCCCC"/>
              <w:left w:val="single" w:sz="8" w:space="0" w:color="CCCCCC"/>
              <w:bottom w:val="single" w:sz="8" w:space="0" w:color="CCCCCC"/>
              <w:right w:val="single" w:sz="8" w:space="0" w:color="CCCCCC"/>
            </w:tcBorders>
            <w:shd w:val="clear" w:color="auto" w:fill="auto"/>
            <w:tcMar>
              <w:top w:w="119" w:type="dxa"/>
              <w:left w:w="34" w:type="dxa"/>
              <w:bottom w:w="72" w:type="dxa"/>
              <w:right w:w="0" w:type="dxa"/>
            </w:tcMar>
            <w:vAlign w:val="bottom"/>
          </w:tcPr>
          <w:p w14:paraId="4D84C70D" w14:textId="77777777" w:rsidR="0096536C" w:rsidRDefault="00537B24">
            <w:pPr>
              <w:spacing w:after="0" w:line="256" w:lineRule="auto"/>
              <w:ind w:left="0" w:right="50" w:firstLine="0"/>
              <w:jc w:val="right"/>
            </w:pPr>
            <w:r>
              <w:rPr>
                <w:rFonts w:eastAsia="Arial"/>
                <w:i/>
                <w:sz w:val="20"/>
              </w:rPr>
              <w:t>180,000</w:t>
            </w:r>
          </w:p>
        </w:tc>
      </w:tr>
      <w:tr w:rsidR="0096536C" w14:paraId="7D793EDD" w14:textId="77777777">
        <w:tblPrEx>
          <w:tblCellMar>
            <w:top w:w="0" w:type="dxa"/>
            <w:bottom w:w="0" w:type="dxa"/>
          </w:tblCellMar>
        </w:tblPrEx>
        <w:trPr>
          <w:trHeight w:val="493"/>
        </w:trPr>
        <w:tc>
          <w:tcPr>
            <w:tcW w:w="4045" w:type="dxa"/>
            <w:tcBorders>
              <w:top w:val="single" w:sz="8" w:space="0" w:color="CCCCCC"/>
              <w:left w:val="single" w:sz="8" w:space="0" w:color="CCCCCC"/>
              <w:bottom w:val="single" w:sz="8" w:space="0" w:color="CCCCCC"/>
              <w:right w:val="single" w:sz="8" w:space="0" w:color="CCCCCC"/>
            </w:tcBorders>
            <w:shd w:val="clear" w:color="auto" w:fill="auto"/>
            <w:tcMar>
              <w:top w:w="119" w:type="dxa"/>
              <w:left w:w="34" w:type="dxa"/>
              <w:bottom w:w="72" w:type="dxa"/>
              <w:right w:w="0" w:type="dxa"/>
            </w:tcMar>
          </w:tcPr>
          <w:p w14:paraId="012927A4" w14:textId="77777777" w:rsidR="0096536C" w:rsidRDefault="00537B24">
            <w:pPr>
              <w:spacing w:after="0" w:line="256" w:lineRule="auto"/>
              <w:ind w:left="0" w:firstLine="0"/>
            </w:pPr>
            <w:proofErr w:type="gramStart"/>
            <w:r>
              <w:rPr>
                <w:rFonts w:eastAsia="Arial"/>
                <w:i/>
                <w:sz w:val="20"/>
              </w:rPr>
              <w:t>Total</w:t>
            </w:r>
            <w:proofErr w:type="gramEnd"/>
            <w:r>
              <w:rPr>
                <w:rFonts w:eastAsia="Arial"/>
                <w:i/>
                <w:sz w:val="20"/>
              </w:rPr>
              <w:t xml:space="preserve"> Beneficios Anuales</w:t>
            </w:r>
            <w:r>
              <w:t xml:space="preserve"> </w:t>
            </w:r>
          </w:p>
        </w:tc>
        <w:tc>
          <w:tcPr>
            <w:tcW w:w="3238" w:type="dxa"/>
            <w:tcBorders>
              <w:top w:val="single" w:sz="8" w:space="0" w:color="CCCCCC"/>
              <w:left w:val="single" w:sz="8" w:space="0" w:color="CCCCCC"/>
              <w:bottom w:val="single" w:sz="8" w:space="0" w:color="CCCCCC"/>
              <w:right w:val="single" w:sz="8" w:space="0" w:color="CCCCCC"/>
            </w:tcBorders>
            <w:shd w:val="clear" w:color="auto" w:fill="auto"/>
            <w:tcMar>
              <w:top w:w="119" w:type="dxa"/>
              <w:left w:w="34" w:type="dxa"/>
              <w:bottom w:w="72" w:type="dxa"/>
              <w:right w:w="0" w:type="dxa"/>
            </w:tcMar>
          </w:tcPr>
          <w:p w14:paraId="22E26FA9" w14:textId="77777777" w:rsidR="0096536C" w:rsidRDefault="00537B24">
            <w:pPr>
              <w:spacing w:after="0" w:line="256" w:lineRule="auto"/>
              <w:ind w:left="0" w:firstLine="0"/>
            </w:pPr>
            <w:r>
              <w:t xml:space="preserve"> </w:t>
            </w:r>
          </w:p>
        </w:tc>
        <w:tc>
          <w:tcPr>
            <w:tcW w:w="1879" w:type="dxa"/>
            <w:tcBorders>
              <w:top w:val="single" w:sz="8" w:space="0" w:color="CCCCCC"/>
              <w:left w:val="single" w:sz="8" w:space="0" w:color="CCCCCC"/>
              <w:bottom w:val="single" w:sz="8" w:space="0" w:color="CCCCCC"/>
              <w:right w:val="single" w:sz="8" w:space="0" w:color="CCCCCC"/>
            </w:tcBorders>
            <w:shd w:val="clear" w:color="auto" w:fill="auto"/>
            <w:tcMar>
              <w:top w:w="119" w:type="dxa"/>
              <w:left w:w="34" w:type="dxa"/>
              <w:bottom w:w="72" w:type="dxa"/>
              <w:right w:w="0" w:type="dxa"/>
            </w:tcMar>
          </w:tcPr>
          <w:p w14:paraId="63E258E5" w14:textId="77777777" w:rsidR="0096536C" w:rsidRDefault="00537B24">
            <w:pPr>
              <w:spacing w:after="0" w:line="256" w:lineRule="auto"/>
              <w:ind w:left="0" w:right="50" w:firstLine="0"/>
              <w:jc w:val="right"/>
            </w:pPr>
            <w:r>
              <w:rPr>
                <w:rFonts w:eastAsia="Arial"/>
                <w:i/>
                <w:sz w:val="20"/>
              </w:rPr>
              <w:t>900,000</w:t>
            </w:r>
          </w:p>
        </w:tc>
      </w:tr>
    </w:tbl>
    <w:p w14:paraId="2F6D9B93" w14:textId="77777777" w:rsidR="0096536C" w:rsidRDefault="00537B24">
      <w:pPr>
        <w:spacing w:after="279" w:line="264" w:lineRule="auto"/>
        <w:ind w:left="-5"/>
      </w:pPr>
      <w:r>
        <w:rPr>
          <w:rFonts w:eastAsia="Arial"/>
          <w:b/>
        </w:rPr>
        <w:t xml:space="preserve">Análisis </w:t>
      </w:r>
      <w:r>
        <w:rPr>
          <w:rFonts w:eastAsia="Arial"/>
          <w:b/>
        </w:rPr>
        <w:t>Costo-Beneficio:</w:t>
      </w:r>
      <w:r>
        <w:t xml:space="preserve"> </w:t>
      </w:r>
    </w:p>
    <w:p w14:paraId="1AF61079" w14:textId="77777777" w:rsidR="0096536C" w:rsidRDefault="00537B24">
      <w:pPr>
        <w:spacing w:after="16"/>
        <w:ind w:left="9" w:right="1160"/>
      </w:pPr>
      <w:r>
        <w:t>El costo inicial total del proyecto es de 851,000 pesos dominicanos. Con beneficios anuales estimados en 900,000 pesos, el período de recuperación de la inversión sería de menos de un año. Esto indica que la inversión inicial se recuperar</w:t>
      </w:r>
      <w:r>
        <w:t>á rápidamente, lo que hace que el proyecto sea financieramente atractivo. El retorno de inversión (ROI) se calcula restando los costos anuales de mantenimiento (180,000 pesos) de los beneficios anuales (900,000 pesos) y dividiendo el resultado entre el cos</w:t>
      </w:r>
      <w:r>
        <w:t xml:space="preserve">to inicial total (851,000 pesos), lo que da un ROI de aproximadamente 84.4%. </w:t>
      </w:r>
    </w:p>
    <w:tbl>
      <w:tblPr>
        <w:tblW w:w="9049" w:type="dxa"/>
        <w:tblInd w:w="36" w:type="dxa"/>
        <w:tblCellMar>
          <w:left w:w="10" w:type="dxa"/>
          <w:right w:w="10" w:type="dxa"/>
        </w:tblCellMar>
        <w:tblLook w:val="0000" w:firstRow="0" w:lastRow="0" w:firstColumn="0" w:lastColumn="0" w:noHBand="0" w:noVBand="0"/>
      </w:tblPr>
      <w:tblGrid>
        <w:gridCol w:w="5709"/>
        <w:gridCol w:w="3340"/>
      </w:tblGrid>
      <w:tr w:rsidR="0096536C" w14:paraId="6761C6E9" w14:textId="77777777">
        <w:tblPrEx>
          <w:tblCellMar>
            <w:top w:w="0" w:type="dxa"/>
            <w:bottom w:w="0" w:type="dxa"/>
          </w:tblCellMar>
        </w:tblPrEx>
        <w:trPr>
          <w:trHeight w:val="457"/>
        </w:trPr>
        <w:tc>
          <w:tcPr>
            <w:tcW w:w="5709" w:type="dxa"/>
            <w:tcBorders>
              <w:top w:val="single" w:sz="8" w:space="0" w:color="CCCCCC"/>
              <w:left w:val="single" w:sz="8" w:space="0" w:color="CCCCCC"/>
              <w:bottom w:val="single" w:sz="8" w:space="0" w:color="CCCCCC"/>
              <w:right w:val="single" w:sz="8" w:space="0" w:color="CCCCCC"/>
            </w:tcBorders>
            <w:shd w:val="clear" w:color="auto" w:fill="4285F4"/>
            <w:tcMar>
              <w:top w:w="0" w:type="dxa"/>
              <w:left w:w="34" w:type="dxa"/>
              <w:bottom w:w="71" w:type="dxa"/>
              <w:right w:w="0" w:type="dxa"/>
            </w:tcMar>
            <w:vAlign w:val="bottom"/>
          </w:tcPr>
          <w:p w14:paraId="6CE2C307" w14:textId="77777777" w:rsidR="0096536C" w:rsidRDefault="00537B24">
            <w:pPr>
              <w:spacing w:after="0" w:line="256" w:lineRule="auto"/>
              <w:ind w:left="0" w:right="42" w:firstLine="0"/>
              <w:jc w:val="center"/>
            </w:pPr>
            <w:r>
              <w:rPr>
                <w:rFonts w:eastAsia="Arial"/>
                <w:b/>
                <w:i/>
                <w:sz w:val="20"/>
              </w:rPr>
              <w:t>Ítem</w:t>
            </w:r>
            <w:r>
              <w:t xml:space="preserve"> </w:t>
            </w:r>
          </w:p>
        </w:tc>
        <w:tc>
          <w:tcPr>
            <w:tcW w:w="3340" w:type="dxa"/>
            <w:tcBorders>
              <w:top w:val="single" w:sz="8" w:space="0" w:color="CCCCCC"/>
              <w:left w:val="single" w:sz="8" w:space="0" w:color="CCCCCC"/>
              <w:bottom w:val="single" w:sz="8" w:space="0" w:color="CCCCCC"/>
              <w:right w:val="single" w:sz="8" w:space="0" w:color="CCCCCC"/>
            </w:tcBorders>
            <w:shd w:val="clear" w:color="auto" w:fill="4285F4"/>
            <w:tcMar>
              <w:top w:w="0" w:type="dxa"/>
              <w:left w:w="34" w:type="dxa"/>
              <w:bottom w:w="71" w:type="dxa"/>
              <w:right w:w="0" w:type="dxa"/>
            </w:tcMar>
            <w:vAlign w:val="bottom"/>
          </w:tcPr>
          <w:p w14:paraId="5260D1E9" w14:textId="77777777" w:rsidR="0096536C" w:rsidRDefault="00537B24">
            <w:pPr>
              <w:spacing w:after="0" w:line="256" w:lineRule="auto"/>
              <w:ind w:left="0" w:right="27" w:firstLine="0"/>
              <w:jc w:val="center"/>
            </w:pPr>
            <w:r>
              <w:rPr>
                <w:rFonts w:eastAsia="Arial"/>
                <w:b/>
                <w:i/>
                <w:sz w:val="20"/>
              </w:rPr>
              <w:t>Valor (RD$)</w:t>
            </w:r>
            <w:r>
              <w:t xml:space="preserve"> </w:t>
            </w:r>
          </w:p>
        </w:tc>
      </w:tr>
      <w:tr w:rsidR="0096536C" w14:paraId="76342D03" w14:textId="77777777">
        <w:tblPrEx>
          <w:tblCellMar>
            <w:top w:w="0" w:type="dxa"/>
            <w:bottom w:w="0" w:type="dxa"/>
          </w:tblCellMar>
        </w:tblPrEx>
        <w:trPr>
          <w:trHeight w:val="383"/>
        </w:trPr>
        <w:tc>
          <w:tcPr>
            <w:tcW w:w="5709" w:type="dxa"/>
            <w:tcBorders>
              <w:top w:val="single" w:sz="8" w:space="0" w:color="CCCCCC"/>
              <w:left w:val="single" w:sz="8" w:space="0" w:color="CCCCCC"/>
              <w:bottom w:val="double" w:sz="24" w:space="0" w:color="F3F3F3"/>
              <w:right w:val="single" w:sz="8" w:space="0" w:color="CCCCCC"/>
            </w:tcBorders>
            <w:shd w:val="clear" w:color="auto" w:fill="F3F3F3"/>
            <w:tcMar>
              <w:top w:w="0" w:type="dxa"/>
              <w:left w:w="34" w:type="dxa"/>
              <w:bottom w:w="71" w:type="dxa"/>
              <w:right w:w="0" w:type="dxa"/>
            </w:tcMar>
            <w:vAlign w:val="center"/>
          </w:tcPr>
          <w:p w14:paraId="2D18CEBC" w14:textId="77777777" w:rsidR="0096536C" w:rsidRDefault="00537B24">
            <w:pPr>
              <w:spacing w:after="0" w:line="256" w:lineRule="auto"/>
              <w:ind w:left="0" w:firstLine="0"/>
            </w:pPr>
            <w:r>
              <w:rPr>
                <w:rFonts w:eastAsia="Arial"/>
                <w:i/>
                <w:sz w:val="20"/>
              </w:rPr>
              <w:t>Costo Inicial Total</w:t>
            </w:r>
            <w:r>
              <w:t xml:space="preserve"> </w:t>
            </w:r>
          </w:p>
        </w:tc>
        <w:tc>
          <w:tcPr>
            <w:tcW w:w="3340" w:type="dxa"/>
            <w:tcBorders>
              <w:top w:val="single" w:sz="8" w:space="0" w:color="CCCCCC"/>
              <w:left w:val="single" w:sz="8" w:space="0" w:color="CCCCCC"/>
              <w:bottom w:val="double" w:sz="24" w:space="0" w:color="F3F3F3"/>
              <w:right w:val="single" w:sz="8" w:space="0" w:color="CCCCCC"/>
            </w:tcBorders>
            <w:shd w:val="clear" w:color="auto" w:fill="F3F3F3"/>
            <w:tcMar>
              <w:top w:w="0" w:type="dxa"/>
              <w:left w:w="34" w:type="dxa"/>
              <w:bottom w:w="71" w:type="dxa"/>
              <w:right w:w="0" w:type="dxa"/>
            </w:tcMar>
            <w:vAlign w:val="center"/>
          </w:tcPr>
          <w:p w14:paraId="2BBFBFF7" w14:textId="77777777" w:rsidR="0096536C" w:rsidRDefault="00537B24">
            <w:pPr>
              <w:spacing w:after="0" w:line="256" w:lineRule="auto"/>
              <w:ind w:left="0" w:right="43" w:firstLine="0"/>
              <w:jc w:val="right"/>
            </w:pPr>
            <w:r>
              <w:rPr>
                <w:rFonts w:eastAsia="Arial"/>
                <w:i/>
                <w:sz w:val="20"/>
              </w:rPr>
              <w:t>851,000</w:t>
            </w:r>
          </w:p>
        </w:tc>
      </w:tr>
      <w:tr w:rsidR="0096536C" w14:paraId="2B2FA967" w14:textId="77777777">
        <w:tblPrEx>
          <w:tblCellMar>
            <w:top w:w="0" w:type="dxa"/>
            <w:bottom w:w="0" w:type="dxa"/>
          </w:tblCellMar>
        </w:tblPrEx>
        <w:trPr>
          <w:trHeight w:val="358"/>
        </w:trPr>
        <w:tc>
          <w:tcPr>
            <w:tcW w:w="5709" w:type="dxa"/>
            <w:tcBorders>
              <w:top w:val="double" w:sz="24" w:space="0" w:color="F3F3F3"/>
              <w:left w:val="single" w:sz="8" w:space="0" w:color="CCCCCC"/>
              <w:bottom w:val="double" w:sz="24" w:space="0" w:color="F3F3F3"/>
              <w:right w:val="single" w:sz="8" w:space="0" w:color="CCCCCC"/>
            </w:tcBorders>
            <w:shd w:val="clear" w:color="auto" w:fill="F3F3F3"/>
            <w:tcMar>
              <w:top w:w="0" w:type="dxa"/>
              <w:left w:w="34" w:type="dxa"/>
              <w:bottom w:w="71" w:type="dxa"/>
              <w:right w:w="0" w:type="dxa"/>
            </w:tcMar>
            <w:vAlign w:val="center"/>
          </w:tcPr>
          <w:p w14:paraId="4AAFB477" w14:textId="77777777" w:rsidR="0096536C" w:rsidRDefault="00537B24">
            <w:pPr>
              <w:spacing w:after="0" w:line="256" w:lineRule="auto"/>
              <w:ind w:left="0" w:firstLine="0"/>
            </w:pPr>
            <w:r>
              <w:rPr>
                <w:rFonts w:eastAsia="Arial"/>
                <w:i/>
                <w:sz w:val="20"/>
              </w:rPr>
              <w:t>Beneficios Anuales</w:t>
            </w:r>
            <w:r>
              <w:t xml:space="preserve"> </w:t>
            </w:r>
          </w:p>
        </w:tc>
        <w:tc>
          <w:tcPr>
            <w:tcW w:w="3340" w:type="dxa"/>
            <w:tcBorders>
              <w:top w:val="double" w:sz="24" w:space="0" w:color="F3F3F3"/>
              <w:left w:val="single" w:sz="8" w:space="0" w:color="CCCCCC"/>
              <w:bottom w:val="double" w:sz="24" w:space="0" w:color="F3F3F3"/>
              <w:right w:val="single" w:sz="8" w:space="0" w:color="CCCCCC"/>
            </w:tcBorders>
            <w:shd w:val="clear" w:color="auto" w:fill="F3F3F3"/>
            <w:tcMar>
              <w:top w:w="0" w:type="dxa"/>
              <w:left w:w="34" w:type="dxa"/>
              <w:bottom w:w="71" w:type="dxa"/>
              <w:right w:w="0" w:type="dxa"/>
            </w:tcMar>
            <w:vAlign w:val="center"/>
          </w:tcPr>
          <w:p w14:paraId="51AB141E" w14:textId="77777777" w:rsidR="0096536C" w:rsidRDefault="00537B24">
            <w:pPr>
              <w:spacing w:after="0" w:line="256" w:lineRule="auto"/>
              <w:ind w:left="0" w:right="43" w:firstLine="0"/>
              <w:jc w:val="right"/>
            </w:pPr>
            <w:r>
              <w:rPr>
                <w:rFonts w:eastAsia="Arial"/>
                <w:i/>
                <w:sz w:val="20"/>
              </w:rPr>
              <w:t>900,000</w:t>
            </w:r>
          </w:p>
        </w:tc>
      </w:tr>
      <w:tr w:rsidR="0096536C" w14:paraId="19B6E590" w14:textId="77777777">
        <w:tblPrEx>
          <w:tblCellMar>
            <w:top w:w="0" w:type="dxa"/>
            <w:bottom w:w="0" w:type="dxa"/>
          </w:tblCellMar>
        </w:tblPrEx>
        <w:trPr>
          <w:trHeight w:val="349"/>
        </w:trPr>
        <w:tc>
          <w:tcPr>
            <w:tcW w:w="5709" w:type="dxa"/>
            <w:tcBorders>
              <w:top w:val="double" w:sz="24" w:space="0" w:color="F3F3F3"/>
              <w:left w:val="single" w:sz="8" w:space="0" w:color="CCCCCC"/>
              <w:bottom w:val="single" w:sz="8" w:space="0" w:color="CCCCCC"/>
              <w:right w:val="single" w:sz="8" w:space="0" w:color="CCCCCC"/>
            </w:tcBorders>
            <w:shd w:val="clear" w:color="auto" w:fill="F3F3F3"/>
            <w:tcMar>
              <w:top w:w="0" w:type="dxa"/>
              <w:left w:w="34" w:type="dxa"/>
              <w:bottom w:w="71" w:type="dxa"/>
              <w:right w:w="0" w:type="dxa"/>
            </w:tcMar>
            <w:vAlign w:val="center"/>
          </w:tcPr>
          <w:p w14:paraId="5E829A79" w14:textId="77777777" w:rsidR="0096536C" w:rsidRDefault="00537B24">
            <w:pPr>
              <w:spacing w:after="0" w:line="256" w:lineRule="auto"/>
              <w:ind w:left="0" w:firstLine="0"/>
            </w:pPr>
            <w:r>
              <w:rPr>
                <w:rFonts w:eastAsia="Arial"/>
                <w:i/>
                <w:sz w:val="20"/>
              </w:rPr>
              <w:t>Costos Anuales de Mantenimiento</w:t>
            </w:r>
            <w:r>
              <w:t xml:space="preserve"> </w:t>
            </w:r>
          </w:p>
        </w:tc>
        <w:tc>
          <w:tcPr>
            <w:tcW w:w="3340" w:type="dxa"/>
            <w:tcBorders>
              <w:top w:val="double" w:sz="24" w:space="0" w:color="F3F3F3"/>
              <w:left w:val="single" w:sz="8" w:space="0" w:color="CCCCCC"/>
              <w:bottom w:val="single" w:sz="8" w:space="0" w:color="CCCCCC"/>
              <w:right w:val="single" w:sz="8" w:space="0" w:color="CCCCCC"/>
            </w:tcBorders>
            <w:shd w:val="clear" w:color="auto" w:fill="F3F3F3"/>
            <w:tcMar>
              <w:top w:w="0" w:type="dxa"/>
              <w:left w:w="34" w:type="dxa"/>
              <w:bottom w:w="71" w:type="dxa"/>
              <w:right w:w="0" w:type="dxa"/>
            </w:tcMar>
            <w:vAlign w:val="center"/>
          </w:tcPr>
          <w:p w14:paraId="536D0DCA" w14:textId="77777777" w:rsidR="0096536C" w:rsidRDefault="00537B24">
            <w:pPr>
              <w:spacing w:after="0" w:line="256" w:lineRule="auto"/>
              <w:ind w:left="0" w:right="43" w:firstLine="0"/>
              <w:jc w:val="right"/>
            </w:pPr>
            <w:r>
              <w:rPr>
                <w:rFonts w:eastAsia="Arial"/>
                <w:i/>
                <w:sz w:val="20"/>
              </w:rPr>
              <w:t>180,000</w:t>
            </w:r>
          </w:p>
        </w:tc>
      </w:tr>
      <w:tr w:rsidR="0096536C" w14:paraId="5DB6C0CE" w14:textId="77777777">
        <w:tblPrEx>
          <w:tblCellMar>
            <w:top w:w="0" w:type="dxa"/>
            <w:bottom w:w="0" w:type="dxa"/>
          </w:tblCellMar>
        </w:tblPrEx>
        <w:trPr>
          <w:trHeight w:val="358"/>
        </w:trPr>
        <w:tc>
          <w:tcPr>
            <w:tcW w:w="5709" w:type="dxa"/>
            <w:tcBorders>
              <w:top w:val="single" w:sz="8" w:space="0" w:color="CCCCCC"/>
              <w:left w:val="single" w:sz="8" w:space="0" w:color="CCCCCC"/>
              <w:bottom w:val="single" w:sz="8" w:space="0" w:color="CCCCCC"/>
              <w:right w:val="single" w:sz="8" w:space="0" w:color="CCCCCC"/>
            </w:tcBorders>
            <w:shd w:val="clear" w:color="auto" w:fill="F3F3F3"/>
            <w:tcMar>
              <w:top w:w="0" w:type="dxa"/>
              <w:left w:w="34" w:type="dxa"/>
              <w:bottom w:w="71" w:type="dxa"/>
              <w:right w:w="0" w:type="dxa"/>
            </w:tcMar>
            <w:vAlign w:val="center"/>
          </w:tcPr>
          <w:p w14:paraId="18917D5D" w14:textId="77777777" w:rsidR="0096536C" w:rsidRDefault="00537B24">
            <w:pPr>
              <w:spacing w:after="0" w:line="256" w:lineRule="auto"/>
              <w:ind w:left="0" w:firstLine="0"/>
            </w:pPr>
            <w:r>
              <w:rPr>
                <w:rFonts w:eastAsia="Arial"/>
                <w:i/>
                <w:sz w:val="20"/>
              </w:rPr>
              <w:t>Beneficios Netos Anuales</w:t>
            </w:r>
            <w:r>
              <w:t xml:space="preserve"> </w:t>
            </w:r>
          </w:p>
        </w:tc>
        <w:tc>
          <w:tcPr>
            <w:tcW w:w="3340" w:type="dxa"/>
            <w:tcBorders>
              <w:top w:val="single" w:sz="8" w:space="0" w:color="CCCCCC"/>
              <w:left w:val="single" w:sz="8" w:space="0" w:color="CCCCCC"/>
              <w:bottom w:val="single" w:sz="8" w:space="0" w:color="CCCCCC"/>
              <w:right w:val="single" w:sz="8" w:space="0" w:color="CCCCCC"/>
            </w:tcBorders>
            <w:shd w:val="clear" w:color="auto" w:fill="F3F3F3"/>
            <w:tcMar>
              <w:top w:w="0" w:type="dxa"/>
              <w:left w:w="34" w:type="dxa"/>
              <w:bottom w:w="71" w:type="dxa"/>
              <w:right w:w="0" w:type="dxa"/>
            </w:tcMar>
            <w:vAlign w:val="center"/>
          </w:tcPr>
          <w:p w14:paraId="2083072B" w14:textId="77777777" w:rsidR="0096536C" w:rsidRDefault="00537B24">
            <w:pPr>
              <w:spacing w:after="0" w:line="256" w:lineRule="auto"/>
              <w:ind w:left="0" w:right="43" w:firstLine="0"/>
              <w:jc w:val="right"/>
            </w:pPr>
            <w:r>
              <w:rPr>
                <w:rFonts w:eastAsia="Arial"/>
                <w:i/>
                <w:sz w:val="20"/>
              </w:rPr>
              <w:t>720,000</w:t>
            </w:r>
          </w:p>
        </w:tc>
      </w:tr>
      <w:tr w:rsidR="0096536C" w14:paraId="1467114F" w14:textId="77777777">
        <w:tblPrEx>
          <w:tblCellMar>
            <w:top w:w="0" w:type="dxa"/>
            <w:bottom w:w="0" w:type="dxa"/>
          </w:tblCellMar>
        </w:tblPrEx>
        <w:trPr>
          <w:trHeight w:val="395"/>
        </w:trPr>
        <w:tc>
          <w:tcPr>
            <w:tcW w:w="5709" w:type="dxa"/>
            <w:tcBorders>
              <w:top w:val="single" w:sz="8" w:space="0" w:color="CCCCCC"/>
              <w:left w:val="single" w:sz="8" w:space="0" w:color="CCCCCC"/>
              <w:bottom w:val="double" w:sz="24" w:space="0" w:color="F3F3F3"/>
              <w:right w:val="single" w:sz="8" w:space="0" w:color="CCCCCC"/>
            </w:tcBorders>
            <w:shd w:val="clear" w:color="auto" w:fill="F3F3F3"/>
            <w:tcMar>
              <w:top w:w="0" w:type="dxa"/>
              <w:left w:w="34" w:type="dxa"/>
              <w:bottom w:w="71" w:type="dxa"/>
              <w:right w:w="0" w:type="dxa"/>
            </w:tcMar>
            <w:vAlign w:val="center"/>
          </w:tcPr>
          <w:p w14:paraId="470F83EA" w14:textId="77777777" w:rsidR="0096536C" w:rsidRDefault="00537B24">
            <w:pPr>
              <w:spacing w:after="0" w:line="256" w:lineRule="auto"/>
              <w:ind w:left="0" w:firstLine="0"/>
            </w:pPr>
            <w:r>
              <w:rPr>
                <w:rFonts w:eastAsia="Arial"/>
                <w:i/>
                <w:sz w:val="20"/>
              </w:rPr>
              <w:t xml:space="preserve">Período de </w:t>
            </w:r>
            <w:r>
              <w:rPr>
                <w:rFonts w:eastAsia="Arial"/>
                <w:i/>
                <w:sz w:val="20"/>
              </w:rPr>
              <w:t>Recuperación de la Inversión</w:t>
            </w:r>
            <w:r>
              <w:t xml:space="preserve"> </w:t>
            </w:r>
          </w:p>
        </w:tc>
        <w:tc>
          <w:tcPr>
            <w:tcW w:w="3340" w:type="dxa"/>
            <w:tcBorders>
              <w:top w:val="single" w:sz="8" w:space="0" w:color="CCCCCC"/>
              <w:left w:val="single" w:sz="8" w:space="0" w:color="CCCCCC"/>
              <w:bottom w:val="double" w:sz="24" w:space="0" w:color="F3F3F3"/>
              <w:right w:val="single" w:sz="8" w:space="0" w:color="CCCCCC"/>
            </w:tcBorders>
            <w:shd w:val="clear" w:color="auto" w:fill="F3F3F3"/>
            <w:tcMar>
              <w:top w:w="0" w:type="dxa"/>
              <w:left w:w="34" w:type="dxa"/>
              <w:bottom w:w="71" w:type="dxa"/>
              <w:right w:w="0" w:type="dxa"/>
            </w:tcMar>
            <w:vAlign w:val="center"/>
          </w:tcPr>
          <w:p w14:paraId="3944831F" w14:textId="77777777" w:rsidR="0096536C" w:rsidRDefault="00537B24">
            <w:pPr>
              <w:spacing w:after="0" w:line="256" w:lineRule="auto"/>
              <w:ind w:left="0" w:right="43" w:firstLine="0"/>
              <w:jc w:val="right"/>
            </w:pPr>
            <w:r>
              <w:rPr>
                <w:rFonts w:eastAsia="Arial"/>
                <w:i/>
                <w:sz w:val="20"/>
              </w:rPr>
              <w:t>&lt; 1 año</w:t>
            </w:r>
          </w:p>
        </w:tc>
      </w:tr>
      <w:tr w:rsidR="0096536C" w14:paraId="61CEED21" w14:textId="77777777">
        <w:tblPrEx>
          <w:tblCellMar>
            <w:top w:w="0" w:type="dxa"/>
            <w:bottom w:w="0" w:type="dxa"/>
          </w:tblCellMar>
        </w:tblPrEx>
        <w:trPr>
          <w:trHeight w:val="336"/>
        </w:trPr>
        <w:tc>
          <w:tcPr>
            <w:tcW w:w="5709" w:type="dxa"/>
            <w:tcBorders>
              <w:top w:val="double" w:sz="24" w:space="0" w:color="F3F3F3"/>
              <w:left w:val="single" w:sz="8" w:space="0" w:color="CCCCCC"/>
              <w:bottom w:val="double" w:sz="24" w:space="0" w:color="F3F3F3"/>
              <w:right w:val="single" w:sz="8" w:space="0" w:color="CCCCCC"/>
            </w:tcBorders>
            <w:shd w:val="clear" w:color="auto" w:fill="F3F3F3"/>
            <w:tcMar>
              <w:top w:w="0" w:type="dxa"/>
              <w:left w:w="34" w:type="dxa"/>
              <w:bottom w:w="71" w:type="dxa"/>
              <w:right w:w="0" w:type="dxa"/>
            </w:tcMar>
            <w:vAlign w:val="center"/>
          </w:tcPr>
          <w:p w14:paraId="510FBD65" w14:textId="77777777" w:rsidR="0096536C" w:rsidRDefault="00537B24">
            <w:pPr>
              <w:spacing w:after="0" w:line="256" w:lineRule="auto"/>
              <w:ind w:left="0" w:firstLine="0"/>
            </w:pPr>
            <w:r>
              <w:rPr>
                <w:rFonts w:eastAsia="Arial"/>
                <w:i/>
                <w:sz w:val="20"/>
              </w:rPr>
              <w:t>Retorno de la Inversión (ROI)</w:t>
            </w:r>
            <w:r>
              <w:t xml:space="preserve"> </w:t>
            </w:r>
          </w:p>
        </w:tc>
        <w:tc>
          <w:tcPr>
            <w:tcW w:w="3340" w:type="dxa"/>
            <w:tcBorders>
              <w:top w:val="double" w:sz="24" w:space="0" w:color="F3F3F3"/>
              <w:left w:val="single" w:sz="8" w:space="0" w:color="CCCCCC"/>
              <w:bottom w:val="double" w:sz="24" w:space="0" w:color="F3F3F3"/>
              <w:right w:val="single" w:sz="8" w:space="0" w:color="CCCCCC"/>
            </w:tcBorders>
            <w:shd w:val="clear" w:color="auto" w:fill="F3F3F3"/>
            <w:tcMar>
              <w:top w:w="0" w:type="dxa"/>
              <w:left w:w="34" w:type="dxa"/>
              <w:bottom w:w="71" w:type="dxa"/>
              <w:right w:w="0" w:type="dxa"/>
            </w:tcMar>
            <w:vAlign w:val="center"/>
          </w:tcPr>
          <w:p w14:paraId="63E1A049" w14:textId="77777777" w:rsidR="0096536C" w:rsidRDefault="00537B24">
            <w:pPr>
              <w:spacing w:after="0" w:line="256" w:lineRule="auto"/>
              <w:ind w:left="0" w:right="44" w:firstLine="0"/>
              <w:jc w:val="right"/>
            </w:pPr>
            <w:r>
              <w:rPr>
                <w:rFonts w:eastAsia="Arial"/>
                <w:i/>
                <w:sz w:val="20"/>
              </w:rPr>
              <w:t>84.40%</w:t>
            </w:r>
          </w:p>
        </w:tc>
      </w:tr>
      <w:tr w:rsidR="0096536C" w14:paraId="494BC889" w14:textId="77777777">
        <w:tblPrEx>
          <w:tblCellMar>
            <w:top w:w="0" w:type="dxa"/>
            <w:bottom w:w="0" w:type="dxa"/>
          </w:tblCellMar>
        </w:tblPrEx>
        <w:trPr>
          <w:trHeight w:val="336"/>
        </w:trPr>
        <w:tc>
          <w:tcPr>
            <w:tcW w:w="5709" w:type="dxa"/>
            <w:tcBorders>
              <w:top w:val="double" w:sz="24" w:space="0" w:color="F3F3F3"/>
              <w:left w:val="single" w:sz="8" w:space="0" w:color="CCCCCC"/>
              <w:bottom w:val="single" w:sz="8" w:space="0" w:color="CCCCCC"/>
              <w:right w:val="single" w:sz="8" w:space="0" w:color="CCCCCC"/>
            </w:tcBorders>
            <w:shd w:val="clear" w:color="auto" w:fill="F3F3F3"/>
            <w:tcMar>
              <w:top w:w="0" w:type="dxa"/>
              <w:left w:w="34" w:type="dxa"/>
              <w:bottom w:w="71" w:type="dxa"/>
              <w:right w:w="0" w:type="dxa"/>
            </w:tcMar>
            <w:vAlign w:val="center"/>
          </w:tcPr>
          <w:p w14:paraId="5A6BF84F" w14:textId="77777777" w:rsidR="0096536C" w:rsidRDefault="0096536C">
            <w:pPr>
              <w:spacing w:after="0" w:line="256" w:lineRule="auto"/>
              <w:ind w:left="0" w:firstLine="0"/>
              <w:rPr>
                <w:rFonts w:eastAsia="Arial"/>
                <w:i/>
                <w:sz w:val="20"/>
              </w:rPr>
            </w:pPr>
          </w:p>
          <w:p w14:paraId="7B21C90F" w14:textId="77777777" w:rsidR="0096536C" w:rsidRDefault="0096536C">
            <w:pPr>
              <w:spacing w:after="0" w:line="256" w:lineRule="auto"/>
              <w:ind w:left="0" w:firstLine="0"/>
              <w:rPr>
                <w:rFonts w:eastAsia="Arial"/>
                <w:i/>
                <w:sz w:val="20"/>
              </w:rPr>
            </w:pPr>
          </w:p>
        </w:tc>
        <w:tc>
          <w:tcPr>
            <w:tcW w:w="3340" w:type="dxa"/>
            <w:tcBorders>
              <w:top w:val="double" w:sz="24" w:space="0" w:color="F3F3F3"/>
              <w:left w:val="single" w:sz="8" w:space="0" w:color="CCCCCC"/>
              <w:bottom w:val="single" w:sz="8" w:space="0" w:color="CCCCCC"/>
              <w:right w:val="single" w:sz="8" w:space="0" w:color="CCCCCC"/>
            </w:tcBorders>
            <w:shd w:val="clear" w:color="auto" w:fill="F3F3F3"/>
            <w:tcMar>
              <w:top w:w="0" w:type="dxa"/>
              <w:left w:w="34" w:type="dxa"/>
              <w:bottom w:w="71" w:type="dxa"/>
              <w:right w:w="0" w:type="dxa"/>
            </w:tcMar>
            <w:vAlign w:val="center"/>
          </w:tcPr>
          <w:p w14:paraId="5A2B46E6" w14:textId="77777777" w:rsidR="0096536C" w:rsidRDefault="0096536C">
            <w:pPr>
              <w:spacing w:after="0" w:line="256" w:lineRule="auto"/>
              <w:ind w:left="0" w:right="44" w:firstLine="0"/>
              <w:jc w:val="right"/>
              <w:rPr>
                <w:rFonts w:eastAsia="Arial"/>
                <w:i/>
                <w:sz w:val="20"/>
              </w:rPr>
            </w:pPr>
          </w:p>
        </w:tc>
      </w:tr>
    </w:tbl>
    <w:p w14:paraId="7B590795" w14:textId="77777777" w:rsidR="0096536C" w:rsidRDefault="0096536C">
      <w:pPr>
        <w:spacing w:after="279" w:line="264" w:lineRule="auto"/>
        <w:ind w:left="-5"/>
        <w:rPr>
          <w:rFonts w:eastAsia="Arial"/>
          <w:b/>
        </w:rPr>
      </w:pPr>
    </w:p>
    <w:p w14:paraId="2184DAD6" w14:textId="77777777" w:rsidR="0096536C" w:rsidRDefault="0096536C">
      <w:pPr>
        <w:spacing w:after="279" w:line="264" w:lineRule="auto"/>
        <w:ind w:left="-5"/>
        <w:rPr>
          <w:rFonts w:eastAsia="Arial"/>
          <w:b/>
        </w:rPr>
      </w:pPr>
    </w:p>
    <w:p w14:paraId="00CC1964" w14:textId="77777777" w:rsidR="0096536C" w:rsidRDefault="0096536C">
      <w:pPr>
        <w:spacing w:after="279" w:line="264" w:lineRule="auto"/>
        <w:ind w:left="-5"/>
        <w:rPr>
          <w:rFonts w:eastAsia="Arial"/>
          <w:b/>
        </w:rPr>
      </w:pPr>
    </w:p>
    <w:p w14:paraId="30F6B60B" w14:textId="77777777" w:rsidR="0096536C" w:rsidRDefault="0096536C">
      <w:pPr>
        <w:spacing w:after="279" w:line="264" w:lineRule="auto"/>
        <w:ind w:left="-5"/>
        <w:rPr>
          <w:rFonts w:eastAsia="Arial"/>
          <w:b/>
        </w:rPr>
      </w:pPr>
    </w:p>
    <w:p w14:paraId="03B29DFD" w14:textId="77777777" w:rsidR="0096536C" w:rsidRDefault="00537B24">
      <w:pPr>
        <w:pStyle w:val="Ttulo2"/>
      </w:pPr>
      <w:bookmarkStart w:id="26" w:name="_Toc183613447"/>
      <w:r>
        <w:rPr>
          <w:rFonts w:eastAsia="Arial"/>
        </w:rPr>
        <w:t>Factibilidad operativa.</w:t>
      </w:r>
      <w:bookmarkEnd w:id="26"/>
      <w:r>
        <w:rPr>
          <w:rFonts w:eastAsia="Arial"/>
        </w:rPr>
        <w:t xml:space="preserve"> </w:t>
      </w:r>
    </w:p>
    <w:p w14:paraId="7663B7A7" w14:textId="77777777" w:rsidR="0096536C" w:rsidRDefault="00537B24">
      <w:pPr>
        <w:spacing w:after="284"/>
        <w:ind w:left="9" w:right="1160"/>
      </w:pPr>
      <w:r>
        <w:t xml:space="preserve">La factibilidad operativa se basa en la eficiencia de los procesos, la capacitación del personal, la gestión adecuada del inventario, el </w:t>
      </w:r>
      <w:r>
        <w:t>servicio al cliente y las medidas de seguridad implementadas. Estos aspectos son fundamentales para garantizar el funcionamiento exitoso y sostenible del negocio a lo largo del tiempo. Para la implementación de este sistema para la empresa estaremos aborda</w:t>
      </w:r>
      <w:r>
        <w:t xml:space="preserve">dos algunos puntos que mencionaremos a continuación. </w:t>
      </w:r>
    </w:p>
    <w:p w14:paraId="6A8987D3" w14:textId="77777777" w:rsidR="0096536C" w:rsidRDefault="00537B24">
      <w:pPr>
        <w:numPr>
          <w:ilvl w:val="0"/>
          <w:numId w:val="4"/>
        </w:numPr>
        <w:spacing w:after="284" w:line="300" w:lineRule="auto"/>
        <w:ind w:right="1160"/>
        <w:jc w:val="both"/>
      </w:pPr>
      <w:r>
        <w:rPr>
          <w:rFonts w:eastAsia="Arial"/>
          <w:b/>
        </w:rPr>
        <w:t xml:space="preserve">Procesos y procedimientos: </w:t>
      </w:r>
      <w:r>
        <w:t>Es fundamental establecer procesos claros y eficientes para la recepción de artículos, evaluación de su valor, gestión de préstamos, ventas, entre otros. Definir procedimiento</w:t>
      </w:r>
      <w:r>
        <w:t xml:space="preserve">s estandarizados ayuda a garantizar la consistencia en el servicio y a minimizar errores. </w:t>
      </w:r>
    </w:p>
    <w:p w14:paraId="392C9F84" w14:textId="77777777" w:rsidR="0096536C" w:rsidRDefault="00537B24">
      <w:pPr>
        <w:numPr>
          <w:ilvl w:val="0"/>
          <w:numId w:val="4"/>
        </w:numPr>
        <w:spacing w:after="280" w:line="300" w:lineRule="auto"/>
        <w:ind w:right="1160"/>
        <w:jc w:val="both"/>
      </w:pPr>
      <w:r>
        <w:rPr>
          <w:rFonts w:eastAsia="Arial"/>
          <w:b/>
        </w:rPr>
        <w:t xml:space="preserve">Capacitación del personal: </w:t>
      </w:r>
      <w:r>
        <w:t>Es importante brindar formación adecuada al personal sobre los procesos, políticas de la empresa, manejo de sistemas informáticos, atenció</w:t>
      </w:r>
      <w:r>
        <w:t xml:space="preserve">n al cliente, entre otros aspectos relevantes. </w:t>
      </w:r>
    </w:p>
    <w:p w14:paraId="7FF05A13" w14:textId="77777777" w:rsidR="0096536C" w:rsidRDefault="00537B24">
      <w:pPr>
        <w:numPr>
          <w:ilvl w:val="0"/>
          <w:numId w:val="4"/>
        </w:numPr>
        <w:spacing w:after="283" w:line="300" w:lineRule="auto"/>
        <w:ind w:right="1160"/>
        <w:jc w:val="both"/>
      </w:pPr>
      <w:r>
        <w:rPr>
          <w:rFonts w:eastAsia="Arial"/>
          <w:b/>
        </w:rPr>
        <w:t xml:space="preserve">Gestión de inventario: </w:t>
      </w:r>
      <w:r>
        <w:t xml:space="preserve">Implementar un sistema de gestión de inventario eficiente facilita la identificación rápida de productos, la reposición oportuna y la prevención de pérdidas. </w:t>
      </w:r>
    </w:p>
    <w:p w14:paraId="42BC83E9" w14:textId="77777777" w:rsidR="0096536C" w:rsidRDefault="00537B24">
      <w:pPr>
        <w:numPr>
          <w:ilvl w:val="0"/>
          <w:numId w:val="4"/>
        </w:numPr>
        <w:spacing w:after="240" w:line="300" w:lineRule="auto"/>
        <w:ind w:right="1160"/>
        <w:jc w:val="both"/>
      </w:pPr>
      <w:r>
        <w:rPr>
          <w:rFonts w:eastAsia="Arial"/>
          <w:b/>
        </w:rPr>
        <w:t xml:space="preserve">Servicio al </w:t>
      </w:r>
      <w:r>
        <w:rPr>
          <w:rFonts w:eastAsia="Arial"/>
          <w:b/>
        </w:rPr>
        <w:t xml:space="preserve">cliente: </w:t>
      </w:r>
      <w:r>
        <w:t xml:space="preserve">La capacitación del personal en habilidades de atención al cliente y resolución de problemas es esencial para mantener una buena reputación y satisfacción del cliente. </w:t>
      </w:r>
    </w:p>
    <w:p w14:paraId="551D68F8" w14:textId="77777777" w:rsidR="0096536C" w:rsidRDefault="00537B24">
      <w:pPr>
        <w:numPr>
          <w:ilvl w:val="0"/>
          <w:numId w:val="4"/>
        </w:numPr>
        <w:spacing w:after="286" w:line="300" w:lineRule="auto"/>
        <w:ind w:right="1160"/>
        <w:jc w:val="both"/>
      </w:pPr>
      <w:r>
        <w:rPr>
          <w:rFonts w:eastAsia="Arial"/>
          <w:b/>
        </w:rPr>
        <w:t xml:space="preserve">Seguridad: </w:t>
      </w:r>
      <w:r>
        <w:t>Implementar medidas de seguridad física y tecnológica ayuda a preve</w:t>
      </w:r>
      <w:r>
        <w:t xml:space="preserve">nir robos, fraudes u otros incidentes que puedan afectar las operaciones. </w:t>
      </w:r>
      <w:r>
        <w:rPr>
          <w:rFonts w:eastAsia="Arial"/>
          <w:b/>
        </w:rPr>
        <w:t>¿Sería Factible la solución de este proyecto?</w:t>
      </w:r>
      <w:r>
        <w:t xml:space="preserve"> </w:t>
      </w:r>
    </w:p>
    <w:p w14:paraId="6450DE70" w14:textId="77777777" w:rsidR="0096536C" w:rsidRDefault="00537B24">
      <w:pPr>
        <w:ind w:left="9" w:right="1160"/>
      </w:pPr>
      <w:r>
        <w:t>Según lo analizado El sistema propuesto sería una buena inversión ya que el análisis financiero muestra un resultado positivo, la tecno</w:t>
      </w:r>
      <w:r>
        <w:t>logía necesaria está disponible, el personal puede ser capacitado para manejarlo, y la empresa está preparada para los cambios organizacionales y las responsabilidades económicas. Como se cumplen estas condiciones, el proyecto sería factible y podría repre</w:t>
      </w:r>
      <w:r>
        <w:t xml:space="preserve">sentar una mejora significativa en la eficiencia operativa de la empresa.  </w:t>
      </w:r>
    </w:p>
    <w:p w14:paraId="0D72618E" w14:textId="77777777" w:rsidR="0096536C" w:rsidRDefault="0096536C">
      <w:pPr>
        <w:ind w:left="9" w:right="1160"/>
      </w:pPr>
    </w:p>
    <w:p w14:paraId="78154984" w14:textId="77777777" w:rsidR="0096536C" w:rsidRDefault="0096536C">
      <w:pPr>
        <w:ind w:left="9" w:right="1160"/>
      </w:pPr>
    </w:p>
    <w:p w14:paraId="63B25159" w14:textId="77777777" w:rsidR="0096536C" w:rsidRDefault="0096536C">
      <w:pPr>
        <w:ind w:left="9" w:right="1160"/>
      </w:pPr>
    </w:p>
    <w:p w14:paraId="4AE7C209" w14:textId="77777777" w:rsidR="0096536C" w:rsidRDefault="00537B24">
      <w:pPr>
        <w:pStyle w:val="Ttulo1"/>
      </w:pPr>
      <w:bookmarkStart w:id="27" w:name="_Toc183613448"/>
      <w:r>
        <w:t>Diagramas referentes a la estructura del sistema</w:t>
      </w:r>
      <w:bookmarkEnd w:id="27"/>
    </w:p>
    <w:p w14:paraId="380BB307" w14:textId="77777777" w:rsidR="0096536C" w:rsidRDefault="0096536C"/>
    <w:p w14:paraId="33DFF2A1" w14:textId="77777777" w:rsidR="0096536C" w:rsidRDefault="00537B24">
      <w:pPr>
        <w:pStyle w:val="Ttulo2"/>
      </w:pPr>
      <w:bookmarkStart w:id="28" w:name="_Toc183613449"/>
      <w:r>
        <w:t>Diagrama de contexto:</w:t>
      </w:r>
      <w:bookmarkEnd w:id="28"/>
    </w:p>
    <w:p w14:paraId="316BD139" w14:textId="77777777" w:rsidR="0096536C" w:rsidRDefault="00537B24">
      <w:r>
        <w:rPr>
          <w:noProof/>
        </w:rPr>
        <w:drawing>
          <wp:inline distT="0" distB="0" distL="0" distR="0" wp14:anchorId="2654DBEA" wp14:editId="2085732E">
            <wp:extent cx="5400044" cy="5008241"/>
            <wp:effectExtent l="0" t="0" r="0" b="1909"/>
            <wp:docPr id="6" name="Imagen 6"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400044" cy="5008241"/>
                    </a:xfrm>
                    <a:prstGeom prst="rect">
                      <a:avLst/>
                    </a:prstGeom>
                    <a:noFill/>
                    <a:ln>
                      <a:noFill/>
                      <a:prstDash/>
                    </a:ln>
                  </pic:spPr>
                </pic:pic>
              </a:graphicData>
            </a:graphic>
          </wp:inline>
        </w:drawing>
      </w:r>
    </w:p>
    <w:p w14:paraId="10463D2B" w14:textId="77777777" w:rsidR="0096536C" w:rsidRDefault="0096536C">
      <w:pPr>
        <w:rPr>
          <w:sz w:val="32"/>
          <w:szCs w:val="32"/>
        </w:rPr>
      </w:pPr>
    </w:p>
    <w:p w14:paraId="71A55CB5" w14:textId="77777777" w:rsidR="0096536C" w:rsidRDefault="0096536C">
      <w:pPr>
        <w:rPr>
          <w:sz w:val="32"/>
          <w:szCs w:val="32"/>
        </w:rPr>
      </w:pPr>
    </w:p>
    <w:p w14:paraId="6FE26D88" w14:textId="77777777" w:rsidR="0096536C" w:rsidRDefault="0096536C">
      <w:pPr>
        <w:rPr>
          <w:sz w:val="32"/>
          <w:szCs w:val="32"/>
        </w:rPr>
      </w:pPr>
    </w:p>
    <w:p w14:paraId="5C90FC41" w14:textId="77777777" w:rsidR="0096536C" w:rsidRDefault="0096536C">
      <w:pPr>
        <w:rPr>
          <w:sz w:val="32"/>
          <w:szCs w:val="32"/>
        </w:rPr>
      </w:pPr>
    </w:p>
    <w:p w14:paraId="412A4193" w14:textId="77777777" w:rsidR="0096536C" w:rsidRDefault="0096536C">
      <w:pPr>
        <w:rPr>
          <w:sz w:val="32"/>
          <w:szCs w:val="32"/>
        </w:rPr>
      </w:pPr>
    </w:p>
    <w:p w14:paraId="0D2276D4" w14:textId="77777777" w:rsidR="0096536C" w:rsidRDefault="0096536C">
      <w:pPr>
        <w:rPr>
          <w:sz w:val="32"/>
          <w:szCs w:val="32"/>
        </w:rPr>
      </w:pPr>
    </w:p>
    <w:p w14:paraId="7E354EFF" w14:textId="77777777" w:rsidR="0096536C" w:rsidRDefault="0096536C">
      <w:pPr>
        <w:rPr>
          <w:sz w:val="32"/>
          <w:szCs w:val="32"/>
        </w:rPr>
      </w:pPr>
    </w:p>
    <w:p w14:paraId="5E247E60" w14:textId="77777777" w:rsidR="0096536C" w:rsidRDefault="0096536C">
      <w:pPr>
        <w:rPr>
          <w:sz w:val="32"/>
          <w:szCs w:val="32"/>
        </w:rPr>
      </w:pPr>
    </w:p>
    <w:p w14:paraId="39111EE3" w14:textId="77777777" w:rsidR="0096536C" w:rsidRDefault="00537B24">
      <w:pPr>
        <w:pStyle w:val="Ttulo2"/>
      </w:pPr>
      <w:bookmarkStart w:id="29" w:name="_Toc183613450"/>
      <w:r>
        <w:t>Diagrama de flujo de datos:</w:t>
      </w:r>
      <w:bookmarkEnd w:id="29"/>
    </w:p>
    <w:p w14:paraId="60DAC786" w14:textId="77777777" w:rsidR="0096536C" w:rsidRDefault="00537B24">
      <w:r>
        <w:br/>
      </w:r>
      <w:r>
        <w:rPr>
          <w:noProof/>
        </w:rPr>
        <w:drawing>
          <wp:inline distT="0" distB="0" distL="0" distR="0" wp14:anchorId="3AA07704" wp14:editId="39029CFC">
            <wp:extent cx="6081262" cy="4244151"/>
            <wp:effectExtent l="0" t="0" r="0" b="3999"/>
            <wp:docPr id="7" name="Imagen 8"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6081262" cy="4244151"/>
                    </a:xfrm>
                    <a:prstGeom prst="rect">
                      <a:avLst/>
                    </a:prstGeom>
                    <a:noFill/>
                    <a:ln>
                      <a:noFill/>
                      <a:prstDash/>
                    </a:ln>
                  </pic:spPr>
                </pic:pic>
              </a:graphicData>
            </a:graphic>
          </wp:inline>
        </w:drawing>
      </w:r>
    </w:p>
    <w:p w14:paraId="44255072" w14:textId="77777777" w:rsidR="0096536C" w:rsidRDefault="0096536C"/>
    <w:p w14:paraId="668C0D6A" w14:textId="77777777" w:rsidR="0096536C" w:rsidRDefault="0096536C"/>
    <w:p w14:paraId="25EB79D8" w14:textId="77777777" w:rsidR="0096536C" w:rsidRDefault="0096536C"/>
    <w:p w14:paraId="55AE213E" w14:textId="77777777" w:rsidR="0096536C" w:rsidRDefault="0096536C"/>
    <w:p w14:paraId="143E3632" w14:textId="77777777" w:rsidR="0096536C" w:rsidRDefault="0096536C"/>
    <w:p w14:paraId="31B1DA81" w14:textId="77777777" w:rsidR="0096536C" w:rsidRDefault="0096536C"/>
    <w:p w14:paraId="0F186580" w14:textId="77777777" w:rsidR="0096536C" w:rsidRDefault="0096536C"/>
    <w:p w14:paraId="35FAA2C9" w14:textId="77777777" w:rsidR="0096536C" w:rsidRDefault="0096536C"/>
    <w:p w14:paraId="6B43D734" w14:textId="77777777" w:rsidR="0096536C" w:rsidRDefault="0096536C"/>
    <w:p w14:paraId="24A3CC18" w14:textId="77777777" w:rsidR="0096536C" w:rsidRDefault="0096536C"/>
    <w:p w14:paraId="3AD98544" w14:textId="77777777" w:rsidR="0096536C" w:rsidRDefault="00537B24">
      <w:r>
        <w:t xml:space="preserve">  </w:t>
      </w:r>
    </w:p>
    <w:p w14:paraId="45DA65A8" w14:textId="77777777" w:rsidR="0096536C" w:rsidRDefault="0096536C"/>
    <w:p w14:paraId="667AC3B5" w14:textId="77777777" w:rsidR="0096536C" w:rsidRDefault="0096536C"/>
    <w:p w14:paraId="0EB2E341" w14:textId="77777777" w:rsidR="0096536C" w:rsidRDefault="0096536C"/>
    <w:p w14:paraId="7FC4E8AF" w14:textId="77777777" w:rsidR="0096536C" w:rsidRDefault="0096536C"/>
    <w:p w14:paraId="401F8AFE" w14:textId="77777777" w:rsidR="0096536C" w:rsidRDefault="0096536C">
      <w:pPr>
        <w:rPr>
          <w:sz w:val="32"/>
          <w:szCs w:val="32"/>
        </w:rPr>
      </w:pPr>
    </w:p>
    <w:p w14:paraId="15241136" w14:textId="77777777" w:rsidR="0096536C" w:rsidRDefault="00537B24">
      <w:pPr>
        <w:pStyle w:val="Ttulo2"/>
      </w:pPr>
      <w:bookmarkStart w:id="30" w:name="_Toc183613451"/>
      <w:r>
        <w:t>Diagrama caso de uso</w:t>
      </w:r>
      <w:bookmarkEnd w:id="30"/>
      <w:r>
        <w:t xml:space="preserve"> </w:t>
      </w:r>
    </w:p>
    <w:p w14:paraId="23B4FD6A" w14:textId="77777777" w:rsidR="0096536C" w:rsidRDefault="00537B24">
      <w:r>
        <w:rPr>
          <w:noProof/>
        </w:rPr>
        <w:drawing>
          <wp:inline distT="0" distB="0" distL="0" distR="0" wp14:anchorId="344D42CB" wp14:editId="13083805">
            <wp:extent cx="5400044" cy="4755510"/>
            <wp:effectExtent l="0" t="0" r="0" b="6990"/>
            <wp:docPr id="8" name="Imagen 3"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400044" cy="4755510"/>
                    </a:xfrm>
                    <a:prstGeom prst="rect">
                      <a:avLst/>
                    </a:prstGeom>
                    <a:noFill/>
                    <a:ln>
                      <a:noFill/>
                      <a:prstDash/>
                    </a:ln>
                  </pic:spPr>
                </pic:pic>
              </a:graphicData>
            </a:graphic>
          </wp:inline>
        </w:drawing>
      </w:r>
    </w:p>
    <w:p w14:paraId="716A9935" w14:textId="77777777" w:rsidR="0096536C" w:rsidRDefault="0096536C">
      <w:pPr>
        <w:pageBreakBefore/>
        <w:spacing w:after="160" w:line="256" w:lineRule="auto"/>
        <w:ind w:left="0" w:firstLine="0"/>
      </w:pPr>
    </w:p>
    <w:p w14:paraId="21846DF5" w14:textId="77777777" w:rsidR="0096536C" w:rsidRDefault="00537B24">
      <w:pPr>
        <w:pStyle w:val="Ttulo1"/>
      </w:pPr>
      <w:bookmarkStart w:id="31" w:name="_Toc183613452"/>
      <w:r>
        <w:t>Diccionario de datos</w:t>
      </w:r>
      <w:bookmarkEnd w:id="31"/>
    </w:p>
    <w:p w14:paraId="707B1276" w14:textId="77777777" w:rsidR="0096536C" w:rsidRDefault="0096536C">
      <w:pPr>
        <w:rPr>
          <w:b/>
          <w:bCs/>
        </w:rPr>
      </w:pPr>
    </w:p>
    <w:p w14:paraId="3C803D7E" w14:textId="77777777" w:rsidR="0096536C" w:rsidRDefault="0096536C">
      <w:pPr>
        <w:rPr>
          <w:b/>
          <w:bCs/>
        </w:rPr>
      </w:pPr>
    </w:p>
    <w:p w14:paraId="1EC3D1BC" w14:textId="77777777" w:rsidR="0096536C" w:rsidRDefault="00537B24">
      <w:pPr>
        <w:rPr>
          <w:b/>
          <w:bCs/>
        </w:rPr>
      </w:pPr>
      <w:r>
        <w:rPr>
          <w:b/>
          <w:bCs/>
        </w:rPr>
        <w:t>Tabla: Cliente</w:t>
      </w:r>
    </w:p>
    <w:tbl>
      <w:tblPr>
        <w:tblW w:w="8494" w:type="dxa"/>
        <w:tblCellMar>
          <w:left w:w="10" w:type="dxa"/>
          <w:right w:w="10" w:type="dxa"/>
        </w:tblCellMar>
        <w:tblLook w:val="0000" w:firstRow="0" w:lastRow="0" w:firstColumn="0" w:lastColumn="0" w:noHBand="0" w:noVBand="0"/>
      </w:tblPr>
      <w:tblGrid>
        <w:gridCol w:w="1243"/>
        <w:gridCol w:w="1893"/>
        <w:gridCol w:w="2598"/>
        <w:gridCol w:w="2760"/>
      </w:tblGrid>
      <w:tr w:rsidR="0096536C" w14:paraId="2FA609EE" w14:textId="77777777">
        <w:tblPrEx>
          <w:tblCellMar>
            <w:top w:w="0" w:type="dxa"/>
            <w:bottom w:w="0" w:type="dxa"/>
          </w:tblCellMar>
        </w:tblPrEx>
        <w:tc>
          <w:tcPr>
            <w:tcW w:w="1243" w:type="dxa"/>
            <w:tcBorders>
              <w:top w:val="single" w:sz="24" w:space="0" w:color="4BACC6"/>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5951CD4C" w14:textId="77777777" w:rsidR="0096536C" w:rsidRDefault="00537B24">
            <w:r>
              <w:t>Columna</w:t>
            </w:r>
          </w:p>
        </w:tc>
        <w:tc>
          <w:tcPr>
            <w:tcW w:w="1893" w:type="dxa"/>
            <w:tcBorders>
              <w:top w:val="single" w:sz="24" w:space="0" w:color="4BACC6"/>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323DB8B3" w14:textId="77777777" w:rsidR="0096536C" w:rsidRDefault="00537B24">
            <w:r>
              <w:t>Tipo de Dato</w:t>
            </w:r>
          </w:p>
        </w:tc>
        <w:tc>
          <w:tcPr>
            <w:tcW w:w="2598" w:type="dxa"/>
            <w:tcBorders>
              <w:top w:val="single" w:sz="24" w:space="0" w:color="4BACC6"/>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04E36793" w14:textId="77777777" w:rsidR="0096536C" w:rsidRDefault="00537B24">
            <w:r>
              <w:t>Descripción</w:t>
            </w:r>
          </w:p>
        </w:tc>
        <w:tc>
          <w:tcPr>
            <w:tcW w:w="2760" w:type="dxa"/>
            <w:tcBorders>
              <w:top w:val="single" w:sz="24" w:space="0" w:color="4BACC6"/>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23091CE4" w14:textId="77777777" w:rsidR="0096536C" w:rsidRDefault="00537B24">
            <w:r>
              <w:t>Restricciones</w:t>
            </w:r>
          </w:p>
        </w:tc>
      </w:tr>
      <w:tr w:rsidR="0096536C" w14:paraId="4EA978AF" w14:textId="77777777">
        <w:tblPrEx>
          <w:tblCellMar>
            <w:top w:w="0" w:type="dxa"/>
            <w:bottom w:w="0" w:type="dxa"/>
          </w:tblCellMar>
        </w:tblPrEx>
        <w:tc>
          <w:tcPr>
            <w:tcW w:w="1243"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0FD7C4A8" w14:textId="77777777" w:rsidR="0096536C" w:rsidRDefault="00537B24">
            <w:proofErr w:type="spellStart"/>
            <w:r>
              <w:t>ID_cliente</w:t>
            </w:r>
            <w:proofErr w:type="spellEnd"/>
          </w:p>
        </w:tc>
        <w:tc>
          <w:tcPr>
            <w:tcW w:w="1893"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63A028A9" w14:textId="77777777" w:rsidR="0096536C" w:rsidRDefault="00537B24">
            <w:r>
              <w:t>INT</w:t>
            </w:r>
          </w:p>
        </w:tc>
        <w:tc>
          <w:tcPr>
            <w:tcW w:w="2598"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1244CE1D" w14:textId="77777777" w:rsidR="0096536C" w:rsidRDefault="00537B24">
            <w:r>
              <w:t>Identificador único del cliente</w:t>
            </w:r>
          </w:p>
        </w:tc>
        <w:tc>
          <w:tcPr>
            <w:tcW w:w="2760"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74A3E588" w14:textId="77777777" w:rsidR="0096536C" w:rsidRDefault="00537B24">
            <w:r>
              <w:t xml:space="preserve">Clave Primaria, </w:t>
            </w:r>
            <w:proofErr w:type="spellStart"/>
            <w:r>
              <w:t>Auto-incremento</w:t>
            </w:r>
            <w:proofErr w:type="spellEnd"/>
          </w:p>
        </w:tc>
      </w:tr>
      <w:tr w:rsidR="0096536C" w14:paraId="2675A952" w14:textId="77777777">
        <w:tblPrEx>
          <w:tblCellMar>
            <w:top w:w="0" w:type="dxa"/>
            <w:bottom w:w="0" w:type="dxa"/>
          </w:tblCellMar>
        </w:tblPrEx>
        <w:tc>
          <w:tcPr>
            <w:tcW w:w="1243"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5687A92A" w14:textId="77777777" w:rsidR="0096536C" w:rsidRDefault="00537B24">
            <w:r>
              <w:t>Nombre</w:t>
            </w:r>
          </w:p>
        </w:tc>
        <w:tc>
          <w:tcPr>
            <w:tcW w:w="1893"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2D719710" w14:textId="77777777" w:rsidR="0096536C" w:rsidRDefault="00537B24">
            <w:proofErr w:type="gramStart"/>
            <w:r>
              <w:t>VARCHAR(</w:t>
            </w:r>
            <w:proofErr w:type="gramEnd"/>
            <w:r>
              <w:t>50)</w:t>
            </w:r>
          </w:p>
        </w:tc>
        <w:tc>
          <w:tcPr>
            <w:tcW w:w="2598"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79BCFC61" w14:textId="77777777" w:rsidR="0096536C" w:rsidRDefault="00537B24">
            <w:r>
              <w:t>Nombre del cliente</w:t>
            </w:r>
          </w:p>
        </w:tc>
        <w:tc>
          <w:tcPr>
            <w:tcW w:w="2760"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622AFE96" w14:textId="77777777" w:rsidR="0096536C" w:rsidRDefault="00537B24">
            <w:r>
              <w:t>NOT NULL</w:t>
            </w:r>
          </w:p>
        </w:tc>
      </w:tr>
      <w:tr w:rsidR="0096536C" w14:paraId="603C86FC" w14:textId="77777777">
        <w:tblPrEx>
          <w:tblCellMar>
            <w:top w:w="0" w:type="dxa"/>
            <w:bottom w:w="0" w:type="dxa"/>
          </w:tblCellMar>
        </w:tblPrEx>
        <w:tc>
          <w:tcPr>
            <w:tcW w:w="1243"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0AED66B0" w14:textId="77777777" w:rsidR="0096536C" w:rsidRDefault="00537B24">
            <w:r>
              <w:t>Apellido</w:t>
            </w:r>
          </w:p>
        </w:tc>
        <w:tc>
          <w:tcPr>
            <w:tcW w:w="1893"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508934BE" w14:textId="77777777" w:rsidR="0096536C" w:rsidRDefault="00537B24">
            <w:proofErr w:type="gramStart"/>
            <w:r>
              <w:t>VARCHAR(</w:t>
            </w:r>
            <w:proofErr w:type="gramEnd"/>
            <w:r>
              <w:t>50)</w:t>
            </w:r>
          </w:p>
        </w:tc>
        <w:tc>
          <w:tcPr>
            <w:tcW w:w="2598"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3AB94FD0" w14:textId="77777777" w:rsidR="0096536C" w:rsidRDefault="00537B24">
            <w:r>
              <w:t xml:space="preserve">Apellido del </w:t>
            </w:r>
            <w:r>
              <w:t>cliente</w:t>
            </w:r>
          </w:p>
        </w:tc>
        <w:tc>
          <w:tcPr>
            <w:tcW w:w="2760"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7237C2E4" w14:textId="77777777" w:rsidR="0096536C" w:rsidRDefault="00537B24">
            <w:r>
              <w:t>NOT NULL</w:t>
            </w:r>
          </w:p>
        </w:tc>
      </w:tr>
      <w:tr w:rsidR="0096536C" w14:paraId="57357EAA" w14:textId="77777777">
        <w:tblPrEx>
          <w:tblCellMar>
            <w:top w:w="0" w:type="dxa"/>
            <w:bottom w:w="0" w:type="dxa"/>
          </w:tblCellMar>
        </w:tblPrEx>
        <w:tc>
          <w:tcPr>
            <w:tcW w:w="1243"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0D134997" w14:textId="77777777" w:rsidR="0096536C" w:rsidRDefault="00537B24">
            <w:proofErr w:type="spellStart"/>
            <w:r>
              <w:t>Direccion</w:t>
            </w:r>
            <w:proofErr w:type="spellEnd"/>
          </w:p>
        </w:tc>
        <w:tc>
          <w:tcPr>
            <w:tcW w:w="1893"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37FAE9BE" w14:textId="77777777" w:rsidR="0096536C" w:rsidRDefault="00537B24">
            <w:proofErr w:type="gramStart"/>
            <w:r>
              <w:t>VARCHAR(</w:t>
            </w:r>
            <w:proofErr w:type="gramEnd"/>
            <w:r>
              <w:t>100)</w:t>
            </w:r>
          </w:p>
        </w:tc>
        <w:tc>
          <w:tcPr>
            <w:tcW w:w="2598"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2FE5E73B" w14:textId="77777777" w:rsidR="0096536C" w:rsidRDefault="00537B24">
            <w:r>
              <w:t>Dirección del cliente</w:t>
            </w:r>
          </w:p>
        </w:tc>
        <w:tc>
          <w:tcPr>
            <w:tcW w:w="2760"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21E487AB" w14:textId="77777777" w:rsidR="0096536C" w:rsidRDefault="0096536C"/>
        </w:tc>
      </w:tr>
      <w:tr w:rsidR="0096536C" w14:paraId="7B32C09A" w14:textId="77777777">
        <w:tblPrEx>
          <w:tblCellMar>
            <w:top w:w="0" w:type="dxa"/>
            <w:bottom w:w="0" w:type="dxa"/>
          </w:tblCellMar>
        </w:tblPrEx>
        <w:tc>
          <w:tcPr>
            <w:tcW w:w="1243" w:type="dxa"/>
            <w:tcBorders>
              <w:top w:val="single" w:sz="4" w:space="0" w:color="FFFFFF"/>
              <w:left w:val="single" w:sz="4" w:space="0" w:color="F79646"/>
              <w:bottom w:val="single" w:sz="4" w:space="0" w:color="F79646"/>
              <w:right w:val="single" w:sz="4" w:space="0" w:color="FFFFFF"/>
            </w:tcBorders>
            <w:shd w:val="clear" w:color="auto" w:fill="FDEADA"/>
            <w:tcMar>
              <w:top w:w="0" w:type="dxa"/>
              <w:left w:w="115" w:type="dxa"/>
              <w:bottom w:w="0" w:type="dxa"/>
              <w:right w:w="115" w:type="dxa"/>
            </w:tcMar>
          </w:tcPr>
          <w:p w14:paraId="3A492DE7" w14:textId="77777777" w:rsidR="0096536C" w:rsidRDefault="00537B24">
            <w:proofErr w:type="spellStart"/>
            <w:r>
              <w:t>Telefono</w:t>
            </w:r>
            <w:proofErr w:type="spellEnd"/>
          </w:p>
        </w:tc>
        <w:tc>
          <w:tcPr>
            <w:tcW w:w="1893" w:type="dxa"/>
            <w:tcBorders>
              <w:top w:val="single" w:sz="4" w:space="0" w:color="FFFFFF"/>
              <w:left w:val="single" w:sz="4" w:space="0" w:color="FFFFFF"/>
              <w:bottom w:val="single" w:sz="4" w:space="0" w:color="F79646"/>
              <w:right w:val="single" w:sz="4" w:space="0" w:color="FFFFFF"/>
            </w:tcBorders>
            <w:shd w:val="clear" w:color="auto" w:fill="FDEADA"/>
            <w:tcMar>
              <w:top w:w="0" w:type="dxa"/>
              <w:left w:w="115" w:type="dxa"/>
              <w:bottom w:w="0" w:type="dxa"/>
              <w:right w:w="115" w:type="dxa"/>
            </w:tcMar>
          </w:tcPr>
          <w:p w14:paraId="2472D135" w14:textId="77777777" w:rsidR="0096536C" w:rsidRDefault="00537B24">
            <w:proofErr w:type="gramStart"/>
            <w:r>
              <w:t>VARCHAR(</w:t>
            </w:r>
            <w:proofErr w:type="gramEnd"/>
            <w:r>
              <w:t>15)</w:t>
            </w:r>
          </w:p>
        </w:tc>
        <w:tc>
          <w:tcPr>
            <w:tcW w:w="2598" w:type="dxa"/>
            <w:tcBorders>
              <w:top w:val="single" w:sz="4" w:space="0" w:color="FFFFFF"/>
              <w:left w:val="single" w:sz="4" w:space="0" w:color="FFFFFF"/>
              <w:bottom w:val="single" w:sz="4" w:space="0" w:color="F79646"/>
              <w:right w:val="single" w:sz="4" w:space="0" w:color="FFFFFF"/>
            </w:tcBorders>
            <w:shd w:val="clear" w:color="auto" w:fill="FDEADA"/>
            <w:tcMar>
              <w:top w:w="0" w:type="dxa"/>
              <w:left w:w="115" w:type="dxa"/>
              <w:bottom w:w="0" w:type="dxa"/>
              <w:right w:w="115" w:type="dxa"/>
            </w:tcMar>
          </w:tcPr>
          <w:p w14:paraId="63D0B35F" w14:textId="77777777" w:rsidR="0096536C" w:rsidRDefault="00537B24">
            <w:r>
              <w:t>Número de teléfono del cliente</w:t>
            </w:r>
          </w:p>
        </w:tc>
        <w:tc>
          <w:tcPr>
            <w:tcW w:w="2760" w:type="dxa"/>
            <w:tcBorders>
              <w:top w:val="single" w:sz="4" w:space="0" w:color="FFFFFF"/>
              <w:left w:val="single" w:sz="4" w:space="0" w:color="FFFFFF"/>
              <w:bottom w:val="single" w:sz="4" w:space="0" w:color="F79646"/>
              <w:right w:val="single" w:sz="4" w:space="0" w:color="F79646"/>
            </w:tcBorders>
            <w:shd w:val="clear" w:color="auto" w:fill="FDEADA"/>
            <w:tcMar>
              <w:top w:w="0" w:type="dxa"/>
              <w:left w:w="115" w:type="dxa"/>
              <w:bottom w:w="0" w:type="dxa"/>
              <w:right w:w="115" w:type="dxa"/>
            </w:tcMar>
          </w:tcPr>
          <w:p w14:paraId="587E2A89" w14:textId="77777777" w:rsidR="0096536C" w:rsidRDefault="0096536C"/>
        </w:tc>
      </w:tr>
    </w:tbl>
    <w:p w14:paraId="6513D74B" w14:textId="77777777" w:rsidR="0096536C" w:rsidRDefault="0096536C"/>
    <w:p w14:paraId="4537421F" w14:textId="77777777" w:rsidR="0096536C" w:rsidRDefault="00537B24">
      <w:pPr>
        <w:rPr>
          <w:b/>
          <w:bCs/>
        </w:rPr>
      </w:pPr>
      <w:r>
        <w:rPr>
          <w:b/>
          <w:bCs/>
        </w:rPr>
        <w:t>Tabla: Compra</w:t>
      </w:r>
    </w:p>
    <w:tbl>
      <w:tblPr>
        <w:tblW w:w="8494" w:type="dxa"/>
        <w:tblCellMar>
          <w:left w:w="10" w:type="dxa"/>
          <w:right w:w="10" w:type="dxa"/>
        </w:tblCellMar>
        <w:tblLook w:val="0000" w:firstRow="0" w:lastRow="0" w:firstColumn="0" w:lastColumn="0" w:noHBand="0" w:noVBand="0"/>
      </w:tblPr>
      <w:tblGrid>
        <w:gridCol w:w="1697"/>
        <w:gridCol w:w="1904"/>
        <w:gridCol w:w="2658"/>
        <w:gridCol w:w="2235"/>
      </w:tblGrid>
      <w:tr w:rsidR="0096536C" w14:paraId="0EF3D33E" w14:textId="77777777">
        <w:tblPrEx>
          <w:tblCellMar>
            <w:top w:w="0" w:type="dxa"/>
            <w:bottom w:w="0" w:type="dxa"/>
          </w:tblCellMar>
        </w:tblPrEx>
        <w:tc>
          <w:tcPr>
            <w:tcW w:w="1697" w:type="dxa"/>
            <w:tcBorders>
              <w:top w:val="single" w:sz="24" w:space="0" w:color="4BACC6"/>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73F06BFC" w14:textId="77777777" w:rsidR="0096536C" w:rsidRDefault="00537B24">
            <w:r>
              <w:t>Columna</w:t>
            </w:r>
          </w:p>
        </w:tc>
        <w:tc>
          <w:tcPr>
            <w:tcW w:w="1904" w:type="dxa"/>
            <w:tcBorders>
              <w:top w:val="single" w:sz="24" w:space="0" w:color="4BACC6"/>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696BA2BF" w14:textId="77777777" w:rsidR="0096536C" w:rsidRDefault="00537B24">
            <w:r>
              <w:t>Tipo de Dato</w:t>
            </w:r>
          </w:p>
        </w:tc>
        <w:tc>
          <w:tcPr>
            <w:tcW w:w="2658" w:type="dxa"/>
            <w:tcBorders>
              <w:top w:val="single" w:sz="24" w:space="0" w:color="4BACC6"/>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614F717F" w14:textId="77777777" w:rsidR="0096536C" w:rsidRDefault="00537B24">
            <w:r>
              <w:t>Descripción</w:t>
            </w:r>
          </w:p>
        </w:tc>
        <w:tc>
          <w:tcPr>
            <w:tcW w:w="2235" w:type="dxa"/>
            <w:tcBorders>
              <w:top w:val="single" w:sz="24" w:space="0" w:color="4BACC6"/>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3FC1F57F" w14:textId="77777777" w:rsidR="0096536C" w:rsidRDefault="00537B24">
            <w:r>
              <w:t>Restricciones</w:t>
            </w:r>
          </w:p>
        </w:tc>
      </w:tr>
      <w:tr w:rsidR="0096536C" w14:paraId="2BDDCC19" w14:textId="77777777">
        <w:tblPrEx>
          <w:tblCellMar>
            <w:top w:w="0" w:type="dxa"/>
            <w:bottom w:w="0" w:type="dxa"/>
          </w:tblCellMar>
        </w:tblPrEx>
        <w:tc>
          <w:tcPr>
            <w:tcW w:w="1697"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3AFBBDA7" w14:textId="77777777" w:rsidR="0096536C" w:rsidRDefault="00537B24">
            <w:proofErr w:type="spellStart"/>
            <w:r>
              <w:t>ID_compra</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66A7781F" w14:textId="77777777" w:rsidR="0096536C" w:rsidRDefault="00537B24">
            <w:r>
              <w:t>INT</w:t>
            </w:r>
          </w:p>
        </w:tc>
        <w:tc>
          <w:tcPr>
            <w:tcW w:w="2658"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41B82FE7" w14:textId="77777777" w:rsidR="0096536C" w:rsidRDefault="00537B24">
            <w:r>
              <w:t>Identificador único de la compra</w:t>
            </w:r>
          </w:p>
        </w:tc>
        <w:tc>
          <w:tcPr>
            <w:tcW w:w="2235"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5212874F" w14:textId="77777777" w:rsidR="0096536C" w:rsidRDefault="00537B24">
            <w:r>
              <w:t xml:space="preserve">Clave Primaria, </w:t>
            </w:r>
            <w:proofErr w:type="spellStart"/>
            <w:r>
              <w:t>Auto-incremento</w:t>
            </w:r>
            <w:proofErr w:type="spellEnd"/>
          </w:p>
        </w:tc>
      </w:tr>
      <w:tr w:rsidR="0096536C" w14:paraId="2DFC81DE" w14:textId="77777777">
        <w:tblPrEx>
          <w:tblCellMar>
            <w:top w:w="0" w:type="dxa"/>
            <w:bottom w:w="0" w:type="dxa"/>
          </w:tblCellMar>
        </w:tblPrEx>
        <w:tc>
          <w:tcPr>
            <w:tcW w:w="1697"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76EBB238" w14:textId="77777777" w:rsidR="0096536C" w:rsidRDefault="00537B24">
            <w:proofErr w:type="spellStart"/>
            <w:r>
              <w:t>ID_cliente</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4B211810" w14:textId="77777777" w:rsidR="0096536C" w:rsidRDefault="00537B24">
            <w:r>
              <w:t>INT</w:t>
            </w:r>
          </w:p>
        </w:tc>
        <w:tc>
          <w:tcPr>
            <w:tcW w:w="2658"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4FA4F242" w14:textId="77777777" w:rsidR="0096536C" w:rsidRDefault="00537B24">
            <w:r>
              <w:t>Identificador del cliente que realiza la compra</w:t>
            </w:r>
          </w:p>
        </w:tc>
        <w:tc>
          <w:tcPr>
            <w:tcW w:w="2235"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05EE9CA8" w14:textId="77777777" w:rsidR="0096536C" w:rsidRDefault="00537B24">
            <w:r>
              <w:t>Clave Foránea (Cliente)</w:t>
            </w:r>
          </w:p>
        </w:tc>
      </w:tr>
      <w:tr w:rsidR="0096536C" w14:paraId="40FC64A4" w14:textId="77777777">
        <w:tblPrEx>
          <w:tblCellMar>
            <w:top w:w="0" w:type="dxa"/>
            <w:bottom w:w="0" w:type="dxa"/>
          </w:tblCellMar>
        </w:tblPrEx>
        <w:tc>
          <w:tcPr>
            <w:tcW w:w="1697"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4B0EFB43" w14:textId="77777777" w:rsidR="0096536C" w:rsidRDefault="00537B24">
            <w:proofErr w:type="spellStart"/>
            <w:r>
              <w:t>ID_articulo</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18CA1C79" w14:textId="77777777" w:rsidR="0096536C" w:rsidRDefault="00537B24">
            <w:r>
              <w:t>INT</w:t>
            </w:r>
          </w:p>
        </w:tc>
        <w:tc>
          <w:tcPr>
            <w:tcW w:w="2658"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1CB30D59" w14:textId="77777777" w:rsidR="0096536C" w:rsidRDefault="00537B24">
            <w:r>
              <w:t>Identificador del artículo comprado</w:t>
            </w:r>
          </w:p>
        </w:tc>
        <w:tc>
          <w:tcPr>
            <w:tcW w:w="2235"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1C13DC70" w14:textId="77777777" w:rsidR="0096536C" w:rsidRDefault="00537B24">
            <w:r>
              <w:t>Clave Foránea (Articulo)</w:t>
            </w:r>
          </w:p>
        </w:tc>
      </w:tr>
      <w:tr w:rsidR="0096536C" w14:paraId="0F4FD329" w14:textId="77777777">
        <w:tblPrEx>
          <w:tblCellMar>
            <w:top w:w="0" w:type="dxa"/>
            <w:bottom w:w="0" w:type="dxa"/>
          </w:tblCellMar>
        </w:tblPrEx>
        <w:tc>
          <w:tcPr>
            <w:tcW w:w="1697"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2DADCB02" w14:textId="77777777" w:rsidR="0096536C" w:rsidRDefault="00537B24">
            <w:proofErr w:type="spellStart"/>
            <w:r>
              <w:t>Fecha_Compra</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7F51E6FC" w14:textId="77777777" w:rsidR="0096536C" w:rsidRDefault="00537B24">
            <w:r>
              <w:t>DATE</w:t>
            </w:r>
          </w:p>
        </w:tc>
        <w:tc>
          <w:tcPr>
            <w:tcW w:w="2658"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04175AE5" w14:textId="77777777" w:rsidR="0096536C" w:rsidRDefault="00537B24">
            <w:r>
              <w:t>Fecha en que se realizó la compra</w:t>
            </w:r>
          </w:p>
        </w:tc>
        <w:tc>
          <w:tcPr>
            <w:tcW w:w="2235"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0F06B4B9" w14:textId="77777777" w:rsidR="0096536C" w:rsidRDefault="00537B24">
            <w:r>
              <w:t>NOT NULL</w:t>
            </w:r>
          </w:p>
        </w:tc>
      </w:tr>
      <w:tr w:rsidR="0096536C" w14:paraId="42A14AEE" w14:textId="77777777">
        <w:tblPrEx>
          <w:tblCellMar>
            <w:top w:w="0" w:type="dxa"/>
            <w:bottom w:w="0" w:type="dxa"/>
          </w:tblCellMar>
        </w:tblPrEx>
        <w:tc>
          <w:tcPr>
            <w:tcW w:w="1697"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046476FB" w14:textId="77777777" w:rsidR="0096536C" w:rsidRDefault="00537B24">
            <w:proofErr w:type="spellStart"/>
            <w:r>
              <w:t>Precio_compra</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1D353FAC" w14:textId="77777777" w:rsidR="0096536C" w:rsidRDefault="00537B24">
            <w:proofErr w:type="gramStart"/>
            <w:r>
              <w:t>DECIMAL(</w:t>
            </w:r>
            <w:proofErr w:type="gramEnd"/>
            <w:r>
              <w:t>10,2)</w:t>
            </w:r>
          </w:p>
        </w:tc>
        <w:tc>
          <w:tcPr>
            <w:tcW w:w="2658"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1ED85DB6" w14:textId="77777777" w:rsidR="0096536C" w:rsidRDefault="00537B24">
            <w:r>
              <w:t>Precio de compra del artículo</w:t>
            </w:r>
          </w:p>
        </w:tc>
        <w:tc>
          <w:tcPr>
            <w:tcW w:w="2235"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6D8FD9BE" w14:textId="77777777" w:rsidR="0096536C" w:rsidRDefault="00537B24">
            <w:r>
              <w:t>NOT NULL</w:t>
            </w:r>
          </w:p>
        </w:tc>
      </w:tr>
      <w:tr w:rsidR="0096536C" w14:paraId="7C9D502F" w14:textId="77777777">
        <w:tblPrEx>
          <w:tblCellMar>
            <w:top w:w="0" w:type="dxa"/>
            <w:bottom w:w="0" w:type="dxa"/>
          </w:tblCellMar>
        </w:tblPrEx>
        <w:tc>
          <w:tcPr>
            <w:tcW w:w="1697" w:type="dxa"/>
            <w:tcBorders>
              <w:top w:val="single" w:sz="4" w:space="0" w:color="FFFFFF"/>
              <w:left w:val="single" w:sz="4" w:space="0" w:color="F79646"/>
              <w:bottom w:val="single" w:sz="4" w:space="0" w:color="F79646"/>
              <w:right w:val="single" w:sz="4" w:space="0" w:color="FFFFFF"/>
            </w:tcBorders>
            <w:shd w:val="clear" w:color="auto" w:fill="FDEADA"/>
            <w:tcMar>
              <w:top w:w="0" w:type="dxa"/>
              <w:left w:w="115" w:type="dxa"/>
              <w:bottom w:w="0" w:type="dxa"/>
              <w:right w:w="115" w:type="dxa"/>
            </w:tcMar>
          </w:tcPr>
          <w:p w14:paraId="40C45E82" w14:textId="77777777" w:rsidR="0096536C" w:rsidRDefault="00537B24">
            <w:r>
              <w:t>cantidad</w:t>
            </w:r>
          </w:p>
        </w:tc>
        <w:tc>
          <w:tcPr>
            <w:tcW w:w="1904" w:type="dxa"/>
            <w:tcBorders>
              <w:top w:val="single" w:sz="4" w:space="0" w:color="FFFFFF"/>
              <w:left w:val="single" w:sz="4" w:space="0" w:color="FFFFFF"/>
              <w:bottom w:val="single" w:sz="4" w:space="0" w:color="F79646"/>
              <w:right w:val="single" w:sz="4" w:space="0" w:color="FFFFFF"/>
            </w:tcBorders>
            <w:shd w:val="clear" w:color="auto" w:fill="FDEADA"/>
            <w:tcMar>
              <w:top w:w="0" w:type="dxa"/>
              <w:left w:w="115" w:type="dxa"/>
              <w:bottom w:w="0" w:type="dxa"/>
              <w:right w:w="115" w:type="dxa"/>
            </w:tcMar>
          </w:tcPr>
          <w:p w14:paraId="486A7718" w14:textId="77777777" w:rsidR="0096536C" w:rsidRDefault="00537B24">
            <w:r>
              <w:t>INT</w:t>
            </w:r>
          </w:p>
        </w:tc>
        <w:tc>
          <w:tcPr>
            <w:tcW w:w="2658" w:type="dxa"/>
            <w:tcBorders>
              <w:top w:val="single" w:sz="4" w:space="0" w:color="FFFFFF"/>
              <w:left w:val="single" w:sz="4" w:space="0" w:color="FFFFFF"/>
              <w:bottom w:val="single" w:sz="4" w:space="0" w:color="F79646"/>
              <w:right w:val="single" w:sz="4" w:space="0" w:color="FFFFFF"/>
            </w:tcBorders>
            <w:shd w:val="clear" w:color="auto" w:fill="FDEADA"/>
            <w:tcMar>
              <w:top w:w="0" w:type="dxa"/>
              <w:left w:w="115" w:type="dxa"/>
              <w:bottom w:w="0" w:type="dxa"/>
              <w:right w:w="115" w:type="dxa"/>
            </w:tcMar>
          </w:tcPr>
          <w:p w14:paraId="3767B3B4" w14:textId="77777777" w:rsidR="0096536C" w:rsidRDefault="00537B24">
            <w:r>
              <w:t>Cantidad de artículos comprados</w:t>
            </w:r>
          </w:p>
        </w:tc>
        <w:tc>
          <w:tcPr>
            <w:tcW w:w="2235" w:type="dxa"/>
            <w:tcBorders>
              <w:top w:val="single" w:sz="4" w:space="0" w:color="FFFFFF"/>
              <w:left w:val="single" w:sz="4" w:space="0" w:color="FFFFFF"/>
              <w:bottom w:val="single" w:sz="4" w:space="0" w:color="F79646"/>
              <w:right w:val="single" w:sz="4" w:space="0" w:color="F79646"/>
            </w:tcBorders>
            <w:shd w:val="clear" w:color="auto" w:fill="FDEADA"/>
            <w:tcMar>
              <w:top w:w="0" w:type="dxa"/>
              <w:left w:w="115" w:type="dxa"/>
              <w:bottom w:w="0" w:type="dxa"/>
              <w:right w:w="115" w:type="dxa"/>
            </w:tcMar>
          </w:tcPr>
          <w:p w14:paraId="2065CE05" w14:textId="77777777" w:rsidR="0096536C" w:rsidRDefault="00537B24">
            <w:r>
              <w:t>NOT NULL</w:t>
            </w:r>
          </w:p>
        </w:tc>
      </w:tr>
    </w:tbl>
    <w:p w14:paraId="3A1A0805" w14:textId="77777777" w:rsidR="0096536C" w:rsidRDefault="0096536C"/>
    <w:p w14:paraId="13B285DB" w14:textId="77777777" w:rsidR="0096536C" w:rsidRDefault="00537B24">
      <w:pPr>
        <w:rPr>
          <w:b/>
          <w:bCs/>
        </w:rPr>
      </w:pPr>
      <w:r>
        <w:rPr>
          <w:b/>
          <w:bCs/>
        </w:rPr>
        <w:t>Tabla: Venta</w:t>
      </w:r>
    </w:p>
    <w:tbl>
      <w:tblPr>
        <w:tblW w:w="8494" w:type="dxa"/>
        <w:tblCellMar>
          <w:left w:w="10" w:type="dxa"/>
          <w:right w:w="10" w:type="dxa"/>
        </w:tblCellMar>
        <w:tblLook w:val="0000" w:firstRow="0" w:lastRow="0" w:firstColumn="0" w:lastColumn="0" w:noHBand="0" w:noVBand="0"/>
      </w:tblPr>
      <w:tblGrid>
        <w:gridCol w:w="1483"/>
        <w:gridCol w:w="1904"/>
        <w:gridCol w:w="2760"/>
        <w:gridCol w:w="2347"/>
      </w:tblGrid>
      <w:tr w:rsidR="0096536C" w14:paraId="4F64004C" w14:textId="77777777">
        <w:tblPrEx>
          <w:tblCellMar>
            <w:top w:w="0" w:type="dxa"/>
            <w:bottom w:w="0" w:type="dxa"/>
          </w:tblCellMar>
        </w:tblPrEx>
        <w:tc>
          <w:tcPr>
            <w:tcW w:w="1483" w:type="dxa"/>
            <w:tcBorders>
              <w:top w:val="single" w:sz="24" w:space="0" w:color="4BACC6"/>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42C5D476" w14:textId="77777777" w:rsidR="0096536C" w:rsidRDefault="00537B24">
            <w:r>
              <w:t>Columna</w:t>
            </w:r>
          </w:p>
        </w:tc>
        <w:tc>
          <w:tcPr>
            <w:tcW w:w="1904" w:type="dxa"/>
            <w:tcBorders>
              <w:top w:val="single" w:sz="24" w:space="0" w:color="4BACC6"/>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3A748BA8" w14:textId="77777777" w:rsidR="0096536C" w:rsidRDefault="00537B24">
            <w:r>
              <w:t>Tipo de Dato</w:t>
            </w:r>
          </w:p>
        </w:tc>
        <w:tc>
          <w:tcPr>
            <w:tcW w:w="2760" w:type="dxa"/>
            <w:tcBorders>
              <w:top w:val="single" w:sz="24" w:space="0" w:color="4BACC6"/>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241E8F3D" w14:textId="77777777" w:rsidR="0096536C" w:rsidRDefault="00537B24">
            <w:r>
              <w:t>Descripción</w:t>
            </w:r>
          </w:p>
        </w:tc>
        <w:tc>
          <w:tcPr>
            <w:tcW w:w="2347" w:type="dxa"/>
            <w:tcBorders>
              <w:top w:val="single" w:sz="24" w:space="0" w:color="4BACC6"/>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4369DD85" w14:textId="77777777" w:rsidR="0096536C" w:rsidRDefault="00537B24">
            <w:r>
              <w:t>Restricciones</w:t>
            </w:r>
          </w:p>
        </w:tc>
      </w:tr>
      <w:tr w:rsidR="0096536C" w14:paraId="08E86917" w14:textId="77777777">
        <w:tblPrEx>
          <w:tblCellMar>
            <w:top w:w="0" w:type="dxa"/>
            <w:bottom w:w="0" w:type="dxa"/>
          </w:tblCellMar>
        </w:tblPrEx>
        <w:tc>
          <w:tcPr>
            <w:tcW w:w="1483"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4A6C3A4D" w14:textId="77777777" w:rsidR="0096536C" w:rsidRDefault="00537B24">
            <w:proofErr w:type="spellStart"/>
            <w:r>
              <w:lastRenderedPageBreak/>
              <w:t>ID_Venta</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35057BE2" w14:textId="77777777" w:rsidR="0096536C" w:rsidRDefault="00537B24">
            <w:r>
              <w:t>INT</w:t>
            </w:r>
          </w:p>
        </w:tc>
        <w:tc>
          <w:tcPr>
            <w:tcW w:w="2760"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2E6E53C3" w14:textId="77777777" w:rsidR="0096536C" w:rsidRDefault="00537B24">
            <w:r>
              <w:t>Identificador único de la venta</w:t>
            </w:r>
          </w:p>
        </w:tc>
        <w:tc>
          <w:tcPr>
            <w:tcW w:w="2347"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59901E54" w14:textId="77777777" w:rsidR="0096536C" w:rsidRDefault="00537B24">
            <w:r>
              <w:t xml:space="preserve">Clave Primaria, </w:t>
            </w:r>
            <w:proofErr w:type="spellStart"/>
            <w:r>
              <w:t>Auto-incremento</w:t>
            </w:r>
            <w:proofErr w:type="spellEnd"/>
          </w:p>
        </w:tc>
      </w:tr>
      <w:tr w:rsidR="0096536C" w14:paraId="3C9611DD" w14:textId="77777777">
        <w:tblPrEx>
          <w:tblCellMar>
            <w:top w:w="0" w:type="dxa"/>
            <w:bottom w:w="0" w:type="dxa"/>
          </w:tblCellMar>
        </w:tblPrEx>
        <w:tc>
          <w:tcPr>
            <w:tcW w:w="1483"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57145266" w14:textId="77777777" w:rsidR="0096536C" w:rsidRDefault="00537B24">
            <w:proofErr w:type="spellStart"/>
            <w:r>
              <w:t>ID_cliente</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41A9F1FD" w14:textId="77777777" w:rsidR="0096536C" w:rsidRDefault="00537B24">
            <w:r>
              <w:t>INT</w:t>
            </w:r>
          </w:p>
        </w:tc>
        <w:tc>
          <w:tcPr>
            <w:tcW w:w="2760"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2FB55612" w14:textId="77777777" w:rsidR="0096536C" w:rsidRDefault="00537B24">
            <w:r>
              <w:t>Identificador del cliente que realiza la venta</w:t>
            </w:r>
          </w:p>
        </w:tc>
        <w:tc>
          <w:tcPr>
            <w:tcW w:w="2347"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5AB3BE3D" w14:textId="77777777" w:rsidR="0096536C" w:rsidRDefault="00537B24">
            <w:r>
              <w:t>Clave Foránea (Cliente)</w:t>
            </w:r>
          </w:p>
        </w:tc>
      </w:tr>
      <w:tr w:rsidR="0096536C" w14:paraId="291402B3" w14:textId="77777777">
        <w:tblPrEx>
          <w:tblCellMar>
            <w:top w:w="0" w:type="dxa"/>
            <w:bottom w:w="0" w:type="dxa"/>
          </w:tblCellMar>
        </w:tblPrEx>
        <w:tc>
          <w:tcPr>
            <w:tcW w:w="1483"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64380DBF" w14:textId="77777777" w:rsidR="0096536C" w:rsidRDefault="00537B24">
            <w:proofErr w:type="spellStart"/>
            <w:r>
              <w:t>ID_articulo</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557436A5" w14:textId="77777777" w:rsidR="0096536C" w:rsidRDefault="00537B24">
            <w:r>
              <w:t>INT</w:t>
            </w:r>
          </w:p>
        </w:tc>
        <w:tc>
          <w:tcPr>
            <w:tcW w:w="2760"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6661451C" w14:textId="77777777" w:rsidR="0096536C" w:rsidRDefault="00537B24">
            <w:r>
              <w:t>Identificador del artículo vendido</w:t>
            </w:r>
          </w:p>
        </w:tc>
        <w:tc>
          <w:tcPr>
            <w:tcW w:w="2347"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3CA535F6" w14:textId="77777777" w:rsidR="0096536C" w:rsidRDefault="00537B24">
            <w:r>
              <w:t>Clave Foránea (Articulo)</w:t>
            </w:r>
          </w:p>
        </w:tc>
      </w:tr>
      <w:tr w:rsidR="0096536C" w14:paraId="3E58AADD" w14:textId="77777777">
        <w:tblPrEx>
          <w:tblCellMar>
            <w:top w:w="0" w:type="dxa"/>
            <w:bottom w:w="0" w:type="dxa"/>
          </w:tblCellMar>
        </w:tblPrEx>
        <w:tc>
          <w:tcPr>
            <w:tcW w:w="1483"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7FB848D1" w14:textId="77777777" w:rsidR="0096536C" w:rsidRDefault="00537B24">
            <w:proofErr w:type="spellStart"/>
            <w:r>
              <w:t>Fecha_venta</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5BCE782E" w14:textId="77777777" w:rsidR="0096536C" w:rsidRDefault="00537B24">
            <w:r>
              <w:t>DATE</w:t>
            </w:r>
          </w:p>
        </w:tc>
        <w:tc>
          <w:tcPr>
            <w:tcW w:w="2760"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1AE5591A" w14:textId="77777777" w:rsidR="0096536C" w:rsidRDefault="00537B24">
            <w:r>
              <w:t>Fecha en que se realizó la venta</w:t>
            </w:r>
          </w:p>
        </w:tc>
        <w:tc>
          <w:tcPr>
            <w:tcW w:w="2347"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6B97EC7F" w14:textId="77777777" w:rsidR="0096536C" w:rsidRDefault="00537B24">
            <w:r>
              <w:t>NOT NULL</w:t>
            </w:r>
          </w:p>
        </w:tc>
      </w:tr>
      <w:tr w:rsidR="0096536C" w14:paraId="2EAB98BA" w14:textId="77777777">
        <w:tblPrEx>
          <w:tblCellMar>
            <w:top w:w="0" w:type="dxa"/>
            <w:bottom w:w="0" w:type="dxa"/>
          </w:tblCellMar>
        </w:tblPrEx>
        <w:tc>
          <w:tcPr>
            <w:tcW w:w="1483"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6A9FBB52" w14:textId="77777777" w:rsidR="0096536C" w:rsidRDefault="00537B24">
            <w:proofErr w:type="spellStart"/>
            <w:r>
              <w:t>Precio_venta</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0CE22D3B" w14:textId="77777777" w:rsidR="0096536C" w:rsidRDefault="00537B24">
            <w:proofErr w:type="gramStart"/>
            <w:r>
              <w:t>DECIMAL(</w:t>
            </w:r>
            <w:proofErr w:type="gramEnd"/>
            <w:r>
              <w:t>10,2)</w:t>
            </w:r>
          </w:p>
        </w:tc>
        <w:tc>
          <w:tcPr>
            <w:tcW w:w="2760"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5BEDEE40" w14:textId="77777777" w:rsidR="0096536C" w:rsidRDefault="00537B24">
            <w:r>
              <w:t>Precio de venta del artículo</w:t>
            </w:r>
          </w:p>
        </w:tc>
        <w:tc>
          <w:tcPr>
            <w:tcW w:w="2347"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51D9E178" w14:textId="77777777" w:rsidR="0096536C" w:rsidRDefault="00537B24">
            <w:r>
              <w:t>NOT NULL</w:t>
            </w:r>
          </w:p>
        </w:tc>
      </w:tr>
      <w:tr w:rsidR="0096536C" w14:paraId="09BBFDE9" w14:textId="77777777">
        <w:tblPrEx>
          <w:tblCellMar>
            <w:top w:w="0" w:type="dxa"/>
            <w:bottom w:w="0" w:type="dxa"/>
          </w:tblCellMar>
        </w:tblPrEx>
        <w:tc>
          <w:tcPr>
            <w:tcW w:w="1483"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080EF323" w14:textId="77777777" w:rsidR="0096536C" w:rsidRDefault="00537B24">
            <w:r>
              <w:t>cantidad</w:t>
            </w:r>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409237D8" w14:textId="77777777" w:rsidR="0096536C" w:rsidRDefault="00537B24">
            <w:r>
              <w:t>INT</w:t>
            </w:r>
          </w:p>
        </w:tc>
        <w:tc>
          <w:tcPr>
            <w:tcW w:w="2760"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447520CD" w14:textId="77777777" w:rsidR="0096536C" w:rsidRDefault="00537B24">
            <w:r>
              <w:t>Cantidad de artículos vendidos</w:t>
            </w:r>
          </w:p>
        </w:tc>
        <w:tc>
          <w:tcPr>
            <w:tcW w:w="2347"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5C782F50" w14:textId="77777777" w:rsidR="0096536C" w:rsidRDefault="00537B24">
            <w:r>
              <w:t>NOT NULL</w:t>
            </w:r>
          </w:p>
        </w:tc>
      </w:tr>
      <w:tr w:rsidR="0096536C" w14:paraId="04C2EBE2" w14:textId="77777777">
        <w:tblPrEx>
          <w:tblCellMar>
            <w:top w:w="0" w:type="dxa"/>
            <w:bottom w:w="0" w:type="dxa"/>
          </w:tblCellMar>
        </w:tblPrEx>
        <w:tc>
          <w:tcPr>
            <w:tcW w:w="1483" w:type="dxa"/>
            <w:tcBorders>
              <w:top w:val="single" w:sz="4" w:space="0" w:color="FFFFFF"/>
              <w:left w:val="single" w:sz="4" w:space="0" w:color="F79646"/>
              <w:bottom w:val="single" w:sz="4" w:space="0" w:color="F79646"/>
              <w:right w:val="single" w:sz="4" w:space="0" w:color="FFFFFF"/>
            </w:tcBorders>
            <w:shd w:val="clear" w:color="auto" w:fill="FDEADA"/>
            <w:tcMar>
              <w:top w:w="0" w:type="dxa"/>
              <w:left w:w="115" w:type="dxa"/>
              <w:bottom w:w="0" w:type="dxa"/>
              <w:right w:w="115" w:type="dxa"/>
            </w:tcMar>
          </w:tcPr>
          <w:p w14:paraId="0C089210" w14:textId="77777777" w:rsidR="0096536C" w:rsidRDefault="0096536C"/>
        </w:tc>
        <w:tc>
          <w:tcPr>
            <w:tcW w:w="1904" w:type="dxa"/>
            <w:tcBorders>
              <w:top w:val="single" w:sz="4" w:space="0" w:color="FFFFFF"/>
              <w:left w:val="single" w:sz="4" w:space="0" w:color="FFFFFF"/>
              <w:bottom w:val="single" w:sz="4" w:space="0" w:color="F79646"/>
              <w:right w:val="single" w:sz="4" w:space="0" w:color="FFFFFF"/>
            </w:tcBorders>
            <w:shd w:val="clear" w:color="auto" w:fill="FDEADA"/>
            <w:tcMar>
              <w:top w:w="0" w:type="dxa"/>
              <w:left w:w="115" w:type="dxa"/>
              <w:bottom w:w="0" w:type="dxa"/>
              <w:right w:w="115" w:type="dxa"/>
            </w:tcMar>
          </w:tcPr>
          <w:p w14:paraId="3FD82F0D" w14:textId="77777777" w:rsidR="0096536C" w:rsidRDefault="0096536C"/>
        </w:tc>
        <w:tc>
          <w:tcPr>
            <w:tcW w:w="2760" w:type="dxa"/>
            <w:tcBorders>
              <w:top w:val="single" w:sz="4" w:space="0" w:color="FFFFFF"/>
              <w:left w:val="single" w:sz="4" w:space="0" w:color="FFFFFF"/>
              <w:bottom w:val="single" w:sz="4" w:space="0" w:color="F79646"/>
              <w:right w:val="single" w:sz="4" w:space="0" w:color="FFFFFF"/>
            </w:tcBorders>
            <w:shd w:val="clear" w:color="auto" w:fill="FDEADA"/>
            <w:tcMar>
              <w:top w:w="0" w:type="dxa"/>
              <w:left w:w="115" w:type="dxa"/>
              <w:bottom w:w="0" w:type="dxa"/>
              <w:right w:w="115" w:type="dxa"/>
            </w:tcMar>
          </w:tcPr>
          <w:p w14:paraId="6391EB40" w14:textId="77777777" w:rsidR="0096536C" w:rsidRDefault="0096536C"/>
        </w:tc>
        <w:tc>
          <w:tcPr>
            <w:tcW w:w="2347" w:type="dxa"/>
            <w:tcBorders>
              <w:top w:val="single" w:sz="4" w:space="0" w:color="FFFFFF"/>
              <w:left w:val="single" w:sz="4" w:space="0" w:color="FFFFFF"/>
              <w:bottom w:val="single" w:sz="4" w:space="0" w:color="F79646"/>
              <w:right w:val="single" w:sz="4" w:space="0" w:color="F79646"/>
            </w:tcBorders>
            <w:shd w:val="clear" w:color="auto" w:fill="FDEADA"/>
            <w:tcMar>
              <w:top w:w="0" w:type="dxa"/>
              <w:left w:w="115" w:type="dxa"/>
              <w:bottom w:w="0" w:type="dxa"/>
              <w:right w:w="115" w:type="dxa"/>
            </w:tcMar>
          </w:tcPr>
          <w:p w14:paraId="6FFAD4CF" w14:textId="77777777" w:rsidR="0096536C" w:rsidRDefault="0096536C"/>
        </w:tc>
      </w:tr>
    </w:tbl>
    <w:p w14:paraId="44DFF91F" w14:textId="77777777" w:rsidR="0096536C" w:rsidRDefault="0096536C"/>
    <w:p w14:paraId="5F64E0B1" w14:textId="77777777" w:rsidR="0096536C" w:rsidRDefault="00537B24">
      <w:pPr>
        <w:rPr>
          <w:b/>
          <w:bCs/>
        </w:rPr>
      </w:pPr>
      <w:r>
        <w:rPr>
          <w:b/>
          <w:bCs/>
        </w:rPr>
        <w:t>Tabla: Empeño</w:t>
      </w:r>
    </w:p>
    <w:tbl>
      <w:tblPr>
        <w:tblW w:w="8494" w:type="dxa"/>
        <w:tblCellMar>
          <w:left w:w="10" w:type="dxa"/>
          <w:right w:w="10" w:type="dxa"/>
        </w:tblCellMar>
        <w:tblLook w:val="0000" w:firstRow="0" w:lastRow="0" w:firstColumn="0" w:lastColumn="0" w:noHBand="0" w:noVBand="0"/>
      </w:tblPr>
      <w:tblGrid>
        <w:gridCol w:w="2110"/>
        <w:gridCol w:w="1904"/>
        <w:gridCol w:w="2498"/>
        <w:gridCol w:w="1982"/>
      </w:tblGrid>
      <w:tr w:rsidR="0096536C" w14:paraId="154B584F" w14:textId="77777777">
        <w:tblPrEx>
          <w:tblCellMar>
            <w:top w:w="0" w:type="dxa"/>
            <w:bottom w:w="0" w:type="dxa"/>
          </w:tblCellMar>
        </w:tblPrEx>
        <w:tc>
          <w:tcPr>
            <w:tcW w:w="2110" w:type="dxa"/>
            <w:tcBorders>
              <w:top w:val="single" w:sz="24" w:space="0" w:color="4BACC6"/>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3C0CDC9D" w14:textId="77777777" w:rsidR="0096536C" w:rsidRDefault="00537B24">
            <w:r>
              <w:t>Columna</w:t>
            </w:r>
          </w:p>
        </w:tc>
        <w:tc>
          <w:tcPr>
            <w:tcW w:w="1904" w:type="dxa"/>
            <w:tcBorders>
              <w:top w:val="single" w:sz="24" w:space="0" w:color="4BACC6"/>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5478459B" w14:textId="77777777" w:rsidR="0096536C" w:rsidRDefault="00537B24">
            <w:r>
              <w:t>Tipo de Dato</w:t>
            </w:r>
          </w:p>
        </w:tc>
        <w:tc>
          <w:tcPr>
            <w:tcW w:w="2498" w:type="dxa"/>
            <w:tcBorders>
              <w:top w:val="single" w:sz="24" w:space="0" w:color="4BACC6"/>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25132B98" w14:textId="77777777" w:rsidR="0096536C" w:rsidRDefault="00537B24">
            <w:r>
              <w:t>Descripción</w:t>
            </w:r>
          </w:p>
        </w:tc>
        <w:tc>
          <w:tcPr>
            <w:tcW w:w="1982" w:type="dxa"/>
            <w:tcBorders>
              <w:top w:val="single" w:sz="24" w:space="0" w:color="4BACC6"/>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6B7C295A" w14:textId="77777777" w:rsidR="0096536C" w:rsidRDefault="00537B24">
            <w:r>
              <w:t>Restricciones</w:t>
            </w:r>
          </w:p>
        </w:tc>
      </w:tr>
      <w:tr w:rsidR="0096536C" w14:paraId="33DDE248" w14:textId="77777777">
        <w:tblPrEx>
          <w:tblCellMar>
            <w:top w:w="0" w:type="dxa"/>
            <w:bottom w:w="0" w:type="dxa"/>
          </w:tblCellMar>
        </w:tblPrEx>
        <w:tc>
          <w:tcPr>
            <w:tcW w:w="2110"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068796DC" w14:textId="77777777" w:rsidR="0096536C" w:rsidRDefault="00537B24">
            <w:proofErr w:type="spellStart"/>
            <w:r>
              <w:t>ID_Empeño</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1AB32654" w14:textId="77777777" w:rsidR="0096536C" w:rsidRDefault="00537B24">
            <w:r>
              <w:t>INT</w:t>
            </w:r>
          </w:p>
        </w:tc>
        <w:tc>
          <w:tcPr>
            <w:tcW w:w="2498"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65D22507" w14:textId="77777777" w:rsidR="0096536C" w:rsidRDefault="00537B24">
            <w:r>
              <w:t>Identificador único del empeño</w:t>
            </w:r>
          </w:p>
        </w:tc>
        <w:tc>
          <w:tcPr>
            <w:tcW w:w="1982"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49E36671" w14:textId="77777777" w:rsidR="0096536C" w:rsidRDefault="00537B24">
            <w:r>
              <w:t xml:space="preserve">Clave </w:t>
            </w:r>
            <w:r>
              <w:t xml:space="preserve">Primaria, </w:t>
            </w:r>
            <w:proofErr w:type="spellStart"/>
            <w:r>
              <w:t>Auto-incremento</w:t>
            </w:r>
            <w:proofErr w:type="spellEnd"/>
          </w:p>
        </w:tc>
      </w:tr>
      <w:tr w:rsidR="0096536C" w14:paraId="3B3B0FF0" w14:textId="77777777">
        <w:tblPrEx>
          <w:tblCellMar>
            <w:top w:w="0" w:type="dxa"/>
            <w:bottom w:w="0" w:type="dxa"/>
          </w:tblCellMar>
        </w:tblPrEx>
        <w:tc>
          <w:tcPr>
            <w:tcW w:w="2110"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623EA6D7" w14:textId="77777777" w:rsidR="0096536C" w:rsidRDefault="00537B24">
            <w:proofErr w:type="spellStart"/>
            <w:r>
              <w:t>ID_cliente</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18937946" w14:textId="77777777" w:rsidR="0096536C" w:rsidRDefault="00537B24">
            <w:r>
              <w:t>INT</w:t>
            </w:r>
          </w:p>
        </w:tc>
        <w:tc>
          <w:tcPr>
            <w:tcW w:w="2498"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6CA02CDF" w14:textId="77777777" w:rsidR="0096536C" w:rsidRDefault="00537B24">
            <w:r>
              <w:t>Identificador del cliente que realiza el empeño</w:t>
            </w:r>
          </w:p>
        </w:tc>
        <w:tc>
          <w:tcPr>
            <w:tcW w:w="1982"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57E65AED" w14:textId="77777777" w:rsidR="0096536C" w:rsidRDefault="00537B24">
            <w:r>
              <w:t>Clave Foránea (Cliente)</w:t>
            </w:r>
          </w:p>
        </w:tc>
      </w:tr>
      <w:tr w:rsidR="0096536C" w14:paraId="57DDF631" w14:textId="77777777">
        <w:tblPrEx>
          <w:tblCellMar>
            <w:top w:w="0" w:type="dxa"/>
            <w:bottom w:w="0" w:type="dxa"/>
          </w:tblCellMar>
        </w:tblPrEx>
        <w:tc>
          <w:tcPr>
            <w:tcW w:w="2110"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63DF3BDC" w14:textId="77777777" w:rsidR="0096536C" w:rsidRDefault="00537B24">
            <w:proofErr w:type="spellStart"/>
            <w:r>
              <w:t>ID_articulo</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06084051" w14:textId="77777777" w:rsidR="0096536C" w:rsidRDefault="00537B24">
            <w:r>
              <w:t>INT</w:t>
            </w:r>
          </w:p>
        </w:tc>
        <w:tc>
          <w:tcPr>
            <w:tcW w:w="2498"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05980B4B" w14:textId="77777777" w:rsidR="0096536C" w:rsidRDefault="00537B24">
            <w:r>
              <w:t>Identificador del artículo empeñado</w:t>
            </w:r>
          </w:p>
        </w:tc>
        <w:tc>
          <w:tcPr>
            <w:tcW w:w="1982"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34F5E1A3" w14:textId="77777777" w:rsidR="0096536C" w:rsidRDefault="00537B24">
            <w:r>
              <w:t>Clave Foránea (Articulo)</w:t>
            </w:r>
          </w:p>
        </w:tc>
      </w:tr>
      <w:tr w:rsidR="0096536C" w14:paraId="3E7DA446" w14:textId="77777777">
        <w:tblPrEx>
          <w:tblCellMar>
            <w:top w:w="0" w:type="dxa"/>
            <w:bottom w:w="0" w:type="dxa"/>
          </w:tblCellMar>
        </w:tblPrEx>
        <w:tc>
          <w:tcPr>
            <w:tcW w:w="2110"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793A96AE" w14:textId="77777777" w:rsidR="0096536C" w:rsidRDefault="00537B24">
            <w:proofErr w:type="spellStart"/>
            <w:r>
              <w:t>Fecha_Empeño</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57B38C18" w14:textId="77777777" w:rsidR="0096536C" w:rsidRDefault="00537B24">
            <w:r>
              <w:t>DATE</w:t>
            </w:r>
          </w:p>
        </w:tc>
        <w:tc>
          <w:tcPr>
            <w:tcW w:w="2498"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1E124A5D" w14:textId="77777777" w:rsidR="0096536C" w:rsidRDefault="00537B24">
            <w:r>
              <w:t>Fecha en que se realizó el empeño</w:t>
            </w:r>
          </w:p>
        </w:tc>
        <w:tc>
          <w:tcPr>
            <w:tcW w:w="1982"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3EBB9CDD" w14:textId="77777777" w:rsidR="0096536C" w:rsidRDefault="00537B24">
            <w:r>
              <w:t xml:space="preserve">NOT </w:t>
            </w:r>
            <w:r>
              <w:t>NULL</w:t>
            </w:r>
          </w:p>
        </w:tc>
      </w:tr>
      <w:tr w:rsidR="0096536C" w14:paraId="29075656" w14:textId="77777777">
        <w:tblPrEx>
          <w:tblCellMar>
            <w:top w:w="0" w:type="dxa"/>
            <w:bottom w:w="0" w:type="dxa"/>
          </w:tblCellMar>
        </w:tblPrEx>
        <w:tc>
          <w:tcPr>
            <w:tcW w:w="2110"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7513F109" w14:textId="77777777" w:rsidR="0096536C" w:rsidRDefault="00537B24">
            <w:proofErr w:type="spellStart"/>
            <w:r>
              <w:t>Precio_Empeño</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1912DDC8" w14:textId="77777777" w:rsidR="0096536C" w:rsidRDefault="00537B24">
            <w:proofErr w:type="gramStart"/>
            <w:r>
              <w:t>DECIMAL(</w:t>
            </w:r>
            <w:proofErr w:type="gramEnd"/>
            <w:r>
              <w:t>10,2)</w:t>
            </w:r>
          </w:p>
        </w:tc>
        <w:tc>
          <w:tcPr>
            <w:tcW w:w="2498"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03D310B6" w14:textId="77777777" w:rsidR="0096536C" w:rsidRDefault="00537B24">
            <w:r>
              <w:t>Monto prestado por el artículo empeñado</w:t>
            </w:r>
          </w:p>
        </w:tc>
        <w:tc>
          <w:tcPr>
            <w:tcW w:w="1982"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5334BB6E" w14:textId="77777777" w:rsidR="0096536C" w:rsidRDefault="00537B24">
            <w:r>
              <w:t>NOT NULL</w:t>
            </w:r>
          </w:p>
        </w:tc>
      </w:tr>
      <w:tr w:rsidR="0096536C" w14:paraId="2D6C5AE6" w14:textId="77777777">
        <w:tblPrEx>
          <w:tblCellMar>
            <w:top w:w="0" w:type="dxa"/>
            <w:bottom w:w="0" w:type="dxa"/>
          </w:tblCellMar>
        </w:tblPrEx>
        <w:tc>
          <w:tcPr>
            <w:tcW w:w="2110"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1987DFE3" w14:textId="77777777" w:rsidR="0096536C" w:rsidRDefault="00537B24">
            <w:proofErr w:type="spellStart"/>
            <w:r>
              <w:t>Fecha_vencimiento</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0CA4B540" w14:textId="77777777" w:rsidR="0096536C" w:rsidRDefault="00537B24">
            <w:r>
              <w:t>DATE</w:t>
            </w:r>
          </w:p>
        </w:tc>
        <w:tc>
          <w:tcPr>
            <w:tcW w:w="2498"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25CA0B0E" w14:textId="77777777" w:rsidR="0096536C" w:rsidRDefault="00537B24">
            <w:r>
              <w:t>Fecha límite para recuperar el artículo</w:t>
            </w:r>
          </w:p>
        </w:tc>
        <w:tc>
          <w:tcPr>
            <w:tcW w:w="1982"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5316D168" w14:textId="77777777" w:rsidR="0096536C" w:rsidRDefault="00537B24">
            <w:r>
              <w:t>NOT NULL</w:t>
            </w:r>
          </w:p>
        </w:tc>
      </w:tr>
      <w:tr w:rsidR="0096536C" w14:paraId="5094755B" w14:textId="77777777">
        <w:tblPrEx>
          <w:tblCellMar>
            <w:top w:w="0" w:type="dxa"/>
            <w:bottom w:w="0" w:type="dxa"/>
          </w:tblCellMar>
        </w:tblPrEx>
        <w:tc>
          <w:tcPr>
            <w:tcW w:w="2110" w:type="dxa"/>
            <w:tcBorders>
              <w:top w:val="single" w:sz="4" w:space="0" w:color="FFFFFF"/>
              <w:left w:val="single" w:sz="4" w:space="0" w:color="F79646"/>
              <w:bottom w:val="single" w:sz="4" w:space="0" w:color="F79646"/>
              <w:right w:val="single" w:sz="4" w:space="0" w:color="FFFFFF"/>
            </w:tcBorders>
            <w:shd w:val="clear" w:color="auto" w:fill="FDEADA"/>
            <w:tcMar>
              <w:top w:w="0" w:type="dxa"/>
              <w:left w:w="115" w:type="dxa"/>
              <w:bottom w:w="0" w:type="dxa"/>
              <w:right w:w="115" w:type="dxa"/>
            </w:tcMar>
          </w:tcPr>
          <w:p w14:paraId="30E7F469" w14:textId="77777777" w:rsidR="0096536C" w:rsidRDefault="00537B24">
            <w:r>
              <w:t>Estado</w:t>
            </w:r>
          </w:p>
        </w:tc>
        <w:tc>
          <w:tcPr>
            <w:tcW w:w="1904" w:type="dxa"/>
            <w:tcBorders>
              <w:top w:val="single" w:sz="4" w:space="0" w:color="FFFFFF"/>
              <w:left w:val="single" w:sz="4" w:space="0" w:color="FFFFFF"/>
              <w:bottom w:val="single" w:sz="4" w:space="0" w:color="F79646"/>
              <w:right w:val="single" w:sz="4" w:space="0" w:color="FFFFFF"/>
            </w:tcBorders>
            <w:shd w:val="clear" w:color="auto" w:fill="FDEADA"/>
            <w:tcMar>
              <w:top w:w="0" w:type="dxa"/>
              <w:left w:w="115" w:type="dxa"/>
              <w:bottom w:w="0" w:type="dxa"/>
              <w:right w:w="115" w:type="dxa"/>
            </w:tcMar>
          </w:tcPr>
          <w:p w14:paraId="4D98253A" w14:textId="77777777" w:rsidR="0096536C" w:rsidRDefault="00537B24">
            <w:proofErr w:type="gramStart"/>
            <w:r>
              <w:t>VARCHAR(</w:t>
            </w:r>
            <w:proofErr w:type="gramEnd"/>
            <w:r>
              <w:t>20)</w:t>
            </w:r>
          </w:p>
        </w:tc>
        <w:tc>
          <w:tcPr>
            <w:tcW w:w="2498" w:type="dxa"/>
            <w:tcBorders>
              <w:top w:val="single" w:sz="4" w:space="0" w:color="FFFFFF"/>
              <w:left w:val="single" w:sz="4" w:space="0" w:color="FFFFFF"/>
              <w:bottom w:val="single" w:sz="4" w:space="0" w:color="F79646"/>
              <w:right w:val="single" w:sz="4" w:space="0" w:color="FFFFFF"/>
            </w:tcBorders>
            <w:shd w:val="clear" w:color="auto" w:fill="FDEADA"/>
            <w:tcMar>
              <w:top w:w="0" w:type="dxa"/>
              <w:left w:w="115" w:type="dxa"/>
              <w:bottom w:w="0" w:type="dxa"/>
              <w:right w:w="115" w:type="dxa"/>
            </w:tcMar>
          </w:tcPr>
          <w:p w14:paraId="60D90E0A" w14:textId="77777777" w:rsidR="0096536C" w:rsidRDefault="00537B24">
            <w:r>
              <w:t>Estado actual del empeño (Activo, Vencido, Recuperado)</w:t>
            </w:r>
          </w:p>
        </w:tc>
        <w:tc>
          <w:tcPr>
            <w:tcW w:w="1982" w:type="dxa"/>
            <w:tcBorders>
              <w:top w:val="single" w:sz="4" w:space="0" w:color="FFFFFF"/>
              <w:left w:val="single" w:sz="4" w:space="0" w:color="FFFFFF"/>
              <w:bottom w:val="single" w:sz="4" w:space="0" w:color="F79646"/>
              <w:right w:val="single" w:sz="4" w:space="0" w:color="F79646"/>
            </w:tcBorders>
            <w:shd w:val="clear" w:color="auto" w:fill="FDEADA"/>
            <w:tcMar>
              <w:top w:w="0" w:type="dxa"/>
              <w:left w:w="115" w:type="dxa"/>
              <w:bottom w:w="0" w:type="dxa"/>
              <w:right w:w="115" w:type="dxa"/>
            </w:tcMar>
          </w:tcPr>
          <w:p w14:paraId="01FC8C06" w14:textId="77777777" w:rsidR="0096536C" w:rsidRDefault="00537B24">
            <w:r>
              <w:t>NOT NULL</w:t>
            </w:r>
          </w:p>
        </w:tc>
      </w:tr>
    </w:tbl>
    <w:p w14:paraId="6A670038" w14:textId="77777777" w:rsidR="0096536C" w:rsidRDefault="0096536C"/>
    <w:p w14:paraId="0C806539" w14:textId="77777777" w:rsidR="0096536C" w:rsidRDefault="0096536C">
      <w:pPr>
        <w:rPr>
          <w:b/>
          <w:bCs/>
        </w:rPr>
      </w:pPr>
    </w:p>
    <w:p w14:paraId="34B7FF5E" w14:textId="77777777" w:rsidR="0096536C" w:rsidRDefault="0096536C">
      <w:pPr>
        <w:rPr>
          <w:b/>
          <w:bCs/>
        </w:rPr>
      </w:pPr>
    </w:p>
    <w:p w14:paraId="11CC93D1" w14:textId="77777777" w:rsidR="0096536C" w:rsidRDefault="0096536C">
      <w:pPr>
        <w:rPr>
          <w:b/>
          <w:bCs/>
        </w:rPr>
      </w:pPr>
    </w:p>
    <w:p w14:paraId="704F6428" w14:textId="77777777" w:rsidR="0096536C" w:rsidRDefault="0096536C">
      <w:pPr>
        <w:rPr>
          <w:b/>
          <w:bCs/>
        </w:rPr>
      </w:pPr>
    </w:p>
    <w:p w14:paraId="30C24B51" w14:textId="77777777" w:rsidR="0096536C" w:rsidRDefault="0096536C">
      <w:pPr>
        <w:rPr>
          <w:b/>
          <w:bCs/>
        </w:rPr>
      </w:pPr>
    </w:p>
    <w:p w14:paraId="28D034C6" w14:textId="77777777" w:rsidR="0096536C" w:rsidRDefault="00537B24">
      <w:pPr>
        <w:rPr>
          <w:b/>
          <w:bCs/>
        </w:rPr>
      </w:pPr>
      <w:r>
        <w:rPr>
          <w:b/>
          <w:bCs/>
        </w:rPr>
        <w:t>Tabla: Empleado</w:t>
      </w:r>
    </w:p>
    <w:tbl>
      <w:tblPr>
        <w:tblW w:w="8494" w:type="dxa"/>
        <w:tblCellMar>
          <w:left w:w="10" w:type="dxa"/>
          <w:right w:w="10" w:type="dxa"/>
        </w:tblCellMar>
        <w:tblLook w:val="0000" w:firstRow="0" w:lastRow="0" w:firstColumn="0" w:lastColumn="0" w:noHBand="0" w:noVBand="0"/>
      </w:tblPr>
      <w:tblGrid>
        <w:gridCol w:w="1537"/>
        <w:gridCol w:w="1773"/>
        <w:gridCol w:w="2577"/>
        <w:gridCol w:w="2607"/>
      </w:tblGrid>
      <w:tr w:rsidR="0096536C" w14:paraId="04AB8D51" w14:textId="77777777">
        <w:tblPrEx>
          <w:tblCellMar>
            <w:top w:w="0" w:type="dxa"/>
            <w:bottom w:w="0" w:type="dxa"/>
          </w:tblCellMar>
        </w:tblPrEx>
        <w:tc>
          <w:tcPr>
            <w:tcW w:w="1537" w:type="dxa"/>
            <w:tcBorders>
              <w:top w:val="single" w:sz="24" w:space="0" w:color="4BACC6"/>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56855B4E" w14:textId="77777777" w:rsidR="0096536C" w:rsidRDefault="00537B24">
            <w:r>
              <w:t>Columna</w:t>
            </w:r>
          </w:p>
        </w:tc>
        <w:tc>
          <w:tcPr>
            <w:tcW w:w="1773" w:type="dxa"/>
            <w:tcBorders>
              <w:top w:val="single" w:sz="24" w:space="0" w:color="4BACC6"/>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550CB532" w14:textId="77777777" w:rsidR="0096536C" w:rsidRDefault="00537B24">
            <w:r>
              <w:t>Tipo de Dato</w:t>
            </w:r>
          </w:p>
        </w:tc>
        <w:tc>
          <w:tcPr>
            <w:tcW w:w="2577" w:type="dxa"/>
            <w:tcBorders>
              <w:top w:val="single" w:sz="24" w:space="0" w:color="4BACC6"/>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639034A6" w14:textId="77777777" w:rsidR="0096536C" w:rsidRDefault="00537B24">
            <w:r>
              <w:t>Descripción</w:t>
            </w:r>
          </w:p>
        </w:tc>
        <w:tc>
          <w:tcPr>
            <w:tcW w:w="2607" w:type="dxa"/>
            <w:tcBorders>
              <w:top w:val="single" w:sz="24" w:space="0" w:color="4BACC6"/>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2E40BD51" w14:textId="77777777" w:rsidR="0096536C" w:rsidRDefault="00537B24">
            <w:r>
              <w:t>Restricciones</w:t>
            </w:r>
          </w:p>
        </w:tc>
      </w:tr>
      <w:tr w:rsidR="0096536C" w14:paraId="5791CA43" w14:textId="77777777">
        <w:tblPrEx>
          <w:tblCellMar>
            <w:top w:w="0" w:type="dxa"/>
            <w:bottom w:w="0" w:type="dxa"/>
          </w:tblCellMar>
        </w:tblPrEx>
        <w:tc>
          <w:tcPr>
            <w:tcW w:w="1537"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44591B71" w14:textId="77777777" w:rsidR="0096536C" w:rsidRDefault="00537B24">
            <w:proofErr w:type="spellStart"/>
            <w:r>
              <w:t>ID_empleado</w:t>
            </w:r>
            <w:proofErr w:type="spellEnd"/>
          </w:p>
        </w:tc>
        <w:tc>
          <w:tcPr>
            <w:tcW w:w="1773"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297E8EAD" w14:textId="77777777" w:rsidR="0096536C" w:rsidRDefault="00537B24">
            <w:r>
              <w:t>INT</w:t>
            </w:r>
          </w:p>
        </w:tc>
        <w:tc>
          <w:tcPr>
            <w:tcW w:w="2577"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77344767" w14:textId="77777777" w:rsidR="0096536C" w:rsidRDefault="00537B24">
            <w:r>
              <w:t>Identificador único del empleado</w:t>
            </w:r>
          </w:p>
        </w:tc>
        <w:tc>
          <w:tcPr>
            <w:tcW w:w="2607"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2BA44257" w14:textId="77777777" w:rsidR="0096536C" w:rsidRDefault="00537B24">
            <w:r>
              <w:t xml:space="preserve">Clave Primaria, </w:t>
            </w:r>
            <w:proofErr w:type="spellStart"/>
            <w:r>
              <w:t>Auto-incremento</w:t>
            </w:r>
            <w:proofErr w:type="spellEnd"/>
          </w:p>
        </w:tc>
      </w:tr>
      <w:tr w:rsidR="0096536C" w14:paraId="1D3EC77F" w14:textId="77777777">
        <w:tblPrEx>
          <w:tblCellMar>
            <w:top w:w="0" w:type="dxa"/>
            <w:bottom w:w="0" w:type="dxa"/>
          </w:tblCellMar>
        </w:tblPrEx>
        <w:tc>
          <w:tcPr>
            <w:tcW w:w="1537"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0F095132" w14:textId="77777777" w:rsidR="0096536C" w:rsidRDefault="00537B24">
            <w:r>
              <w:t>Nombre</w:t>
            </w:r>
          </w:p>
        </w:tc>
        <w:tc>
          <w:tcPr>
            <w:tcW w:w="1773"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737CB15E" w14:textId="77777777" w:rsidR="0096536C" w:rsidRDefault="00537B24">
            <w:proofErr w:type="gramStart"/>
            <w:r>
              <w:t>VARCHAR(</w:t>
            </w:r>
            <w:proofErr w:type="gramEnd"/>
            <w:r>
              <w:t>50)</w:t>
            </w:r>
          </w:p>
        </w:tc>
        <w:tc>
          <w:tcPr>
            <w:tcW w:w="2577"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11AD6AEC" w14:textId="77777777" w:rsidR="0096536C" w:rsidRDefault="00537B24">
            <w:r>
              <w:t>Nombre del empleado</w:t>
            </w:r>
          </w:p>
        </w:tc>
        <w:tc>
          <w:tcPr>
            <w:tcW w:w="2607"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44EB984E" w14:textId="77777777" w:rsidR="0096536C" w:rsidRDefault="00537B24">
            <w:r>
              <w:t>NOT NULL</w:t>
            </w:r>
          </w:p>
        </w:tc>
      </w:tr>
      <w:tr w:rsidR="0096536C" w14:paraId="030432E6" w14:textId="77777777">
        <w:tblPrEx>
          <w:tblCellMar>
            <w:top w:w="0" w:type="dxa"/>
            <w:bottom w:w="0" w:type="dxa"/>
          </w:tblCellMar>
        </w:tblPrEx>
        <w:tc>
          <w:tcPr>
            <w:tcW w:w="1537"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0C7820D7" w14:textId="77777777" w:rsidR="0096536C" w:rsidRDefault="00537B24">
            <w:r>
              <w:t>Apellido</w:t>
            </w:r>
          </w:p>
        </w:tc>
        <w:tc>
          <w:tcPr>
            <w:tcW w:w="1773"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77909971" w14:textId="77777777" w:rsidR="0096536C" w:rsidRDefault="00537B24">
            <w:proofErr w:type="gramStart"/>
            <w:r>
              <w:t>VARCHAR(</w:t>
            </w:r>
            <w:proofErr w:type="gramEnd"/>
            <w:r>
              <w:t>50)</w:t>
            </w:r>
          </w:p>
        </w:tc>
        <w:tc>
          <w:tcPr>
            <w:tcW w:w="2577"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015B6CE1" w14:textId="77777777" w:rsidR="0096536C" w:rsidRDefault="00537B24">
            <w:r>
              <w:t>Apellido del empleado</w:t>
            </w:r>
          </w:p>
        </w:tc>
        <w:tc>
          <w:tcPr>
            <w:tcW w:w="2607"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2B6CABB6" w14:textId="77777777" w:rsidR="0096536C" w:rsidRDefault="00537B24">
            <w:r>
              <w:t>NOT NULL</w:t>
            </w:r>
          </w:p>
        </w:tc>
      </w:tr>
      <w:tr w:rsidR="0096536C" w14:paraId="3E7B0083" w14:textId="77777777">
        <w:tblPrEx>
          <w:tblCellMar>
            <w:top w:w="0" w:type="dxa"/>
            <w:bottom w:w="0" w:type="dxa"/>
          </w:tblCellMar>
        </w:tblPrEx>
        <w:tc>
          <w:tcPr>
            <w:tcW w:w="1537" w:type="dxa"/>
            <w:tcBorders>
              <w:top w:val="single" w:sz="4" w:space="0" w:color="FFFFFF"/>
              <w:left w:val="single" w:sz="4" w:space="0" w:color="F79646"/>
              <w:bottom w:val="single" w:sz="4" w:space="0" w:color="F79646"/>
              <w:right w:val="single" w:sz="4" w:space="0" w:color="FFFFFF"/>
            </w:tcBorders>
            <w:shd w:val="clear" w:color="auto" w:fill="FDEADA"/>
            <w:tcMar>
              <w:top w:w="0" w:type="dxa"/>
              <w:left w:w="115" w:type="dxa"/>
              <w:bottom w:w="0" w:type="dxa"/>
              <w:right w:w="115" w:type="dxa"/>
            </w:tcMar>
          </w:tcPr>
          <w:p w14:paraId="53214EFF" w14:textId="77777777" w:rsidR="0096536C" w:rsidRDefault="00537B24">
            <w:r>
              <w:t>Cargo</w:t>
            </w:r>
          </w:p>
        </w:tc>
        <w:tc>
          <w:tcPr>
            <w:tcW w:w="1773" w:type="dxa"/>
            <w:tcBorders>
              <w:top w:val="single" w:sz="4" w:space="0" w:color="FFFFFF"/>
              <w:left w:val="single" w:sz="4" w:space="0" w:color="FFFFFF"/>
              <w:bottom w:val="single" w:sz="4" w:space="0" w:color="F79646"/>
              <w:right w:val="single" w:sz="4" w:space="0" w:color="FFFFFF"/>
            </w:tcBorders>
            <w:shd w:val="clear" w:color="auto" w:fill="FDEADA"/>
            <w:tcMar>
              <w:top w:w="0" w:type="dxa"/>
              <w:left w:w="115" w:type="dxa"/>
              <w:bottom w:w="0" w:type="dxa"/>
              <w:right w:w="115" w:type="dxa"/>
            </w:tcMar>
          </w:tcPr>
          <w:p w14:paraId="3FE07FFE" w14:textId="77777777" w:rsidR="0096536C" w:rsidRDefault="00537B24">
            <w:proofErr w:type="gramStart"/>
            <w:r>
              <w:t>VARCHAR(</w:t>
            </w:r>
            <w:proofErr w:type="gramEnd"/>
            <w:r>
              <w:t>50)</w:t>
            </w:r>
          </w:p>
        </w:tc>
        <w:tc>
          <w:tcPr>
            <w:tcW w:w="2577" w:type="dxa"/>
            <w:tcBorders>
              <w:top w:val="single" w:sz="4" w:space="0" w:color="FFFFFF"/>
              <w:left w:val="single" w:sz="4" w:space="0" w:color="FFFFFF"/>
              <w:bottom w:val="single" w:sz="4" w:space="0" w:color="F79646"/>
              <w:right w:val="single" w:sz="4" w:space="0" w:color="FFFFFF"/>
            </w:tcBorders>
            <w:shd w:val="clear" w:color="auto" w:fill="FDEADA"/>
            <w:tcMar>
              <w:top w:w="0" w:type="dxa"/>
              <w:left w:w="115" w:type="dxa"/>
              <w:bottom w:w="0" w:type="dxa"/>
              <w:right w:w="115" w:type="dxa"/>
            </w:tcMar>
          </w:tcPr>
          <w:p w14:paraId="229B02ED" w14:textId="77777777" w:rsidR="0096536C" w:rsidRDefault="00537B24">
            <w:r>
              <w:t>Cargo o puesto del empleado</w:t>
            </w:r>
          </w:p>
        </w:tc>
        <w:tc>
          <w:tcPr>
            <w:tcW w:w="2607" w:type="dxa"/>
            <w:tcBorders>
              <w:top w:val="single" w:sz="4" w:space="0" w:color="FFFFFF"/>
              <w:left w:val="single" w:sz="4" w:space="0" w:color="FFFFFF"/>
              <w:bottom w:val="single" w:sz="4" w:space="0" w:color="F79646"/>
              <w:right w:val="single" w:sz="4" w:space="0" w:color="F79646"/>
            </w:tcBorders>
            <w:shd w:val="clear" w:color="auto" w:fill="FDEADA"/>
            <w:tcMar>
              <w:top w:w="0" w:type="dxa"/>
              <w:left w:w="115" w:type="dxa"/>
              <w:bottom w:w="0" w:type="dxa"/>
              <w:right w:w="115" w:type="dxa"/>
            </w:tcMar>
          </w:tcPr>
          <w:p w14:paraId="2FCBF4CC" w14:textId="77777777" w:rsidR="0096536C" w:rsidRDefault="00537B24">
            <w:r>
              <w:t>NOT NULL</w:t>
            </w:r>
          </w:p>
        </w:tc>
      </w:tr>
    </w:tbl>
    <w:p w14:paraId="0FCF8998" w14:textId="77777777" w:rsidR="0096536C" w:rsidRDefault="00537B24">
      <w:r>
        <w:br/>
      </w:r>
      <w:r>
        <w:br/>
      </w:r>
      <w:r>
        <w:br/>
      </w:r>
      <w:r>
        <w:br/>
      </w:r>
      <w:r>
        <w:br/>
      </w:r>
      <w:r>
        <w:br/>
      </w:r>
    </w:p>
    <w:p w14:paraId="27DE4431" w14:textId="77777777" w:rsidR="0096536C" w:rsidRDefault="00537B24">
      <w:pPr>
        <w:rPr>
          <w:b/>
          <w:bCs/>
        </w:rPr>
      </w:pPr>
      <w:r>
        <w:rPr>
          <w:b/>
          <w:bCs/>
        </w:rPr>
        <w:t>Tabla: Orden</w:t>
      </w:r>
    </w:p>
    <w:tbl>
      <w:tblPr>
        <w:tblW w:w="8494" w:type="dxa"/>
        <w:tblCellMar>
          <w:left w:w="10" w:type="dxa"/>
          <w:right w:w="10" w:type="dxa"/>
        </w:tblCellMar>
        <w:tblLook w:val="0000" w:firstRow="0" w:lastRow="0" w:firstColumn="0" w:lastColumn="0" w:noHBand="0" w:noVBand="0"/>
      </w:tblPr>
      <w:tblGrid>
        <w:gridCol w:w="1537"/>
        <w:gridCol w:w="1904"/>
        <w:gridCol w:w="2789"/>
        <w:gridCol w:w="2264"/>
      </w:tblGrid>
      <w:tr w:rsidR="0096536C" w14:paraId="71D7532D" w14:textId="77777777">
        <w:tblPrEx>
          <w:tblCellMar>
            <w:top w:w="0" w:type="dxa"/>
            <w:bottom w:w="0" w:type="dxa"/>
          </w:tblCellMar>
        </w:tblPrEx>
        <w:tc>
          <w:tcPr>
            <w:tcW w:w="1537" w:type="dxa"/>
            <w:tcBorders>
              <w:top w:val="single" w:sz="24" w:space="0" w:color="4BACC6"/>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14EAD994" w14:textId="77777777" w:rsidR="0096536C" w:rsidRDefault="00537B24">
            <w:r>
              <w:t>Columna</w:t>
            </w:r>
          </w:p>
        </w:tc>
        <w:tc>
          <w:tcPr>
            <w:tcW w:w="1904" w:type="dxa"/>
            <w:tcBorders>
              <w:top w:val="single" w:sz="24" w:space="0" w:color="4BACC6"/>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10A9CB13" w14:textId="77777777" w:rsidR="0096536C" w:rsidRDefault="00537B24">
            <w:r>
              <w:t>Tipo de Dato</w:t>
            </w:r>
          </w:p>
        </w:tc>
        <w:tc>
          <w:tcPr>
            <w:tcW w:w="2789" w:type="dxa"/>
            <w:tcBorders>
              <w:top w:val="single" w:sz="24" w:space="0" w:color="4BACC6"/>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5CE0563E" w14:textId="77777777" w:rsidR="0096536C" w:rsidRDefault="00537B24">
            <w:r>
              <w:t>Descripción</w:t>
            </w:r>
          </w:p>
        </w:tc>
        <w:tc>
          <w:tcPr>
            <w:tcW w:w="2264" w:type="dxa"/>
            <w:tcBorders>
              <w:top w:val="single" w:sz="24" w:space="0" w:color="4BACC6"/>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25596729" w14:textId="77777777" w:rsidR="0096536C" w:rsidRDefault="00537B24">
            <w:r>
              <w:t>Restricciones</w:t>
            </w:r>
          </w:p>
        </w:tc>
      </w:tr>
      <w:tr w:rsidR="0096536C" w14:paraId="5E8CF74E" w14:textId="77777777">
        <w:tblPrEx>
          <w:tblCellMar>
            <w:top w:w="0" w:type="dxa"/>
            <w:bottom w:w="0" w:type="dxa"/>
          </w:tblCellMar>
        </w:tblPrEx>
        <w:tc>
          <w:tcPr>
            <w:tcW w:w="1537"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6C9EE9E5" w14:textId="77777777" w:rsidR="0096536C" w:rsidRDefault="00537B24">
            <w:proofErr w:type="spellStart"/>
            <w:r>
              <w:t>ID_Orden</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277FDC78" w14:textId="77777777" w:rsidR="0096536C" w:rsidRDefault="00537B24">
            <w:r>
              <w:t>INT</w:t>
            </w:r>
          </w:p>
        </w:tc>
        <w:tc>
          <w:tcPr>
            <w:tcW w:w="2789"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6F39BF2F" w14:textId="77777777" w:rsidR="0096536C" w:rsidRDefault="00537B24">
            <w:r>
              <w:t>Identificador único de la orden</w:t>
            </w:r>
          </w:p>
        </w:tc>
        <w:tc>
          <w:tcPr>
            <w:tcW w:w="2264"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156854E1" w14:textId="77777777" w:rsidR="0096536C" w:rsidRDefault="00537B24">
            <w:r>
              <w:t xml:space="preserve">Clave Primaria, </w:t>
            </w:r>
            <w:proofErr w:type="spellStart"/>
            <w:r>
              <w:t>Auto-incremento</w:t>
            </w:r>
            <w:proofErr w:type="spellEnd"/>
          </w:p>
        </w:tc>
      </w:tr>
      <w:tr w:rsidR="0096536C" w14:paraId="7F0808E4" w14:textId="77777777">
        <w:tblPrEx>
          <w:tblCellMar>
            <w:top w:w="0" w:type="dxa"/>
            <w:bottom w:w="0" w:type="dxa"/>
          </w:tblCellMar>
        </w:tblPrEx>
        <w:tc>
          <w:tcPr>
            <w:tcW w:w="1537"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60F854AF" w14:textId="77777777" w:rsidR="0096536C" w:rsidRDefault="00537B24">
            <w:proofErr w:type="spellStart"/>
            <w:r>
              <w:t>ID_empleado</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31D5A640" w14:textId="77777777" w:rsidR="0096536C" w:rsidRDefault="00537B24">
            <w:r>
              <w:t>INT</w:t>
            </w:r>
          </w:p>
        </w:tc>
        <w:tc>
          <w:tcPr>
            <w:tcW w:w="2789"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6C57B592" w14:textId="77777777" w:rsidR="0096536C" w:rsidRDefault="00537B24">
            <w:r>
              <w:t xml:space="preserve">Identificador del empleado que </w:t>
            </w:r>
            <w:r>
              <w:t>procesa la orden</w:t>
            </w:r>
          </w:p>
        </w:tc>
        <w:tc>
          <w:tcPr>
            <w:tcW w:w="2264"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7BDD9773" w14:textId="77777777" w:rsidR="0096536C" w:rsidRDefault="00537B24">
            <w:r>
              <w:t>Clave Foránea (Empleado)</w:t>
            </w:r>
          </w:p>
        </w:tc>
      </w:tr>
      <w:tr w:rsidR="0096536C" w14:paraId="0F6DFE6E" w14:textId="77777777">
        <w:tblPrEx>
          <w:tblCellMar>
            <w:top w:w="0" w:type="dxa"/>
            <w:bottom w:w="0" w:type="dxa"/>
          </w:tblCellMar>
        </w:tblPrEx>
        <w:tc>
          <w:tcPr>
            <w:tcW w:w="1537"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724A053E" w14:textId="77777777" w:rsidR="0096536C" w:rsidRDefault="00537B24">
            <w:proofErr w:type="spellStart"/>
            <w:r>
              <w:t>ID_cliente</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1CB80374" w14:textId="77777777" w:rsidR="0096536C" w:rsidRDefault="00537B24">
            <w:r>
              <w:t>INT</w:t>
            </w:r>
          </w:p>
        </w:tc>
        <w:tc>
          <w:tcPr>
            <w:tcW w:w="2789"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5A692A38" w14:textId="77777777" w:rsidR="0096536C" w:rsidRDefault="00537B24">
            <w:r>
              <w:t>Identificador del cliente asociado a la orden</w:t>
            </w:r>
          </w:p>
        </w:tc>
        <w:tc>
          <w:tcPr>
            <w:tcW w:w="2264"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0F857F36" w14:textId="77777777" w:rsidR="0096536C" w:rsidRDefault="00537B24">
            <w:r>
              <w:t>Clave Foránea (Cliente)</w:t>
            </w:r>
          </w:p>
        </w:tc>
      </w:tr>
      <w:tr w:rsidR="0096536C" w14:paraId="745FFAD3" w14:textId="77777777">
        <w:tblPrEx>
          <w:tblCellMar>
            <w:top w:w="0" w:type="dxa"/>
            <w:bottom w:w="0" w:type="dxa"/>
          </w:tblCellMar>
        </w:tblPrEx>
        <w:tc>
          <w:tcPr>
            <w:tcW w:w="1537"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09C68434" w14:textId="77777777" w:rsidR="0096536C" w:rsidRDefault="00537B24">
            <w:proofErr w:type="spellStart"/>
            <w:r>
              <w:t>ID_articulo</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1FCA61E2" w14:textId="77777777" w:rsidR="0096536C" w:rsidRDefault="00537B24">
            <w:r>
              <w:t>INT</w:t>
            </w:r>
          </w:p>
        </w:tc>
        <w:tc>
          <w:tcPr>
            <w:tcW w:w="2789"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3219EE46" w14:textId="77777777" w:rsidR="0096536C" w:rsidRDefault="00537B24">
            <w:r>
              <w:t>Identificador del artículo asociado a la orden</w:t>
            </w:r>
          </w:p>
        </w:tc>
        <w:tc>
          <w:tcPr>
            <w:tcW w:w="2264"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27D6BEBC" w14:textId="77777777" w:rsidR="0096536C" w:rsidRDefault="00537B24">
            <w:r>
              <w:t>Clave Foránea (Articulo)</w:t>
            </w:r>
          </w:p>
        </w:tc>
      </w:tr>
      <w:tr w:rsidR="0096536C" w14:paraId="7500D638" w14:textId="77777777">
        <w:tblPrEx>
          <w:tblCellMar>
            <w:top w:w="0" w:type="dxa"/>
            <w:bottom w:w="0" w:type="dxa"/>
          </w:tblCellMar>
        </w:tblPrEx>
        <w:tc>
          <w:tcPr>
            <w:tcW w:w="1537"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21266A43" w14:textId="77777777" w:rsidR="0096536C" w:rsidRDefault="00537B24">
            <w:proofErr w:type="spellStart"/>
            <w:r>
              <w:t>Fecha_Orden</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59C75EAF" w14:textId="77777777" w:rsidR="0096536C" w:rsidRDefault="00537B24">
            <w:r>
              <w:t>DATE</w:t>
            </w:r>
          </w:p>
        </w:tc>
        <w:tc>
          <w:tcPr>
            <w:tcW w:w="2789"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50885151" w14:textId="77777777" w:rsidR="0096536C" w:rsidRDefault="00537B24">
            <w:r>
              <w:t xml:space="preserve">Fecha en que se </w:t>
            </w:r>
            <w:r>
              <w:t>realizó la orden</w:t>
            </w:r>
          </w:p>
        </w:tc>
        <w:tc>
          <w:tcPr>
            <w:tcW w:w="2264"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18A45FED" w14:textId="77777777" w:rsidR="0096536C" w:rsidRDefault="00537B24">
            <w:r>
              <w:t>NOT NULL</w:t>
            </w:r>
          </w:p>
        </w:tc>
      </w:tr>
      <w:tr w:rsidR="0096536C" w14:paraId="39A963C6" w14:textId="77777777">
        <w:tblPrEx>
          <w:tblCellMar>
            <w:top w:w="0" w:type="dxa"/>
            <w:bottom w:w="0" w:type="dxa"/>
          </w:tblCellMar>
        </w:tblPrEx>
        <w:tc>
          <w:tcPr>
            <w:tcW w:w="1537"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3C271B5A" w14:textId="77777777" w:rsidR="0096536C" w:rsidRDefault="00537B24">
            <w:proofErr w:type="spellStart"/>
            <w:r>
              <w:t>Tipo_orden</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43513306" w14:textId="77777777" w:rsidR="0096536C" w:rsidRDefault="00537B24">
            <w:proofErr w:type="gramStart"/>
            <w:r>
              <w:t>VARCHAR(</w:t>
            </w:r>
            <w:proofErr w:type="gramEnd"/>
            <w:r>
              <w:t>20)</w:t>
            </w:r>
          </w:p>
        </w:tc>
        <w:tc>
          <w:tcPr>
            <w:tcW w:w="2789"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1D1F332A" w14:textId="77777777" w:rsidR="0096536C" w:rsidRDefault="00537B24">
            <w:r>
              <w:t>Tipo de orden (Compra, Venta, Empeño)</w:t>
            </w:r>
          </w:p>
        </w:tc>
        <w:tc>
          <w:tcPr>
            <w:tcW w:w="2264"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50FA9EC2" w14:textId="77777777" w:rsidR="0096536C" w:rsidRDefault="00537B24">
            <w:r>
              <w:t>NOT NULL</w:t>
            </w:r>
          </w:p>
        </w:tc>
      </w:tr>
      <w:tr w:rsidR="0096536C" w14:paraId="00B46B12" w14:textId="77777777">
        <w:tblPrEx>
          <w:tblCellMar>
            <w:top w:w="0" w:type="dxa"/>
            <w:bottom w:w="0" w:type="dxa"/>
          </w:tblCellMar>
        </w:tblPrEx>
        <w:tc>
          <w:tcPr>
            <w:tcW w:w="1537" w:type="dxa"/>
            <w:tcBorders>
              <w:top w:val="single" w:sz="4" w:space="0" w:color="FFFFFF"/>
              <w:left w:val="single" w:sz="4" w:space="0" w:color="F79646"/>
              <w:bottom w:val="single" w:sz="4" w:space="0" w:color="F79646"/>
              <w:right w:val="single" w:sz="4" w:space="0" w:color="FFFFFF"/>
            </w:tcBorders>
            <w:shd w:val="clear" w:color="auto" w:fill="FDEADA"/>
            <w:tcMar>
              <w:top w:w="0" w:type="dxa"/>
              <w:left w:w="115" w:type="dxa"/>
              <w:bottom w:w="0" w:type="dxa"/>
              <w:right w:w="115" w:type="dxa"/>
            </w:tcMar>
          </w:tcPr>
          <w:p w14:paraId="326580F7" w14:textId="77777777" w:rsidR="0096536C" w:rsidRDefault="00537B24">
            <w:r>
              <w:t>total</w:t>
            </w:r>
          </w:p>
        </w:tc>
        <w:tc>
          <w:tcPr>
            <w:tcW w:w="1904" w:type="dxa"/>
            <w:tcBorders>
              <w:top w:val="single" w:sz="4" w:space="0" w:color="FFFFFF"/>
              <w:left w:val="single" w:sz="4" w:space="0" w:color="FFFFFF"/>
              <w:bottom w:val="single" w:sz="4" w:space="0" w:color="F79646"/>
              <w:right w:val="single" w:sz="4" w:space="0" w:color="FFFFFF"/>
            </w:tcBorders>
            <w:shd w:val="clear" w:color="auto" w:fill="FDEADA"/>
            <w:tcMar>
              <w:top w:w="0" w:type="dxa"/>
              <w:left w:w="115" w:type="dxa"/>
              <w:bottom w:w="0" w:type="dxa"/>
              <w:right w:w="115" w:type="dxa"/>
            </w:tcMar>
          </w:tcPr>
          <w:p w14:paraId="7B115BFE" w14:textId="77777777" w:rsidR="0096536C" w:rsidRDefault="00537B24">
            <w:proofErr w:type="gramStart"/>
            <w:r>
              <w:t>DECIMAL(</w:t>
            </w:r>
            <w:proofErr w:type="gramEnd"/>
            <w:r>
              <w:t>10,2)</w:t>
            </w:r>
          </w:p>
        </w:tc>
        <w:tc>
          <w:tcPr>
            <w:tcW w:w="2789" w:type="dxa"/>
            <w:tcBorders>
              <w:top w:val="single" w:sz="4" w:space="0" w:color="FFFFFF"/>
              <w:left w:val="single" w:sz="4" w:space="0" w:color="FFFFFF"/>
              <w:bottom w:val="single" w:sz="4" w:space="0" w:color="F79646"/>
              <w:right w:val="single" w:sz="4" w:space="0" w:color="FFFFFF"/>
            </w:tcBorders>
            <w:shd w:val="clear" w:color="auto" w:fill="FDEADA"/>
            <w:tcMar>
              <w:top w:w="0" w:type="dxa"/>
              <w:left w:w="115" w:type="dxa"/>
              <w:bottom w:w="0" w:type="dxa"/>
              <w:right w:w="115" w:type="dxa"/>
            </w:tcMar>
          </w:tcPr>
          <w:p w14:paraId="64031E6D" w14:textId="77777777" w:rsidR="0096536C" w:rsidRDefault="00537B24">
            <w:r>
              <w:t>Monto total de la orden</w:t>
            </w:r>
          </w:p>
        </w:tc>
        <w:tc>
          <w:tcPr>
            <w:tcW w:w="2264" w:type="dxa"/>
            <w:tcBorders>
              <w:top w:val="single" w:sz="4" w:space="0" w:color="FFFFFF"/>
              <w:left w:val="single" w:sz="4" w:space="0" w:color="FFFFFF"/>
              <w:bottom w:val="single" w:sz="4" w:space="0" w:color="F79646"/>
              <w:right w:val="single" w:sz="4" w:space="0" w:color="F79646"/>
            </w:tcBorders>
            <w:shd w:val="clear" w:color="auto" w:fill="FDEADA"/>
            <w:tcMar>
              <w:top w:w="0" w:type="dxa"/>
              <w:left w:w="115" w:type="dxa"/>
              <w:bottom w:w="0" w:type="dxa"/>
              <w:right w:w="115" w:type="dxa"/>
            </w:tcMar>
          </w:tcPr>
          <w:p w14:paraId="66B31EE0" w14:textId="77777777" w:rsidR="0096536C" w:rsidRDefault="00537B24">
            <w:r>
              <w:t>NOT NULL</w:t>
            </w:r>
          </w:p>
        </w:tc>
      </w:tr>
    </w:tbl>
    <w:p w14:paraId="247C3009" w14:textId="77777777" w:rsidR="0096536C" w:rsidRDefault="0096536C"/>
    <w:p w14:paraId="4B4BA056" w14:textId="77777777" w:rsidR="0096536C" w:rsidRDefault="0096536C">
      <w:pPr>
        <w:rPr>
          <w:b/>
          <w:bCs/>
        </w:rPr>
      </w:pPr>
    </w:p>
    <w:p w14:paraId="2F52EB22" w14:textId="77777777" w:rsidR="0096536C" w:rsidRDefault="0096536C">
      <w:pPr>
        <w:rPr>
          <w:b/>
          <w:bCs/>
        </w:rPr>
      </w:pPr>
    </w:p>
    <w:p w14:paraId="1B133818" w14:textId="77777777" w:rsidR="0096536C" w:rsidRDefault="0096536C">
      <w:pPr>
        <w:rPr>
          <w:b/>
          <w:bCs/>
        </w:rPr>
      </w:pPr>
    </w:p>
    <w:p w14:paraId="4B5BA1CC" w14:textId="77777777" w:rsidR="0096536C" w:rsidRDefault="00537B24">
      <w:pPr>
        <w:rPr>
          <w:b/>
          <w:bCs/>
        </w:rPr>
      </w:pPr>
      <w:r>
        <w:rPr>
          <w:b/>
          <w:bCs/>
        </w:rPr>
        <w:t>Tabla: Articulo</w:t>
      </w:r>
    </w:p>
    <w:tbl>
      <w:tblPr>
        <w:tblW w:w="8494" w:type="dxa"/>
        <w:tblCellMar>
          <w:left w:w="10" w:type="dxa"/>
          <w:right w:w="10" w:type="dxa"/>
        </w:tblCellMar>
        <w:tblLook w:val="0000" w:firstRow="0" w:lastRow="0" w:firstColumn="0" w:lastColumn="0" w:noHBand="0" w:noVBand="0"/>
      </w:tblPr>
      <w:tblGrid>
        <w:gridCol w:w="1737"/>
        <w:gridCol w:w="1904"/>
        <w:gridCol w:w="2780"/>
        <w:gridCol w:w="2073"/>
      </w:tblGrid>
      <w:tr w:rsidR="0096536C" w14:paraId="2CFB524A" w14:textId="77777777">
        <w:tblPrEx>
          <w:tblCellMar>
            <w:top w:w="0" w:type="dxa"/>
            <w:bottom w:w="0" w:type="dxa"/>
          </w:tblCellMar>
        </w:tblPrEx>
        <w:tc>
          <w:tcPr>
            <w:tcW w:w="1737" w:type="dxa"/>
            <w:tcBorders>
              <w:top w:val="single" w:sz="24" w:space="0" w:color="4BACC6"/>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155AE7FA" w14:textId="77777777" w:rsidR="0096536C" w:rsidRDefault="00537B24">
            <w:r>
              <w:t>Columna</w:t>
            </w:r>
          </w:p>
        </w:tc>
        <w:tc>
          <w:tcPr>
            <w:tcW w:w="1904" w:type="dxa"/>
            <w:tcBorders>
              <w:top w:val="single" w:sz="24" w:space="0" w:color="4BACC6"/>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5B8225A1" w14:textId="77777777" w:rsidR="0096536C" w:rsidRDefault="00537B24">
            <w:r>
              <w:t>Tipo de Dato</w:t>
            </w:r>
          </w:p>
        </w:tc>
        <w:tc>
          <w:tcPr>
            <w:tcW w:w="2780" w:type="dxa"/>
            <w:tcBorders>
              <w:top w:val="single" w:sz="24" w:space="0" w:color="4BACC6"/>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2AEA7A17" w14:textId="77777777" w:rsidR="0096536C" w:rsidRDefault="00537B24">
            <w:r>
              <w:t>Descripción</w:t>
            </w:r>
          </w:p>
        </w:tc>
        <w:tc>
          <w:tcPr>
            <w:tcW w:w="2073" w:type="dxa"/>
            <w:tcBorders>
              <w:top w:val="single" w:sz="24" w:space="0" w:color="4BACC6"/>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005A8DB7" w14:textId="77777777" w:rsidR="0096536C" w:rsidRDefault="00537B24">
            <w:r>
              <w:t>Restricciones</w:t>
            </w:r>
          </w:p>
        </w:tc>
      </w:tr>
      <w:tr w:rsidR="0096536C" w14:paraId="10962015" w14:textId="77777777">
        <w:tblPrEx>
          <w:tblCellMar>
            <w:top w:w="0" w:type="dxa"/>
            <w:bottom w:w="0" w:type="dxa"/>
          </w:tblCellMar>
        </w:tblPrEx>
        <w:tc>
          <w:tcPr>
            <w:tcW w:w="1737"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4090AC30" w14:textId="77777777" w:rsidR="0096536C" w:rsidRDefault="00537B24">
            <w:proofErr w:type="spellStart"/>
            <w:r>
              <w:t>ID_articulo</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092A845C" w14:textId="77777777" w:rsidR="0096536C" w:rsidRDefault="00537B24">
            <w:r>
              <w:t>INT</w:t>
            </w:r>
          </w:p>
        </w:tc>
        <w:tc>
          <w:tcPr>
            <w:tcW w:w="2780"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3F246582" w14:textId="77777777" w:rsidR="0096536C" w:rsidRDefault="00537B24">
            <w:r>
              <w:t>Identificador único del artículo</w:t>
            </w:r>
          </w:p>
        </w:tc>
        <w:tc>
          <w:tcPr>
            <w:tcW w:w="2073"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72570CE2" w14:textId="77777777" w:rsidR="0096536C" w:rsidRDefault="00537B24">
            <w:r>
              <w:t xml:space="preserve">Clave Primaria, </w:t>
            </w:r>
            <w:proofErr w:type="spellStart"/>
            <w:r>
              <w:t>Auto-incremento</w:t>
            </w:r>
            <w:proofErr w:type="spellEnd"/>
          </w:p>
        </w:tc>
      </w:tr>
      <w:tr w:rsidR="0096536C" w14:paraId="05169556" w14:textId="77777777">
        <w:tblPrEx>
          <w:tblCellMar>
            <w:top w:w="0" w:type="dxa"/>
            <w:bottom w:w="0" w:type="dxa"/>
          </w:tblCellMar>
        </w:tblPrEx>
        <w:tc>
          <w:tcPr>
            <w:tcW w:w="1737"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6A598158" w14:textId="77777777" w:rsidR="0096536C" w:rsidRDefault="00537B24">
            <w:r>
              <w:t>Nombre</w:t>
            </w:r>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06C40442" w14:textId="77777777" w:rsidR="0096536C" w:rsidRDefault="00537B24">
            <w:proofErr w:type="gramStart"/>
            <w:r>
              <w:t>VARCHAR(</w:t>
            </w:r>
            <w:proofErr w:type="gramEnd"/>
            <w:r>
              <w:t>100)</w:t>
            </w:r>
          </w:p>
        </w:tc>
        <w:tc>
          <w:tcPr>
            <w:tcW w:w="2780"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28E4120C" w14:textId="77777777" w:rsidR="0096536C" w:rsidRDefault="00537B24">
            <w:r>
              <w:t>Nombre o descripción breve del artículo</w:t>
            </w:r>
          </w:p>
        </w:tc>
        <w:tc>
          <w:tcPr>
            <w:tcW w:w="2073"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5095276E" w14:textId="77777777" w:rsidR="0096536C" w:rsidRDefault="00537B24">
            <w:r>
              <w:t>NOT NULL</w:t>
            </w:r>
          </w:p>
        </w:tc>
      </w:tr>
      <w:tr w:rsidR="0096536C" w14:paraId="2F915B28" w14:textId="77777777">
        <w:tblPrEx>
          <w:tblCellMar>
            <w:top w:w="0" w:type="dxa"/>
            <w:bottom w:w="0" w:type="dxa"/>
          </w:tblCellMar>
        </w:tblPrEx>
        <w:tc>
          <w:tcPr>
            <w:tcW w:w="1737"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4E6BA6B5" w14:textId="77777777" w:rsidR="0096536C" w:rsidRDefault="00537B24">
            <w:proofErr w:type="spellStart"/>
            <w:r>
              <w:t>Descripcion</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12E75CE0" w14:textId="77777777" w:rsidR="0096536C" w:rsidRDefault="00537B24">
            <w:r>
              <w:t>TEXT</w:t>
            </w:r>
          </w:p>
        </w:tc>
        <w:tc>
          <w:tcPr>
            <w:tcW w:w="2780"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50E2BF29" w14:textId="77777777" w:rsidR="0096536C" w:rsidRDefault="00537B24">
            <w:r>
              <w:t>Descripción detallada del artículo</w:t>
            </w:r>
          </w:p>
        </w:tc>
        <w:tc>
          <w:tcPr>
            <w:tcW w:w="2073"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25CC742B" w14:textId="77777777" w:rsidR="0096536C" w:rsidRDefault="0096536C"/>
        </w:tc>
      </w:tr>
      <w:tr w:rsidR="0096536C" w14:paraId="255ACD62" w14:textId="77777777">
        <w:tblPrEx>
          <w:tblCellMar>
            <w:top w:w="0" w:type="dxa"/>
            <w:bottom w:w="0" w:type="dxa"/>
          </w:tblCellMar>
        </w:tblPrEx>
        <w:tc>
          <w:tcPr>
            <w:tcW w:w="1737"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7662D695" w14:textId="77777777" w:rsidR="0096536C" w:rsidRDefault="00537B24">
            <w:proofErr w:type="spellStart"/>
            <w:r>
              <w:t>Valor_estimado</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48CF1627" w14:textId="77777777" w:rsidR="0096536C" w:rsidRDefault="00537B24">
            <w:proofErr w:type="gramStart"/>
            <w:r>
              <w:t>DECIMAL(</w:t>
            </w:r>
            <w:proofErr w:type="gramEnd"/>
            <w:r>
              <w:t>10,2)</w:t>
            </w:r>
          </w:p>
        </w:tc>
        <w:tc>
          <w:tcPr>
            <w:tcW w:w="2780"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4B91B21B" w14:textId="77777777" w:rsidR="0096536C" w:rsidRDefault="00537B24">
            <w:r>
              <w:t>Valor estimado del artículo</w:t>
            </w:r>
          </w:p>
        </w:tc>
        <w:tc>
          <w:tcPr>
            <w:tcW w:w="2073"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2F6A8AC7" w14:textId="77777777" w:rsidR="0096536C" w:rsidRDefault="00537B24">
            <w:r>
              <w:t xml:space="preserve">NOT </w:t>
            </w:r>
            <w:r>
              <w:t>NULL</w:t>
            </w:r>
          </w:p>
        </w:tc>
      </w:tr>
      <w:tr w:rsidR="0096536C" w14:paraId="0AEB256C" w14:textId="77777777">
        <w:tblPrEx>
          <w:tblCellMar>
            <w:top w:w="0" w:type="dxa"/>
            <w:bottom w:w="0" w:type="dxa"/>
          </w:tblCellMar>
        </w:tblPrEx>
        <w:tc>
          <w:tcPr>
            <w:tcW w:w="1737"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27860152" w14:textId="77777777" w:rsidR="0096536C" w:rsidRDefault="00537B24">
            <w:r>
              <w:t>Estado</w:t>
            </w:r>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5AED5CA9" w14:textId="77777777" w:rsidR="0096536C" w:rsidRDefault="00537B24">
            <w:proofErr w:type="gramStart"/>
            <w:r>
              <w:t>VARCHAR(</w:t>
            </w:r>
            <w:proofErr w:type="gramEnd"/>
            <w:r>
              <w:t>20)</w:t>
            </w:r>
          </w:p>
        </w:tc>
        <w:tc>
          <w:tcPr>
            <w:tcW w:w="2780"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5F08B03C" w14:textId="77777777" w:rsidR="0096536C" w:rsidRDefault="00537B24">
            <w:r>
              <w:t>Estado actual del artículo (Disponible, Vendido, Empeñado)</w:t>
            </w:r>
          </w:p>
        </w:tc>
        <w:tc>
          <w:tcPr>
            <w:tcW w:w="2073"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6B5DDCC3" w14:textId="77777777" w:rsidR="0096536C" w:rsidRDefault="00537B24">
            <w:r>
              <w:t>NOT NULL</w:t>
            </w:r>
          </w:p>
        </w:tc>
      </w:tr>
      <w:tr w:rsidR="0096536C" w14:paraId="67477680" w14:textId="77777777">
        <w:tblPrEx>
          <w:tblCellMar>
            <w:top w:w="0" w:type="dxa"/>
            <w:bottom w:w="0" w:type="dxa"/>
          </w:tblCellMar>
        </w:tblPrEx>
        <w:tc>
          <w:tcPr>
            <w:tcW w:w="1737" w:type="dxa"/>
            <w:tcBorders>
              <w:top w:val="single" w:sz="4" w:space="0" w:color="FFFFFF"/>
              <w:left w:val="single" w:sz="4" w:space="0" w:color="F79646"/>
              <w:bottom w:val="single" w:sz="4" w:space="0" w:color="F79646"/>
              <w:right w:val="single" w:sz="4" w:space="0" w:color="FFFFFF"/>
            </w:tcBorders>
            <w:shd w:val="clear" w:color="auto" w:fill="FDEADA"/>
            <w:tcMar>
              <w:top w:w="0" w:type="dxa"/>
              <w:left w:w="115" w:type="dxa"/>
              <w:bottom w:w="0" w:type="dxa"/>
              <w:right w:w="115" w:type="dxa"/>
            </w:tcMar>
          </w:tcPr>
          <w:p w14:paraId="7A074805" w14:textId="77777777" w:rsidR="0096536C" w:rsidRDefault="00537B24">
            <w:proofErr w:type="spellStart"/>
            <w:r>
              <w:t>Fecha_ingreso</w:t>
            </w:r>
            <w:proofErr w:type="spellEnd"/>
          </w:p>
        </w:tc>
        <w:tc>
          <w:tcPr>
            <w:tcW w:w="1904" w:type="dxa"/>
            <w:tcBorders>
              <w:top w:val="single" w:sz="4" w:space="0" w:color="FFFFFF"/>
              <w:left w:val="single" w:sz="4" w:space="0" w:color="FFFFFF"/>
              <w:bottom w:val="single" w:sz="4" w:space="0" w:color="F79646"/>
              <w:right w:val="single" w:sz="4" w:space="0" w:color="FFFFFF"/>
            </w:tcBorders>
            <w:shd w:val="clear" w:color="auto" w:fill="FDEADA"/>
            <w:tcMar>
              <w:top w:w="0" w:type="dxa"/>
              <w:left w:w="115" w:type="dxa"/>
              <w:bottom w:w="0" w:type="dxa"/>
              <w:right w:w="115" w:type="dxa"/>
            </w:tcMar>
          </w:tcPr>
          <w:p w14:paraId="0462D2F8" w14:textId="77777777" w:rsidR="0096536C" w:rsidRDefault="00537B24">
            <w:r>
              <w:t>DATE</w:t>
            </w:r>
          </w:p>
        </w:tc>
        <w:tc>
          <w:tcPr>
            <w:tcW w:w="2780" w:type="dxa"/>
            <w:tcBorders>
              <w:top w:val="single" w:sz="4" w:space="0" w:color="FFFFFF"/>
              <w:left w:val="single" w:sz="4" w:space="0" w:color="FFFFFF"/>
              <w:bottom w:val="single" w:sz="4" w:space="0" w:color="F79646"/>
              <w:right w:val="single" w:sz="4" w:space="0" w:color="FFFFFF"/>
            </w:tcBorders>
            <w:shd w:val="clear" w:color="auto" w:fill="FDEADA"/>
            <w:tcMar>
              <w:top w:w="0" w:type="dxa"/>
              <w:left w:w="115" w:type="dxa"/>
              <w:bottom w:w="0" w:type="dxa"/>
              <w:right w:w="115" w:type="dxa"/>
            </w:tcMar>
          </w:tcPr>
          <w:p w14:paraId="5E441DFA" w14:textId="77777777" w:rsidR="0096536C" w:rsidRDefault="00537B24">
            <w:r>
              <w:t>Fecha en que el artículo ingresó al inventario</w:t>
            </w:r>
          </w:p>
        </w:tc>
        <w:tc>
          <w:tcPr>
            <w:tcW w:w="2073" w:type="dxa"/>
            <w:tcBorders>
              <w:top w:val="single" w:sz="4" w:space="0" w:color="FFFFFF"/>
              <w:left w:val="single" w:sz="4" w:space="0" w:color="FFFFFF"/>
              <w:bottom w:val="single" w:sz="4" w:space="0" w:color="F79646"/>
              <w:right w:val="single" w:sz="4" w:space="0" w:color="F79646"/>
            </w:tcBorders>
            <w:shd w:val="clear" w:color="auto" w:fill="FDEADA"/>
            <w:tcMar>
              <w:top w:w="0" w:type="dxa"/>
              <w:left w:w="115" w:type="dxa"/>
              <w:bottom w:w="0" w:type="dxa"/>
              <w:right w:w="115" w:type="dxa"/>
            </w:tcMar>
          </w:tcPr>
          <w:p w14:paraId="763EEE43" w14:textId="77777777" w:rsidR="0096536C" w:rsidRDefault="00537B24">
            <w:r>
              <w:t>NOT NULL</w:t>
            </w:r>
          </w:p>
        </w:tc>
      </w:tr>
    </w:tbl>
    <w:p w14:paraId="3B99F793" w14:textId="77777777" w:rsidR="0096536C" w:rsidRDefault="00537B24">
      <w:r>
        <w:br/>
      </w:r>
    </w:p>
    <w:p w14:paraId="1CBB8B89" w14:textId="77777777" w:rsidR="0096536C" w:rsidRDefault="00537B24">
      <w:pPr>
        <w:rPr>
          <w:b/>
          <w:bCs/>
        </w:rPr>
      </w:pPr>
      <w:r>
        <w:rPr>
          <w:b/>
          <w:bCs/>
        </w:rPr>
        <w:t xml:space="preserve">Tabla: </w:t>
      </w:r>
      <w:proofErr w:type="spellStart"/>
      <w:r>
        <w:rPr>
          <w:b/>
          <w:bCs/>
        </w:rPr>
        <w:t>Transaccion</w:t>
      </w:r>
      <w:proofErr w:type="spellEnd"/>
    </w:p>
    <w:tbl>
      <w:tblPr>
        <w:tblW w:w="8494" w:type="dxa"/>
        <w:tblCellMar>
          <w:left w:w="10" w:type="dxa"/>
          <w:right w:w="10" w:type="dxa"/>
        </w:tblCellMar>
        <w:tblLook w:val="0000" w:firstRow="0" w:lastRow="0" w:firstColumn="0" w:lastColumn="0" w:noHBand="0" w:noVBand="0"/>
      </w:tblPr>
      <w:tblGrid>
        <w:gridCol w:w="2016"/>
        <w:gridCol w:w="1904"/>
        <w:gridCol w:w="2348"/>
        <w:gridCol w:w="2226"/>
      </w:tblGrid>
      <w:tr w:rsidR="0096536C" w14:paraId="1CD8DA45" w14:textId="77777777">
        <w:tblPrEx>
          <w:tblCellMar>
            <w:top w:w="0" w:type="dxa"/>
            <w:bottom w:w="0" w:type="dxa"/>
          </w:tblCellMar>
        </w:tblPrEx>
        <w:tc>
          <w:tcPr>
            <w:tcW w:w="2016" w:type="dxa"/>
            <w:tcBorders>
              <w:top w:val="single" w:sz="24" w:space="0" w:color="4BACC6"/>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61E4C508" w14:textId="77777777" w:rsidR="0096536C" w:rsidRDefault="00537B24">
            <w:r>
              <w:t>Columna</w:t>
            </w:r>
          </w:p>
        </w:tc>
        <w:tc>
          <w:tcPr>
            <w:tcW w:w="1904" w:type="dxa"/>
            <w:tcBorders>
              <w:top w:val="single" w:sz="24" w:space="0" w:color="4BACC6"/>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2067C1F0" w14:textId="77777777" w:rsidR="0096536C" w:rsidRDefault="00537B24">
            <w:r>
              <w:t>Tipo de Dato</w:t>
            </w:r>
          </w:p>
        </w:tc>
        <w:tc>
          <w:tcPr>
            <w:tcW w:w="2348" w:type="dxa"/>
            <w:tcBorders>
              <w:top w:val="single" w:sz="24" w:space="0" w:color="4BACC6"/>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4787DB98" w14:textId="77777777" w:rsidR="0096536C" w:rsidRDefault="00537B24">
            <w:r>
              <w:t>Descripción</w:t>
            </w:r>
          </w:p>
        </w:tc>
        <w:tc>
          <w:tcPr>
            <w:tcW w:w="2226" w:type="dxa"/>
            <w:tcBorders>
              <w:top w:val="single" w:sz="24" w:space="0" w:color="4BACC6"/>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42003407" w14:textId="77777777" w:rsidR="0096536C" w:rsidRDefault="00537B24">
            <w:r>
              <w:t>Restricciones</w:t>
            </w:r>
          </w:p>
        </w:tc>
      </w:tr>
      <w:tr w:rsidR="0096536C" w14:paraId="2BFAB1E6" w14:textId="77777777">
        <w:tblPrEx>
          <w:tblCellMar>
            <w:top w:w="0" w:type="dxa"/>
            <w:bottom w:w="0" w:type="dxa"/>
          </w:tblCellMar>
        </w:tblPrEx>
        <w:tc>
          <w:tcPr>
            <w:tcW w:w="2016"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463A47DB" w14:textId="77777777" w:rsidR="0096536C" w:rsidRDefault="00537B24">
            <w:proofErr w:type="spellStart"/>
            <w:r>
              <w:t>ID_transaccion</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44E37EA4" w14:textId="77777777" w:rsidR="0096536C" w:rsidRDefault="00537B24">
            <w:r>
              <w:t>INT</w:t>
            </w:r>
          </w:p>
        </w:tc>
        <w:tc>
          <w:tcPr>
            <w:tcW w:w="2348"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667E2A80" w14:textId="77777777" w:rsidR="0096536C" w:rsidRDefault="00537B24">
            <w:r>
              <w:t>Identificador único de la transacción</w:t>
            </w:r>
          </w:p>
        </w:tc>
        <w:tc>
          <w:tcPr>
            <w:tcW w:w="2226"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113150F0" w14:textId="77777777" w:rsidR="0096536C" w:rsidRDefault="00537B24">
            <w:r>
              <w:t xml:space="preserve">Clave Primaria, </w:t>
            </w:r>
            <w:proofErr w:type="spellStart"/>
            <w:r>
              <w:t>Auto-incremento</w:t>
            </w:r>
            <w:proofErr w:type="spellEnd"/>
          </w:p>
        </w:tc>
      </w:tr>
      <w:tr w:rsidR="0096536C" w14:paraId="285F0856" w14:textId="77777777">
        <w:tblPrEx>
          <w:tblCellMar>
            <w:top w:w="0" w:type="dxa"/>
            <w:bottom w:w="0" w:type="dxa"/>
          </w:tblCellMar>
        </w:tblPrEx>
        <w:tc>
          <w:tcPr>
            <w:tcW w:w="2016"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4B878C8F" w14:textId="77777777" w:rsidR="0096536C" w:rsidRDefault="00537B24">
            <w:proofErr w:type="spellStart"/>
            <w:r>
              <w:t>ID_orden</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2A283925" w14:textId="77777777" w:rsidR="0096536C" w:rsidRDefault="00537B24">
            <w:r>
              <w:t>INT</w:t>
            </w:r>
          </w:p>
        </w:tc>
        <w:tc>
          <w:tcPr>
            <w:tcW w:w="2348"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64250932" w14:textId="77777777" w:rsidR="0096536C" w:rsidRDefault="00537B24">
            <w:r>
              <w:t>Identificador de la orden asociada</w:t>
            </w:r>
          </w:p>
        </w:tc>
        <w:tc>
          <w:tcPr>
            <w:tcW w:w="2226"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7BDEAB50" w14:textId="77777777" w:rsidR="0096536C" w:rsidRDefault="00537B24">
            <w:r>
              <w:t>Clave Foránea (Orden)</w:t>
            </w:r>
          </w:p>
        </w:tc>
      </w:tr>
      <w:tr w:rsidR="0096536C" w14:paraId="5CC2625D" w14:textId="77777777">
        <w:tblPrEx>
          <w:tblCellMar>
            <w:top w:w="0" w:type="dxa"/>
            <w:bottom w:w="0" w:type="dxa"/>
          </w:tblCellMar>
        </w:tblPrEx>
        <w:tc>
          <w:tcPr>
            <w:tcW w:w="2016"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60CF90D9" w14:textId="77777777" w:rsidR="0096536C" w:rsidRDefault="00537B24">
            <w:proofErr w:type="spellStart"/>
            <w:r>
              <w:t>Fecha_transaccion</w:t>
            </w:r>
            <w:proofErr w:type="spellEnd"/>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15F4CB39" w14:textId="77777777" w:rsidR="0096536C" w:rsidRDefault="00537B24">
            <w:r>
              <w:t>DATETIME</w:t>
            </w:r>
          </w:p>
        </w:tc>
        <w:tc>
          <w:tcPr>
            <w:tcW w:w="2348"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6B24FCE1" w14:textId="77777777" w:rsidR="0096536C" w:rsidRDefault="00537B24">
            <w:r>
              <w:t>Fecha y hora de la transacción</w:t>
            </w:r>
          </w:p>
        </w:tc>
        <w:tc>
          <w:tcPr>
            <w:tcW w:w="2226"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05064644" w14:textId="77777777" w:rsidR="0096536C" w:rsidRDefault="00537B24">
            <w:r>
              <w:t>NOT NULL</w:t>
            </w:r>
          </w:p>
        </w:tc>
      </w:tr>
      <w:tr w:rsidR="0096536C" w14:paraId="11284563" w14:textId="77777777">
        <w:tblPrEx>
          <w:tblCellMar>
            <w:top w:w="0" w:type="dxa"/>
            <w:bottom w:w="0" w:type="dxa"/>
          </w:tblCellMar>
        </w:tblPrEx>
        <w:tc>
          <w:tcPr>
            <w:tcW w:w="2016" w:type="dxa"/>
            <w:tcBorders>
              <w:top w:val="single" w:sz="4" w:space="0" w:color="FFFFFF"/>
              <w:left w:val="single" w:sz="4" w:space="0" w:color="F79646"/>
              <w:bottom w:val="single" w:sz="4" w:space="0" w:color="FFFFFF"/>
              <w:right w:val="single" w:sz="4" w:space="0" w:color="FFFFFF"/>
            </w:tcBorders>
            <w:shd w:val="clear" w:color="auto" w:fill="FDEADA"/>
            <w:tcMar>
              <w:top w:w="0" w:type="dxa"/>
              <w:left w:w="115" w:type="dxa"/>
              <w:bottom w:w="0" w:type="dxa"/>
              <w:right w:w="115" w:type="dxa"/>
            </w:tcMar>
          </w:tcPr>
          <w:p w14:paraId="28446473" w14:textId="77777777" w:rsidR="0096536C" w:rsidRDefault="00537B24">
            <w:r>
              <w:t>Monto</w:t>
            </w:r>
          </w:p>
        </w:tc>
        <w:tc>
          <w:tcPr>
            <w:tcW w:w="1904"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62CE615F" w14:textId="77777777" w:rsidR="0096536C" w:rsidRDefault="00537B24">
            <w:proofErr w:type="gramStart"/>
            <w:r>
              <w:t>DECIMAL(</w:t>
            </w:r>
            <w:proofErr w:type="gramEnd"/>
            <w:r>
              <w:t>10,2)</w:t>
            </w:r>
          </w:p>
        </w:tc>
        <w:tc>
          <w:tcPr>
            <w:tcW w:w="2348" w:type="dxa"/>
            <w:tcBorders>
              <w:top w:val="single" w:sz="4" w:space="0" w:color="FFFFFF"/>
              <w:left w:val="single" w:sz="4" w:space="0" w:color="FFFFFF"/>
              <w:bottom w:val="single" w:sz="4" w:space="0" w:color="FFFFFF"/>
              <w:right w:val="single" w:sz="4" w:space="0" w:color="FFFFFF"/>
            </w:tcBorders>
            <w:shd w:val="clear" w:color="auto" w:fill="FDEADA"/>
            <w:tcMar>
              <w:top w:w="0" w:type="dxa"/>
              <w:left w:w="115" w:type="dxa"/>
              <w:bottom w:w="0" w:type="dxa"/>
              <w:right w:w="115" w:type="dxa"/>
            </w:tcMar>
          </w:tcPr>
          <w:p w14:paraId="227A724C" w14:textId="77777777" w:rsidR="0096536C" w:rsidRDefault="00537B24">
            <w:r>
              <w:t>Monto de la transacción</w:t>
            </w:r>
          </w:p>
        </w:tc>
        <w:tc>
          <w:tcPr>
            <w:tcW w:w="2226" w:type="dxa"/>
            <w:tcBorders>
              <w:top w:val="single" w:sz="4" w:space="0" w:color="FFFFFF"/>
              <w:left w:val="single" w:sz="4" w:space="0" w:color="FFFFFF"/>
              <w:bottom w:val="single" w:sz="4" w:space="0" w:color="FFFFFF"/>
              <w:right w:val="single" w:sz="4" w:space="0" w:color="F79646"/>
            </w:tcBorders>
            <w:shd w:val="clear" w:color="auto" w:fill="FDEADA"/>
            <w:tcMar>
              <w:top w:w="0" w:type="dxa"/>
              <w:left w:w="115" w:type="dxa"/>
              <w:bottom w:w="0" w:type="dxa"/>
              <w:right w:w="115" w:type="dxa"/>
            </w:tcMar>
          </w:tcPr>
          <w:p w14:paraId="4E7F9FF4" w14:textId="77777777" w:rsidR="0096536C" w:rsidRDefault="00537B24">
            <w:r>
              <w:t>NOT NULL</w:t>
            </w:r>
          </w:p>
        </w:tc>
      </w:tr>
      <w:tr w:rsidR="0096536C" w14:paraId="1CFBC32F" w14:textId="77777777">
        <w:tblPrEx>
          <w:tblCellMar>
            <w:top w:w="0" w:type="dxa"/>
            <w:bottom w:w="0" w:type="dxa"/>
          </w:tblCellMar>
        </w:tblPrEx>
        <w:tc>
          <w:tcPr>
            <w:tcW w:w="2016" w:type="dxa"/>
            <w:tcBorders>
              <w:top w:val="single" w:sz="4" w:space="0" w:color="FFFFFF"/>
              <w:left w:val="single" w:sz="4" w:space="0" w:color="F79646"/>
              <w:bottom w:val="single" w:sz="4" w:space="0" w:color="F79646"/>
              <w:right w:val="single" w:sz="4" w:space="0" w:color="FFFFFF"/>
            </w:tcBorders>
            <w:shd w:val="clear" w:color="auto" w:fill="FDEADA"/>
            <w:tcMar>
              <w:top w:w="0" w:type="dxa"/>
              <w:left w:w="115" w:type="dxa"/>
              <w:bottom w:w="0" w:type="dxa"/>
              <w:right w:w="115" w:type="dxa"/>
            </w:tcMar>
          </w:tcPr>
          <w:p w14:paraId="50FA901A" w14:textId="77777777" w:rsidR="0096536C" w:rsidRDefault="00537B24">
            <w:r>
              <w:t>Tipo</w:t>
            </w:r>
          </w:p>
        </w:tc>
        <w:tc>
          <w:tcPr>
            <w:tcW w:w="1904" w:type="dxa"/>
            <w:tcBorders>
              <w:top w:val="single" w:sz="4" w:space="0" w:color="FFFFFF"/>
              <w:left w:val="single" w:sz="4" w:space="0" w:color="FFFFFF"/>
              <w:bottom w:val="single" w:sz="4" w:space="0" w:color="F79646"/>
              <w:right w:val="single" w:sz="4" w:space="0" w:color="FFFFFF"/>
            </w:tcBorders>
            <w:shd w:val="clear" w:color="auto" w:fill="FDEADA"/>
            <w:tcMar>
              <w:top w:w="0" w:type="dxa"/>
              <w:left w:w="115" w:type="dxa"/>
              <w:bottom w:w="0" w:type="dxa"/>
              <w:right w:w="115" w:type="dxa"/>
            </w:tcMar>
          </w:tcPr>
          <w:p w14:paraId="37770492" w14:textId="77777777" w:rsidR="0096536C" w:rsidRDefault="00537B24">
            <w:proofErr w:type="gramStart"/>
            <w:r>
              <w:t>VARCHAR(</w:t>
            </w:r>
            <w:proofErr w:type="gramEnd"/>
            <w:r>
              <w:t>20)</w:t>
            </w:r>
          </w:p>
        </w:tc>
        <w:tc>
          <w:tcPr>
            <w:tcW w:w="2348" w:type="dxa"/>
            <w:tcBorders>
              <w:top w:val="single" w:sz="4" w:space="0" w:color="FFFFFF"/>
              <w:left w:val="single" w:sz="4" w:space="0" w:color="FFFFFF"/>
              <w:bottom w:val="single" w:sz="4" w:space="0" w:color="F79646"/>
              <w:right w:val="single" w:sz="4" w:space="0" w:color="FFFFFF"/>
            </w:tcBorders>
            <w:shd w:val="clear" w:color="auto" w:fill="FDEADA"/>
            <w:tcMar>
              <w:top w:w="0" w:type="dxa"/>
              <w:left w:w="115" w:type="dxa"/>
              <w:bottom w:w="0" w:type="dxa"/>
              <w:right w:w="115" w:type="dxa"/>
            </w:tcMar>
          </w:tcPr>
          <w:p w14:paraId="6BF727AF" w14:textId="77777777" w:rsidR="0096536C" w:rsidRDefault="00537B24">
            <w:r>
              <w:t>Tipo de transacción (Ingreso, Egreso)</w:t>
            </w:r>
          </w:p>
        </w:tc>
        <w:tc>
          <w:tcPr>
            <w:tcW w:w="2226" w:type="dxa"/>
            <w:tcBorders>
              <w:top w:val="single" w:sz="4" w:space="0" w:color="FFFFFF"/>
              <w:left w:val="single" w:sz="4" w:space="0" w:color="FFFFFF"/>
              <w:bottom w:val="single" w:sz="4" w:space="0" w:color="F79646"/>
              <w:right w:val="single" w:sz="4" w:space="0" w:color="F79646"/>
            </w:tcBorders>
            <w:shd w:val="clear" w:color="auto" w:fill="FDEADA"/>
            <w:tcMar>
              <w:top w:w="0" w:type="dxa"/>
              <w:left w:w="115" w:type="dxa"/>
              <w:bottom w:w="0" w:type="dxa"/>
              <w:right w:w="115" w:type="dxa"/>
            </w:tcMar>
          </w:tcPr>
          <w:p w14:paraId="03BA4BD4" w14:textId="77777777" w:rsidR="0096536C" w:rsidRDefault="00537B24">
            <w:r>
              <w:t>NOT NULL</w:t>
            </w:r>
          </w:p>
        </w:tc>
      </w:tr>
    </w:tbl>
    <w:p w14:paraId="017B9A46" w14:textId="77777777" w:rsidR="0096536C" w:rsidRDefault="0096536C"/>
    <w:p w14:paraId="7DDA2BBE" w14:textId="77777777" w:rsidR="0096536C" w:rsidRDefault="0096536C">
      <w:pPr>
        <w:pageBreakBefore/>
        <w:spacing w:after="160" w:line="256" w:lineRule="auto"/>
        <w:ind w:left="0" w:firstLine="0"/>
      </w:pPr>
    </w:p>
    <w:p w14:paraId="35CD20B2" w14:textId="77777777" w:rsidR="0096536C" w:rsidRDefault="00537B24">
      <w:pPr>
        <w:pStyle w:val="Ttulo1"/>
      </w:pPr>
      <w:bookmarkStart w:id="32" w:name="_Toc183613453"/>
      <w:r>
        <w:t>Formas Normales de la base de datos</w:t>
      </w:r>
      <w:bookmarkEnd w:id="32"/>
    </w:p>
    <w:p w14:paraId="196C17AC" w14:textId="77777777" w:rsidR="0096536C" w:rsidRDefault="0096536C"/>
    <w:p w14:paraId="62D4CE24" w14:textId="77777777" w:rsidR="0096536C" w:rsidRDefault="00537B24">
      <w:pPr>
        <w:pStyle w:val="Ttulo2"/>
      </w:pPr>
      <w:bookmarkStart w:id="33" w:name="_Toc183613454"/>
      <w:r>
        <w:t>Diagrama de relación de la base de datos</w:t>
      </w:r>
      <w:bookmarkEnd w:id="33"/>
      <w:r>
        <w:t xml:space="preserve"> </w:t>
      </w:r>
    </w:p>
    <w:p w14:paraId="18F51ECF" w14:textId="77777777" w:rsidR="0096536C" w:rsidRDefault="00537B24">
      <w:r>
        <w:rPr>
          <w:noProof/>
          <w:sz w:val="32"/>
          <w:szCs w:val="32"/>
        </w:rPr>
        <w:drawing>
          <wp:inline distT="0" distB="0" distL="0" distR="0" wp14:anchorId="3D59DC3A" wp14:editId="3B6270B1">
            <wp:extent cx="5535448" cy="7487445"/>
            <wp:effectExtent l="0" t="0" r="8102" b="0"/>
            <wp:docPr id="9" name="Imagen 4" descr="Diagrama, Esquemát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535448" cy="7487445"/>
                    </a:xfrm>
                    <a:prstGeom prst="rect">
                      <a:avLst/>
                    </a:prstGeom>
                    <a:noFill/>
                    <a:ln>
                      <a:noFill/>
                      <a:prstDash/>
                    </a:ln>
                  </pic:spPr>
                </pic:pic>
              </a:graphicData>
            </a:graphic>
          </wp:inline>
        </w:drawing>
      </w:r>
    </w:p>
    <w:p w14:paraId="0EABBBFA" w14:textId="77777777" w:rsidR="0096536C" w:rsidRDefault="0096536C">
      <w:pPr>
        <w:pageBreakBefore/>
        <w:spacing w:after="160" w:line="256" w:lineRule="auto"/>
        <w:ind w:left="0" w:firstLine="0"/>
        <w:rPr>
          <w:sz w:val="32"/>
          <w:szCs w:val="32"/>
        </w:rPr>
      </w:pPr>
    </w:p>
    <w:p w14:paraId="6D5711F3" w14:textId="77777777" w:rsidR="0096536C" w:rsidRDefault="00537B24">
      <w:pPr>
        <w:pStyle w:val="Ttulo1"/>
      </w:pPr>
      <w:bookmarkStart w:id="34" w:name="_Toc183613455"/>
      <w:r>
        <w:t>Interfaces del sistema</w:t>
      </w:r>
      <w:bookmarkEnd w:id="34"/>
    </w:p>
    <w:p w14:paraId="405896F5" w14:textId="77777777" w:rsidR="0096536C" w:rsidRDefault="00537B24">
      <w:pPr>
        <w:pStyle w:val="Ttulo2"/>
      </w:pPr>
      <w:bookmarkStart w:id="35" w:name="_Toc183613456"/>
      <w:r>
        <w:t xml:space="preserve">Interfaz del sistema (fondo </w:t>
      </w:r>
      <w:r>
        <w:t xml:space="preserve">pantalla, menú, </w:t>
      </w:r>
      <w:proofErr w:type="spellStart"/>
      <w:r>
        <w:t>loguin</w:t>
      </w:r>
      <w:proofErr w:type="spellEnd"/>
      <w:r>
        <w:t>) y sus descripciones</w:t>
      </w:r>
      <w:bookmarkEnd w:id="35"/>
    </w:p>
    <w:p w14:paraId="21A3FC43" w14:textId="77777777" w:rsidR="0096536C" w:rsidRDefault="00537B24">
      <w:pPr>
        <w:rPr>
          <w:b/>
          <w:bCs/>
        </w:rPr>
      </w:pPr>
      <w:r>
        <w:rPr>
          <w:b/>
          <w:bCs/>
        </w:rPr>
        <w:t>Barra superior de menú principal</w:t>
      </w:r>
    </w:p>
    <w:p w14:paraId="2B116637" w14:textId="77777777" w:rsidR="0096536C" w:rsidRDefault="00537B24">
      <w:r>
        <w:rPr>
          <w:noProof/>
          <w:sz w:val="32"/>
          <w:szCs w:val="32"/>
        </w:rPr>
        <mc:AlternateContent>
          <mc:Choice Requires="wpg">
            <w:drawing>
              <wp:inline distT="0" distB="0" distL="0" distR="0" wp14:anchorId="4A8A050D" wp14:editId="2BF099E4">
                <wp:extent cx="4810465" cy="3564367"/>
                <wp:effectExtent l="0" t="0" r="9185" b="17033"/>
                <wp:docPr id="10" name="Grupo 22"/>
                <wp:cNvGraphicFramePr/>
                <a:graphic xmlns:a="http://schemas.openxmlformats.org/drawingml/2006/main">
                  <a:graphicData uri="http://schemas.microsoft.com/office/word/2010/wordprocessingGroup">
                    <wpg:wgp>
                      <wpg:cNvGrpSpPr/>
                      <wpg:grpSpPr>
                        <a:xfrm>
                          <a:off x="0" y="0"/>
                          <a:ext cx="4810465" cy="3564367"/>
                          <a:chOff x="0" y="0"/>
                          <a:chExt cx="4810465" cy="3564367"/>
                        </a:xfrm>
                      </wpg:grpSpPr>
                      <wps:wsp>
                        <wps:cNvPr id="11" name="Rectangle 197"/>
                        <wps:cNvSpPr/>
                        <wps:spPr>
                          <a:xfrm>
                            <a:off x="2719471" y="0"/>
                            <a:ext cx="84691" cy="374730"/>
                          </a:xfrm>
                          <a:prstGeom prst="rect">
                            <a:avLst/>
                          </a:prstGeom>
                          <a:noFill/>
                          <a:ln cap="flat">
                            <a:noFill/>
                            <a:prstDash val="solid"/>
                          </a:ln>
                        </wps:spPr>
                        <wps:txbx>
                          <w:txbxContent>
                            <w:p w14:paraId="175F8775" w14:textId="77777777" w:rsidR="0096536C" w:rsidRDefault="00537B24">
                              <w:pPr>
                                <w:spacing w:after="160"/>
                                <w:ind w:left="0" w:firstLine="0"/>
                              </w:pPr>
                              <w:r>
                                <w:rPr>
                                  <w:sz w:val="40"/>
                                </w:rPr>
                                <w:t xml:space="preserve"> </w:t>
                              </w:r>
                            </w:p>
                          </w:txbxContent>
                        </wps:txbx>
                        <wps:bodyPr vert="horz" wrap="square" lIns="0" tIns="0" rIns="0" bIns="0" anchor="t" anchorCtr="0" compatLnSpc="0">
                          <a:noAutofit/>
                        </wps:bodyPr>
                      </wps:wsp>
                      <wps:wsp>
                        <wps:cNvPr id="12" name="Rectangle 198"/>
                        <wps:cNvSpPr/>
                        <wps:spPr>
                          <a:xfrm>
                            <a:off x="4768266" y="3374456"/>
                            <a:ext cx="42199" cy="189911"/>
                          </a:xfrm>
                          <a:prstGeom prst="rect">
                            <a:avLst/>
                          </a:prstGeom>
                          <a:noFill/>
                          <a:ln cap="flat">
                            <a:noFill/>
                            <a:prstDash val="solid"/>
                          </a:ln>
                        </wps:spPr>
                        <wps:txbx>
                          <w:txbxContent>
                            <w:p w14:paraId="0E845B5D" w14:textId="77777777" w:rsidR="0096536C" w:rsidRDefault="00537B24">
                              <w:pPr>
                                <w:spacing w:after="160"/>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pic:pic xmlns:pic="http://schemas.openxmlformats.org/drawingml/2006/picture">
                        <pic:nvPicPr>
                          <pic:cNvPr id="13" name="Picture 229"/>
                          <pic:cNvPicPr>
                            <a:picLocks noChangeAspect="1"/>
                          </pic:cNvPicPr>
                        </pic:nvPicPr>
                        <pic:blipFill>
                          <a:blip r:embed="rId48"/>
                          <a:srcRect/>
                          <a:stretch>
                            <a:fillRect/>
                          </a:stretch>
                        </pic:blipFill>
                        <pic:spPr>
                          <a:xfrm>
                            <a:off x="670163" y="294519"/>
                            <a:ext cx="4096896" cy="3183437"/>
                          </a:xfrm>
                          <a:prstGeom prst="rect">
                            <a:avLst/>
                          </a:prstGeom>
                          <a:noFill/>
                          <a:ln>
                            <a:noFill/>
                            <a:prstDash/>
                          </a:ln>
                        </pic:spPr>
                      </pic:pic>
                      <wps:wsp>
                        <wps:cNvPr id="14" name="Shape 232"/>
                        <wps:cNvSpPr/>
                        <wps:spPr>
                          <a:xfrm>
                            <a:off x="0" y="561240"/>
                            <a:ext cx="698866" cy="1534418"/>
                          </a:xfrm>
                          <a:custGeom>
                            <a:avLst/>
                            <a:gdLst>
                              <a:gd name="f0" fmla="val 10800000"/>
                              <a:gd name="f1" fmla="val 5400000"/>
                              <a:gd name="f2" fmla="val 180"/>
                              <a:gd name="f3" fmla="val w"/>
                              <a:gd name="f4" fmla="val h"/>
                              <a:gd name="f5" fmla="val 0"/>
                              <a:gd name="f6" fmla="val 698983"/>
                              <a:gd name="f7" fmla="val 1534287"/>
                              <a:gd name="f8" fmla="val 688696"/>
                              <a:gd name="f9" fmla="val 698729"/>
                              <a:gd name="f10" fmla="val 93218"/>
                              <a:gd name="f11" fmla="val 94869"/>
                              <a:gd name="f12" fmla="val 697713"/>
                              <a:gd name="f13" fmla="val 96520"/>
                              <a:gd name="f14" fmla="val 695935"/>
                              <a:gd name="f15" fmla="val 96647"/>
                              <a:gd name="f16" fmla="val 694157"/>
                              <a:gd name="f17" fmla="val 96901"/>
                              <a:gd name="f18" fmla="val 692633"/>
                              <a:gd name="f19" fmla="val 95631"/>
                              <a:gd name="f20" fmla="val 692379"/>
                              <a:gd name="f21" fmla="val 93852"/>
                              <a:gd name="f22" fmla="val 684235"/>
                              <a:gd name="f23" fmla="val 17807"/>
                              <a:gd name="f24" fmla="val 5791"/>
                              <a:gd name="f25" fmla="val 1531620"/>
                              <a:gd name="f26" fmla="val 678415"/>
                              <a:gd name="f27" fmla="val 15217"/>
                              <a:gd name="f28" fmla="val 616306"/>
                              <a:gd name="f29" fmla="val 59817"/>
                              <a:gd name="f30" fmla="val 614909"/>
                              <a:gd name="f31" fmla="val 60833"/>
                              <a:gd name="f32" fmla="val 612877"/>
                              <a:gd name="f33" fmla="val 60452"/>
                              <a:gd name="f34" fmla="val 611861"/>
                              <a:gd name="f35" fmla="val 59055"/>
                              <a:gd name="f36" fmla="val 610845"/>
                              <a:gd name="f37" fmla="val 57658"/>
                              <a:gd name="f38" fmla="val 611226"/>
                              <a:gd name="f39" fmla="val 55626"/>
                              <a:gd name="f40" fmla="val 612623"/>
                              <a:gd name="f41" fmla="val 54610"/>
                              <a:gd name="f42" fmla="+- 0 0 -90"/>
                              <a:gd name="f43" fmla="*/ f3 1 698983"/>
                              <a:gd name="f44" fmla="*/ f4 1 1534287"/>
                              <a:gd name="f45" fmla="val f5"/>
                              <a:gd name="f46" fmla="val f6"/>
                              <a:gd name="f47" fmla="val f7"/>
                              <a:gd name="f48" fmla="*/ f42 f0 1"/>
                              <a:gd name="f49" fmla="+- f47 0 f45"/>
                              <a:gd name="f50" fmla="+- f46 0 f45"/>
                              <a:gd name="f51" fmla="*/ f48 1 f2"/>
                              <a:gd name="f52" fmla="*/ f50 1 698983"/>
                              <a:gd name="f53" fmla="*/ f49 1 1534287"/>
                              <a:gd name="f54" fmla="*/ 688696 f50 1"/>
                              <a:gd name="f55" fmla="*/ 0 f49 1"/>
                              <a:gd name="f56" fmla="*/ 698729 f50 1"/>
                              <a:gd name="f57" fmla="*/ 93218 f49 1"/>
                              <a:gd name="f58" fmla="*/ 695935 f50 1"/>
                              <a:gd name="f59" fmla="*/ 96647 f49 1"/>
                              <a:gd name="f60" fmla="*/ 692379 f50 1"/>
                              <a:gd name="f61" fmla="*/ 93852 f49 1"/>
                              <a:gd name="f62" fmla="*/ 684235 f50 1"/>
                              <a:gd name="f63" fmla="*/ 17807 f49 1"/>
                              <a:gd name="f64" fmla="*/ 5791 f50 1"/>
                              <a:gd name="f65" fmla="*/ 1534287 f49 1"/>
                              <a:gd name="f66" fmla="*/ 0 f50 1"/>
                              <a:gd name="f67" fmla="*/ 1531620 f49 1"/>
                              <a:gd name="f68" fmla="*/ 678415 f50 1"/>
                              <a:gd name="f69" fmla="*/ 15217 f49 1"/>
                              <a:gd name="f70" fmla="*/ 616306 f50 1"/>
                              <a:gd name="f71" fmla="*/ 59817 f49 1"/>
                              <a:gd name="f72" fmla="*/ 611861 f50 1"/>
                              <a:gd name="f73" fmla="*/ 59055 f49 1"/>
                              <a:gd name="f74" fmla="*/ 612623 f50 1"/>
                              <a:gd name="f75" fmla="*/ 54610 f49 1"/>
                              <a:gd name="f76" fmla="*/ 698983 f50 1"/>
                              <a:gd name="f77" fmla="+- f51 0 f1"/>
                              <a:gd name="f78" fmla="*/ f54 1 698983"/>
                              <a:gd name="f79" fmla="*/ f55 1 1534287"/>
                              <a:gd name="f80" fmla="*/ f56 1 698983"/>
                              <a:gd name="f81" fmla="*/ f57 1 1534287"/>
                              <a:gd name="f82" fmla="*/ f58 1 698983"/>
                              <a:gd name="f83" fmla="*/ f59 1 1534287"/>
                              <a:gd name="f84" fmla="*/ f60 1 698983"/>
                              <a:gd name="f85" fmla="*/ f61 1 1534287"/>
                              <a:gd name="f86" fmla="*/ f62 1 698983"/>
                              <a:gd name="f87" fmla="*/ f63 1 1534287"/>
                              <a:gd name="f88" fmla="*/ f64 1 698983"/>
                              <a:gd name="f89" fmla="*/ f65 1 1534287"/>
                              <a:gd name="f90" fmla="*/ f66 1 698983"/>
                              <a:gd name="f91" fmla="*/ f67 1 1534287"/>
                              <a:gd name="f92" fmla="*/ f68 1 698983"/>
                              <a:gd name="f93" fmla="*/ f69 1 1534287"/>
                              <a:gd name="f94" fmla="*/ f70 1 698983"/>
                              <a:gd name="f95" fmla="*/ f71 1 1534287"/>
                              <a:gd name="f96" fmla="*/ f72 1 698983"/>
                              <a:gd name="f97" fmla="*/ f73 1 1534287"/>
                              <a:gd name="f98" fmla="*/ f74 1 698983"/>
                              <a:gd name="f99" fmla="*/ f75 1 1534287"/>
                              <a:gd name="f100" fmla="*/ f76 1 698983"/>
                              <a:gd name="f101" fmla="*/ f78 1 f52"/>
                              <a:gd name="f102" fmla="*/ f79 1 f53"/>
                              <a:gd name="f103" fmla="*/ f80 1 f52"/>
                              <a:gd name="f104" fmla="*/ f81 1 f53"/>
                              <a:gd name="f105" fmla="*/ f82 1 f52"/>
                              <a:gd name="f106" fmla="*/ f83 1 f53"/>
                              <a:gd name="f107" fmla="*/ f84 1 f52"/>
                              <a:gd name="f108" fmla="*/ f85 1 f53"/>
                              <a:gd name="f109" fmla="*/ f86 1 f52"/>
                              <a:gd name="f110" fmla="*/ f87 1 f53"/>
                              <a:gd name="f111" fmla="*/ f88 1 f52"/>
                              <a:gd name="f112" fmla="*/ f89 1 f53"/>
                              <a:gd name="f113" fmla="*/ f90 1 f52"/>
                              <a:gd name="f114" fmla="*/ f91 1 f53"/>
                              <a:gd name="f115" fmla="*/ f92 1 f52"/>
                              <a:gd name="f116" fmla="*/ f93 1 f53"/>
                              <a:gd name="f117" fmla="*/ f94 1 f52"/>
                              <a:gd name="f118" fmla="*/ f95 1 f53"/>
                              <a:gd name="f119" fmla="*/ f96 1 f52"/>
                              <a:gd name="f120" fmla="*/ f97 1 f53"/>
                              <a:gd name="f121" fmla="*/ f98 1 f52"/>
                              <a:gd name="f122" fmla="*/ f99 1 f53"/>
                              <a:gd name="f123" fmla="*/ f100 1 f52"/>
                              <a:gd name="f124" fmla="*/ f113 f43 1"/>
                              <a:gd name="f125" fmla="*/ f123 f43 1"/>
                              <a:gd name="f126" fmla="*/ f112 f44 1"/>
                              <a:gd name="f127" fmla="*/ f102 f44 1"/>
                              <a:gd name="f128" fmla="*/ f101 f43 1"/>
                              <a:gd name="f129" fmla="*/ f103 f43 1"/>
                              <a:gd name="f130" fmla="*/ f104 f44 1"/>
                              <a:gd name="f131" fmla="*/ f105 f43 1"/>
                              <a:gd name="f132" fmla="*/ f106 f44 1"/>
                              <a:gd name="f133" fmla="*/ f107 f43 1"/>
                              <a:gd name="f134" fmla="*/ f108 f44 1"/>
                              <a:gd name="f135" fmla="*/ f109 f43 1"/>
                              <a:gd name="f136" fmla="*/ f110 f44 1"/>
                              <a:gd name="f137" fmla="*/ f111 f43 1"/>
                              <a:gd name="f138" fmla="*/ f114 f44 1"/>
                              <a:gd name="f139" fmla="*/ f115 f43 1"/>
                              <a:gd name="f140" fmla="*/ f116 f44 1"/>
                              <a:gd name="f141" fmla="*/ f117 f43 1"/>
                              <a:gd name="f142" fmla="*/ f118 f44 1"/>
                              <a:gd name="f143" fmla="*/ f119 f43 1"/>
                              <a:gd name="f144" fmla="*/ f120 f44 1"/>
                              <a:gd name="f145" fmla="*/ f121 f43 1"/>
                              <a:gd name="f146" fmla="*/ f122 f44 1"/>
                            </a:gdLst>
                            <a:ahLst/>
                            <a:cxnLst>
                              <a:cxn ang="3cd4">
                                <a:pos x="hc" y="t"/>
                              </a:cxn>
                              <a:cxn ang="0">
                                <a:pos x="r" y="vc"/>
                              </a:cxn>
                              <a:cxn ang="cd4">
                                <a:pos x="hc" y="b"/>
                              </a:cxn>
                              <a:cxn ang="cd2">
                                <a:pos x="l" y="vc"/>
                              </a:cxn>
                              <a:cxn ang="f77">
                                <a:pos x="f128" y="f127"/>
                              </a:cxn>
                              <a:cxn ang="f77">
                                <a:pos x="f129" y="f130"/>
                              </a:cxn>
                              <a:cxn ang="f77">
                                <a:pos x="f131" y="f132"/>
                              </a:cxn>
                              <a:cxn ang="f77">
                                <a:pos x="f133" y="f134"/>
                              </a:cxn>
                              <a:cxn ang="f77">
                                <a:pos x="f135" y="f136"/>
                              </a:cxn>
                              <a:cxn ang="f77">
                                <a:pos x="f137" y="f126"/>
                              </a:cxn>
                              <a:cxn ang="f77">
                                <a:pos x="f124" y="f138"/>
                              </a:cxn>
                              <a:cxn ang="f77">
                                <a:pos x="f139" y="f140"/>
                              </a:cxn>
                              <a:cxn ang="f77">
                                <a:pos x="f141" y="f142"/>
                              </a:cxn>
                              <a:cxn ang="f77">
                                <a:pos x="f143" y="f144"/>
                              </a:cxn>
                              <a:cxn ang="f77">
                                <a:pos x="f145" y="f146"/>
                              </a:cxn>
                              <a:cxn ang="f77">
                                <a:pos x="f128" y="f127"/>
                              </a:cxn>
                            </a:cxnLst>
                            <a:rect l="f124" t="f127" r="f125" b="f126"/>
                            <a:pathLst>
                              <a:path w="698983" h="1534287">
                                <a:moveTo>
                                  <a:pt x="f8" y="f5"/>
                                </a:moveTo>
                                <a:lnTo>
                                  <a:pt x="f9" y="f10"/>
                                </a:lnTo>
                                <a:cubicBezTo>
                                  <a:pt x="f6" y="f11"/>
                                  <a:pt x="f12" y="f13"/>
                                  <a:pt x="f14" y="f15"/>
                                </a:cubicBezTo>
                                <a:cubicBezTo>
                                  <a:pt x="f16" y="f17"/>
                                  <a:pt x="f18" y="f19"/>
                                  <a:pt x="f20" y="f21"/>
                                </a:cubicBezTo>
                                <a:lnTo>
                                  <a:pt x="f22" y="f23"/>
                                </a:lnTo>
                                <a:lnTo>
                                  <a:pt x="f24" y="f7"/>
                                </a:lnTo>
                                <a:lnTo>
                                  <a:pt x="f5" y="f25"/>
                                </a:lnTo>
                                <a:lnTo>
                                  <a:pt x="f26" y="f27"/>
                                </a:lnTo>
                                <a:lnTo>
                                  <a:pt x="f28" y="f29"/>
                                </a:lnTo>
                                <a:cubicBezTo>
                                  <a:pt x="f30" y="f31"/>
                                  <a:pt x="f32" y="f33"/>
                                  <a:pt x="f34" y="f35"/>
                                </a:cubicBezTo>
                                <a:cubicBezTo>
                                  <a:pt x="f36" y="f37"/>
                                  <a:pt x="f38" y="f39"/>
                                  <a:pt x="f40" y="f41"/>
                                </a:cubicBezTo>
                                <a:lnTo>
                                  <a:pt x="f8" y="f5"/>
                                </a:lnTo>
                                <a:close/>
                              </a:path>
                            </a:pathLst>
                          </a:custGeom>
                          <a:solidFill>
                            <a:srgbClr val="000000"/>
                          </a:solidFill>
                          <a:ln cap="flat">
                            <a:noFill/>
                            <a:prstDash val="solid"/>
                          </a:ln>
                        </wps:spPr>
                        <wps:bodyPr lIns="0" tIns="0" rIns="0" bIns="0"/>
                      </wps:wsp>
                    </wpg:wgp>
                  </a:graphicData>
                </a:graphic>
              </wp:inline>
            </w:drawing>
          </mc:Choice>
          <mc:Fallback>
            <w:pict>
              <v:group w14:anchorId="4A8A050D" id="Grupo 22" o:spid="_x0000_s1026" style="width:378.8pt;height:280.65pt;mso-position-horizontal-relative:char;mso-position-vertical-relative:line" coordsize="48104,356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">
                <v:rect id="Rectangle 197" o:spid="_x0000_s1027" style="position:absolute;left:27194;width:84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175F8775" w14:textId="77777777" w:rsidR="0096536C" w:rsidRDefault="00537B24">
                        <w:pPr>
                          <w:spacing w:after="160"/>
                          <w:ind w:left="0" w:firstLine="0"/>
                        </w:pPr>
                        <w:r>
                          <w:rPr>
                            <w:sz w:val="40"/>
                          </w:rPr>
                          <w:t xml:space="preserve"> </w:t>
                        </w:r>
                      </w:p>
                    </w:txbxContent>
                  </v:textbox>
                </v:rect>
                <v:rect id="Rectangle 198" o:spid="_x0000_s1028" style="position:absolute;left:47682;top:3374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0E845B5D" w14:textId="77777777" w:rsidR="0096536C" w:rsidRDefault="00537B24">
                        <w:pPr>
                          <w:spacing w:after="160"/>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9" o:spid="_x0000_s1029" type="#_x0000_t75" style="position:absolute;left:6701;top:2945;width:40969;height:31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">
                  <v:imagedata r:id="rId49" o:title=""/>
                </v:shape>
                <v:shape id="Shape 232" o:spid="_x0000_s1030" style="position:absolute;top:5612;width:6988;height:15344;visibility:visible;mso-wrap-style:square;v-text-anchor:top" coordsize="698983,1534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" path="m688696,r10033,93218c698983,94869,697713,96520,695935,96647v-1778,254,-3302,-1016,-3556,-2795l684235,17807,5791,1534287,,1531620,678415,15217,616306,59817v-1397,1016,-3429,635,-4445,-762c610845,57658,611226,55626,612623,54610l688696,xe" fillcolor="black" stroked="f">
                  <v:path arrowok="t" o:connecttype="custom" o:connectlocs="349433,0;698866,767209;349433,1534418;0,767209;688581,0;698612,93226;695819,96655;692263,93860;684120,17809;5790,1534418;0,1531751;678301,15218;616203,59822;611759,59060;612520,54615;688581,0" o:connectangles="270,0,90,180,0,0,0,0,0,0,0,0,0,0,0,0" textboxrect="0,0,698983,1534287"/>
                </v:shape>
                <w10:anchorlock/>
              </v:group>
            </w:pict>
          </mc:Fallback>
        </mc:AlternateContent>
      </w:r>
    </w:p>
    <w:p w14:paraId="558B1795" w14:textId="77777777" w:rsidR="0096536C" w:rsidRDefault="00537B24">
      <w:r>
        <w:rPr>
          <w:b/>
        </w:rPr>
        <w:t>Función</w:t>
      </w:r>
      <w:r>
        <w:t xml:space="preserve">: Esta barra contiene las principales opciones de navegación del sistema y proporciona acceso a las funcionalidades globales del software. </w:t>
      </w:r>
    </w:p>
    <w:p w14:paraId="54149388" w14:textId="77777777" w:rsidR="0096536C" w:rsidRDefault="00537B24">
      <w:r>
        <w:t xml:space="preserve">  </w:t>
      </w:r>
      <w:r>
        <w:rPr>
          <w:b/>
        </w:rPr>
        <w:t>Componentes</w:t>
      </w:r>
      <w:r>
        <w:t xml:space="preserve">: </w:t>
      </w:r>
    </w:p>
    <w:p w14:paraId="346CB188" w14:textId="77777777" w:rsidR="0096536C" w:rsidRDefault="00537B24">
      <w:r>
        <w:t xml:space="preserve"> </w:t>
      </w:r>
    </w:p>
    <w:p w14:paraId="48E3822D" w14:textId="77777777" w:rsidR="0096536C" w:rsidRDefault="00537B24">
      <w:pPr>
        <w:numPr>
          <w:ilvl w:val="1"/>
          <w:numId w:val="5"/>
        </w:numPr>
      </w:pPr>
      <w:r>
        <w:rPr>
          <w:b/>
        </w:rPr>
        <w:t>Ingresos</w:t>
      </w:r>
      <w:r>
        <w:t xml:space="preserve">: Se encuentra en el un botón del apartado que lleva a un módulo donde se gestionan los registros de ventas o ingresos de productos </w:t>
      </w:r>
      <w:proofErr w:type="gramStart"/>
      <w:r>
        <w:t>( historial</w:t>
      </w:r>
      <w:proofErr w:type="gramEnd"/>
      <w:r>
        <w:t xml:space="preserve"> de ventas que calcula ganancias. Por otra parte, está el apartado de ingresos desde los </w:t>
      </w:r>
      <w:r>
        <w:t>clientes de empeño (</w:t>
      </w:r>
      <w:proofErr w:type="spellStart"/>
      <w:r>
        <w:t>Emp</w:t>
      </w:r>
      <w:proofErr w:type="spellEnd"/>
      <w:r>
        <w:t xml:space="preserve"> clientes) que lleva el historial monetario ganado atreves de empeños. </w:t>
      </w:r>
    </w:p>
    <w:p w14:paraId="5B05D508" w14:textId="77777777" w:rsidR="0096536C" w:rsidRDefault="00537B24">
      <w:r>
        <w:rPr>
          <w:noProof/>
        </w:rPr>
        <w:lastRenderedPageBreak/>
        <mc:AlternateContent>
          <mc:Choice Requires="wpg">
            <w:drawing>
              <wp:inline distT="0" distB="0" distL="0" distR="0" wp14:anchorId="484C9552" wp14:editId="3D094E4B">
                <wp:extent cx="4607157" cy="3096085"/>
                <wp:effectExtent l="0" t="0" r="2943" b="9065"/>
                <wp:docPr id="15" name="Grupo 21"/>
                <wp:cNvGraphicFramePr/>
                <a:graphic xmlns:a="http://schemas.openxmlformats.org/drawingml/2006/main">
                  <a:graphicData uri="http://schemas.microsoft.com/office/word/2010/wordprocessingGroup">
                    <wpg:wgp>
                      <wpg:cNvGrpSpPr/>
                      <wpg:grpSpPr>
                        <a:xfrm>
                          <a:off x="0" y="0"/>
                          <a:ext cx="4607157" cy="3096085"/>
                          <a:chOff x="0" y="0"/>
                          <a:chExt cx="4607157" cy="3096085"/>
                        </a:xfrm>
                      </wpg:grpSpPr>
                      <wps:wsp>
                        <wps:cNvPr id="16" name="Rectangle 219"/>
                        <wps:cNvSpPr/>
                        <wps:spPr>
                          <a:xfrm>
                            <a:off x="4565059" y="2754456"/>
                            <a:ext cx="42098" cy="189920"/>
                          </a:xfrm>
                          <a:prstGeom prst="rect">
                            <a:avLst/>
                          </a:prstGeom>
                          <a:noFill/>
                          <a:ln cap="flat">
                            <a:noFill/>
                            <a:prstDash val="solid"/>
                          </a:ln>
                        </wps:spPr>
                        <wps:txbx>
                          <w:txbxContent>
                            <w:p w14:paraId="6B04DB04" w14:textId="77777777" w:rsidR="0096536C" w:rsidRDefault="00537B24">
                              <w:pPr>
                                <w:spacing w:after="160"/>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17" name="Rectangle 220"/>
                        <wps:cNvSpPr/>
                        <wps:spPr>
                          <a:xfrm>
                            <a:off x="806125" y="2871664"/>
                            <a:ext cx="50602" cy="224421"/>
                          </a:xfrm>
                          <a:prstGeom prst="rect">
                            <a:avLst/>
                          </a:prstGeom>
                          <a:noFill/>
                          <a:ln cap="flat">
                            <a:noFill/>
                            <a:prstDash val="solid"/>
                          </a:ln>
                        </wps:spPr>
                        <wps:txbx>
                          <w:txbxContent>
                            <w:p w14:paraId="7479B04A"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18" name="Picture 231"/>
                          <pic:cNvPicPr>
                            <a:picLocks noChangeAspect="1"/>
                          </pic:cNvPicPr>
                        </pic:nvPicPr>
                        <pic:blipFill>
                          <a:blip r:embed="rId50"/>
                          <a:srcRect/>
                          <a:stretch>
                            <a:fillRect/>
                          </a:stretch>
                        </pic:blipFill>
                        <pic:spPr>
                          <a:xfrm>
                            <a:off x="805430" y="0"/>
                            <a:ext cx="3758632" cy="2852662"/>
                          </a:xfrm>
                          <a:prstGeom prst="rect">
                            <a:avLst/>
                          </a:prstGeom>
                          <a:noFill/>
                          <a:ln>
                            <a:noFill/>
                            <a:prstDash/>
                          </a:ln>
                        </pic:spPr>
                      </pic:pic>
                      <wps:wsp>
                        <wps:cNvPr id="19" name="Shape 233"/>
                        <wps:cNvSpPr/>
                        <wps:spPr>
                          <a:xfrm>
                            <a:off x="68003" y="304028"/>
                            <a:ext cx="733028" cy="95911"/>
                          </a:xfrm>
                          <a:custGeom>
                            <a:avLst/>
                            <a:gdLst>
                              <a:gd name="f0" fmla="val 10800000"/>
                              <a:gd name="f1" fmla="val 5400000"/>
                              <a:gd name="f2" fmla="val 180"/>
                              <a:gd name="f3" fmla="val w"/>
                              <a:gd name="f4" fmla="val h"/>
                              <a:gd name="f5" fmla="val 0"/>
                              <a:gd name="f6" fmla="val 732993"/>
                              <a:gd name="f7" fmla="val 95885"/>
                              <a:gd name="f8" fmla="val 649300"/>
                              <a:gd name="f9" fmla="val 762"/>
                              <a:gd name="f10" fmla="val 42673"/>
                              <a:gd name="f11" fmla="val 655269"/>
                              <a:gd name="f12" fmla="val 94997"/>
                              <a:gd name="f13" fmla="val 653872"/>
                              <a:gd name="f14" fmla="val 651840"/>
                              <a:gd name="f15" fmla="val 95504"/>
                              <a:gd name="f16" fmla="val 650951"/>
                              <a:gd name="f17" fmla="val 94107"/>
                              <a:gd name="f18" fmla="val 649935"/>
                              <a:gd name="f19" fmla="val 92583"/>
                              <a:gd name="f20" fmla="val 650316"/>
                              <a:gd name="f21" fmla="val 90678"/>
                              <a:gd name="f22" fmla="val 651713"/>
                              <a:gd name="f23" fmla="val 89662"/>
                              <a:gd name="f24" fmla="val 715368"/>
                              <a:gd name="f25" fmla="val 46968"/>
                              <a:gd name="f26" fmla="val 406"/>
                              <a:gd name="f27" fmla="val 92837"/>
                              <a:gd name="f28" fmla="val 86487"/>
                              <a:gd name="f29" fmla="val 714599"/>
                              <a:gd name="f30" fmla="val 40642"/>
                              <a:gd name="f31" fmla="val 646379"/>
                              <a:gd name="f32" fmla="val 6477"/>
                              <a:gd name="f33" fmla="val 644855"/>
                              <a:gd name="f34" fmla="val 5715"/>
                              <a:gd name="f35" fmla="val 644220"/>
                              <a:gd name="f36" fmla="val 3810"/>
                              <a:gd name="f37" fmla="val 644982"/>
                              <a:gd name="f38" fmla="val 2159"/>
                              <a:gd name="f39" fmla="val 645744"/>
                              <a:gd name="f40" fmla="val 635"/>
                              <a:gd name="f41" fmla="val 647649"/>
                              <a:gd name="f42" fmla="+- 0 0 -90"/>
                              <a:gd name="f43" fmla="*/ f3 1 732993"/>
                              <a:gd name="f44" fmla="*/ f4 1 95885"/>
                              <a:gd name="f45" fmla="val f5"/>
                              <a:gd name="f46" fmla="val f6"/>
                              <a:gd name="f47" fmla="val f7"/>
                              <a:gd name="f48" fmla="*/ f42 f0 1"/>
                              <a:gd name="f49" fmla="+- f47 0 f45"/>
                              <a:gd name="f50" fmla="+- f46 0 f45"/>
                              <a:gd name="f51" fmla="*/ f48 1 f2"/>
                              <a:gd name="f52" fmla="*/ f50 1 732993"/>
                              <a:gd name="f53" fmla="*/ f49 1 95885"/>
                              <a:gd name="f54" fmla="*/ 649300 f50 1"/>
                              <a:gd name="f55" fmla="*/ 762 f49 1"/>
                              <a:gd name="f56" fmla="*/ 732993 f50 1"/>
                              <a:gd name="f57" fmla="*/ 42673 f49 1"/>
                              <a:gd name="f58" fmla="*/ 655269 f50 1"/>
                              <a:gd name="f59" fmla="*/ 94997 f49 1"/>
                              <a:gd name="f60" fmla="*/ 650951 f50 1"/>
                              <a:gd name="f61" fmla="*/ 94107 f49 1"/>
                              <a:gd name="f62" fmla="*/ 651713 f50 1"/>
                              <a:gd name="f63" fmla="*/ 89662 f49 1"/>
                              <a:gd name="f64" fmla="*/ 715368 f50 1"/>
                              <a:gd name="f65" fmla="*/ 46968 f49 1"/>
                              <a:gd name="f66" fmla="*/ 406 f50 1"/>
                              <a:gd name="f67" fmla="*/ 92837 f49 1"/>
                              <a:gd name="f68" fmla="*/ 0 f50 1"/>
                              <a:gd name="f69" fmla="*/ 86487 f49 1"/>
                              <a:gd name="f70" fmla="*/ 714599 f50 1"/>
                              <a:gd name="f71" fmla="*/ 40642 f49 1"/>
                              <a:gd name="f72" fmla="*/ 646379 f50 1"/>
                              <a:gd name="f73" fmla="*/ 6477 f49 1"/>
                              <a:gd name="f74" fmla="*/ 644982 f50 1"/>
                              <a:gd name="f75" fmla="*/ 2159 f49 1"/>
                              <a:gd name="f76" fmla="*/ 0 f49 1"/>
                              <a:gd name="f77" fmla="*/ 95885 f49 1"/>
                              <a:gd name="f78" fmla="+- f51 0 f1"/>
                              <a:gd name="f79" fmla="*/ f54 1 732993"/>
                              <a:gd name="f80" fmla="*/ f55 1 95885"/>
                              <a:gd name="f81" fmla="*/ f56 1 732993"/>
                              <a:gd name="f82" fmla="*/ f57 1 95885"/>
                              <a:gd name="f83" fmla="*/ f58 1 732993"/>
                              <a:gd name="f84" fmla="*/ f59 1 95885"/>
                              <a:gd name="f85" fmla="*/ f60 1 732993"/>
                              <a:gd name="f86" fmla="*/ f61 1 95885"/>
                              <a:gd name="f87" fmla="*/ f62 1 732993"/>
                              <a:gd name="f88" fmla="*/ f63 1 95885"/>
                              <a:gd name="f89" fmla="*/ f64 1 732993"/>
                              <a:gd name="f90" fmla="*/ f65 1 95885"/>
                              <a:gd name="f91" fmla="*/ f66 1 732993"/>
                              <a:gd name="f92" fmla="*/ f67 1 95885"/>
                              <a:gd name="f93" fmla="*/ f68 1 732993"/>
                              <a:gd name="f94" fmla="*/ f69 1 95885"/>
                              <a:gd name="f95" fmla="*/ f70 1 732993"/>
                              <a:gd name="f96" fmla="*/ f71 1 95885"/>
                              <a:gd name="f97" fmla="*/ f72 1 732993"/>
                              <a:gd name="f98" fmla="*/ f73 1 95885"/>
                              <a:gd name="f99" fmla="*/ f74 1 732993"/>
                              <a:gd name="f100" fmla="*/ f75 1 95885"/>
                              <a:gd name="f101" fmla="*/ f76 1 95885"/>
                              <a:gd name="f102" fmla="*/ f77 1 95885"/>
                              <a:gd name="f103" fmla="*/ f79 1 f52"/>
                              <a:gd name="f104" fmla="*/ f80 1 f53"/>
                              <a:gd name="f105" fmla="*/ f81 1 f52"/>
                              <a:gd name="f106" fmla="*/ f82 1 f53"/>
                              <a:gd name="f107" fmla="*/ f83 1 f52"/>
                              <a:gd name="f108" fmla="*/ f84 1 f53"/>
                              <a:gd name="f109" fmla="*/ f85 1 f52"/>
                              <a:gd name="f110" fmla="*/ f86 1 f53"/>
                              <a:gd name="f111" fmla="*/ f87 1 f52"/>
                              <a:gd name="f112" fmla="*/ f88 1 f53"/>
                              <a:gd name="f113" fmla="*/ f89 1 f52"/>
                              <a:gd name="f114" fmla="*/ f90 1 f53"/>
                              <a:gd name="f115" fmla="*/ f91 1 f52"/>
                              <a:gd name="f116" fmla="*/ f92 1 f53"/>
                              <a:gd name="f117" fmla="*/ f93 1 f52"/>
                              <a:gd name="f118" fmla="*/ f94 1 f53"/>
                              <a:gd name="f119" fmla="*/ f95 1 f52"/>
                              <a:gd name="f120" fmla="*/ f96 1 f53"/>
                              <a:gd name="f121" fmla="*/ f97 1 f52"/>
                              <a:gd name="f122" fmla="*/ f98 1 f53"/>
                              <a:gd name="f123" fmla="*/ f99 1 f52"/>
                              <a:gd name="f124" fmla="*/ f100 1 f53"/>
                              <a:gd name="f125" fmla="*/ f101 1 f53"/>
                              <a:gd name="f126" fmla="*/ f102 1 f53"/>
                              <a:gd name="f127" fmla="*/ f117 f43 1"/>
                              <a:gd name="f128" fmla="*/ f105 f43 1"/>
                              <a:gd name="f129" fmla="*/ f126 f44 1"/>
                              <a:gd name="f130" fmla="*/ f125 f44 1"/>
                              <a:gd name="f131" fmla="*/ f103 f43 1"/>
                              <a:gd name="f132" fmla="*/ f104 f44 1"/>
                              <a:gd name="f133" fmla="*/ f106 f44 1"/>
                              <a:gd name="f134" fmla="*/ f107 f43 1"/>
                              <a:gd name="f135" fmla="*/ f108 f44 1"/>
                              <a:gd name="f136" fmla="*/ f109 f43 1"/>
                              <a:gd name="f137" fmla="*/ f110 f44 1"/>
                              <a:gd name="f138" fmla="*/ f111 f43 1"/>
                              <a:gd name="f139" fmla="*/ f112 f44 1"/>
                              <a:gd name="f140" fmla="*/ f113 f43 1"/>
                              <a:gd name="f141" fmla="*/ f114 f44 1"/>
                              <a:gd name="f142" fmla="*/ f115 f43 1"/>
                              <a:gd name="f143" fmla="*/ f116 f44 1"/>
                              <a:gd name="f144" fmla="*/ f118 f44 1"/>
                              <a:gd name="f145" fmla="*/ f119 f43 1"/>
                              <a:gd name="f146" fmla="*/ f120 f44 1"/>
                              <a:gd name="f147" fmla="*/ f121 f43 1"/>
                              <a:gd name="f148" fmla="*/ f122 f44 1"/>
                              <a:gd name="f149" fmla="*/ f123 f43 1"/>
                              <a:gd name="f150" fmla="*/ f124 f44 1"/>
                            </a:gdLst>
                            <a:ahLst/>
                            <a:cxnLst>
                              <a:cxn ang="3cd4">
                                <a:pos x="hc" y="t"/>
                              </a:cxn>
                              <a:cxn ang="0">
                                <a:pos x="r" y="vc"/>
                              </a:cxn>
                              <a:cxn ang="cd4">
                                <a:pos x="hc" y="b"/>
                              </a:cxn>
                              <a:cxn ang="cd2">
                                <a:pos x="l" y="vc"/>
                              </a:cxn>
                              <a:cxn ang="f78">
                                <a:pos x="f131" y="f132"/>
                              </a:cxn>
                              <a:cxn ang="f78">
                                <a:pos x="f128" y="f133"/>
                              </a:cxn>
                              <a:cxn ang="f78">
                                <a:pos x="f134" y="f135"/>
                              </a:cxn>
                              <a:cxn ang="f78">
                                <a:pos x="f136" y="f137"/>
                              </a:cxn>
                              <a:cxn ang="f78">
                                <a:pos x="f138" y="f139"/>
                              </a:cxn>
                              <a:cxn ang="f78">
                                <a:pos x="f140" y="f141"/>
                              </a:cxn>
                              <a:cxn ang="f78">
                                <a:pos x="f142" y="f143"/>
                              </a:cxn>
                              <a:cxn ang="f78">
                                <a:pos x="f127" y="f144"/>
                              </a:cxn>
                              <a:cxn ang="f78">
                                <a:pos x="f145" y="f146"/>
                              </a:cxn>
                              <a:cxn ang="f78">
                                <a:pos x="f147" y="f148"/>
                              </a:cxn>
                              <a:cxn ang="f78">
                                <a:pos x="f149" y="f150"/>
                              </a:cxn>
                              <a:cxn ang="f78">
                                <a:pos x="f131" y="f132"/>
                              </a:cxn>
                            </a:cxnLst>
                            <a:rect l="f127" t="f130" r="f128" b="f129"/>
                            <a:pathLst>
                              <a:path w="732993" h="95885">
                                <a:moveTo>
                                  <a:pt x="f8" y="f9"/>
                                </a:moveTo>
                                <a:lnTo>
                                  <a:pt x="f6" y="f10"/>
                                </a:lnTo>
                                <a:lnTo>
                                  <a:pt x="f11" y="f12"/>
                                </a:lnTo>
                                <a:cubicBezTo>
                                  <a:pt x="f13" y="f7"/>
                                  <a:pt x="f14" y="f15"/>
                                  <a:pt x="f16" y="f17"/>
                                </a:cubicBezTo>
                                <a:cubicBezTo>
                                  <a:pt x="f18" y="f19"/>
                                  <a:pt x="f20" y="f21"/>
                                  <a:pt x="f22" y="f23"/>
                                </a:cubicBezTo>
                                <a:lnTo>
                                  <a:pt x="f24" y="f25"/>
                                </a:lnTo>
                                <a:lnTo>
                                  <a:pt x="f26" y="f27"/>
                                </a:lnTo>
                                <a:lnTo>
                                  <a:pt x="f5" y="f28"/>
                                </a:lnTo>
                                <a:lnTo>
                                  <a:pt x="f29" y="f30"/>
                                </a:lnTo>
                                <a:lnTo>
                                  <a:pt x="f31" y="f32"/>
                                </a:lnTo>
                                <a:cubicBezTo>
                                  <a:pt x="f33" y="f34"/>
                                  <a:pt x="f35" y="f36"/>
                                  <a:pt x="f37" y="f38"/>
                                </a:cubicBezTo>
                                <a:cubicBezTo>
                                  <a:pt x="f39" y="f40"/>
                                  <a:pt x="f41" y="f5"/>
                                  <a:pt x="f8" y="f9"/>
                                </a:cubicBezTo>
                                <a:close/>
                              </a:path>
                            </a:pathLst>
                          </a:custGeom>
                          <a:solidFill>
                            <a:srgbClr val="000000"/>
                          </a:solidFill>
                          <a:ln cap="flat">
                            <a:noFill/>
                            <a:prstDash val="solid"/>
                          </a:ln>
                        </wps:spPr>
                        <wps:bodyPr lIns="0" tIns="0" rIns="0" bIns="0"/>
                      </wps:wsp>
                      <wps:wsp>
                        <wps:cNvPr id="20" name="Shape 234"/>
                        <wps:cNvSpPr/>
                        <wps:spPr>
                          <a:xfrm>
                            <a:off x="0" y="497241"/>
                            <a:ext cx="811127" cy="461241"/>
                          </a:xfrm>
                          <a:custGeom>
                            <a:avLst/>
                            <a:gdLst>
                              <a:gd name="f0" fmla="val 10800000"/>
                              <a:gd name="f1" fmla="val 5400000"/>
                              <a:gd name="f2" fmla="val 180"/>
                              <a:gd name="f3" fmla="val w"/>
                              <a:gd name="f4" fmla="val h"/>
                              <a:gd name="f5" fmla="val 0"/>
                              <a:gd name="f6" fmla="val 811187"/>
                              <a:gd name="f7" fmla="val 461264"/>
                              <a:gd name="f8" fmla="val 717588"/>
                              <a:gd name="f9" fmla="val 1270"/>
                              <a:gd name="f10" fmla="val 763943"/>
                              <a:gd name="f11" fmla="val 82169"/>
                              <a:gd name="f12" fmla="val 763054"/>
                              <a:gd name="f13" fmla="val 83693"/>
                              <a:gd name="f14" fmla="val 761149"/>
                              <a:gd name="f15" fmla="val 84201"/>
                              <a:gd name="f16" fmla="val 759625"/>
                              <a:gd name="f17" fmla="val 83312"/>
                              <a:gd name="f18" fmla="val 758101"/>
                              <a:gd name="f19" fmla="val 82423"/>
                              <a:gd name="f20" fmla="val 757593"/>
                              <a:gd name="f21" fmla="val 80518"/>
                              <a:gd name="f22" fmla="val 758482"/>
                              <a:gd name="f23" fmla="val 78994"/>
                              <a:gd name="f24" fmla="val 797054"/>
                              <a:gd name="f25" fmla="val 12871"/>
                              <a:gd name="f26" fmla="val 3124"/>
                              <a:gd name="f27" fmla="val 455676"/>
                              <a:gd name="f28" fmla="val 794121"/>
                              <a:gd name="f29" fmla="val 7342"/>
                              <a:gd name="f30" fmla="val 717461"/>
                              <a:gd name="f31" fmla="val 6350"/>
                              <a:gd name="f32" fmla="val 715683"/>
                              <a:gd name="f33" fmla="val 6223"/>
                              <a:gd name="f34" fmla="val 714286"/>
                              <a:gd name="f35" fmla="val 4826"/>
                              <a:gd name="f36" fmla="val 3048"/>
                              <a:gd name="f37" fmla="val 714413"/>
                              <a:gd name="f38" fmla="val 1397"/>
                              <a:gd name="f39" fmla="val 715810"/>
                              <a:gd name="f40" fmla="+- 0 0 -90"/>
                              <a:gd name="f41" fmla="*/ f3 1 811187"/>
                              <a:gd name="f42" fmla="*/ f4 1 461264"/>
                              <a:gd name="f43" fmla="val f5"/>
                              <a:gd name="f44" fmla="val f6"/>
                              <a:gd name="f45" fmla="val f7"/>
                              <a:gd name="f46" fmla="*/ f40 f0 1"/>
                              <a:gd name="f47" fmla="+- f45 0 f43"/>
                              <a:gd name="f48" fmla="+- f44 0 f43"/>
                              <a:gd name="f49" fmla="*/ f46 1 f2"/>
                              <a:gd name="f50" fmla="*/ f48 1 811187"/>
                              <a:gd name="f51" fmla="*/ f47 1 461264"/>
                              <a:gd name="f52" fmla="*/ 717588 f48 1"/>
                              <a:gd name="f53" fmla="*/ 0 f47 1"/>
                              <a:gd name="f54" fmla="*/ 811187 f48 1"/>
                              <a:gd name="f55" fmla="*/ 1270 f47 1"/>
                              <a:gd name="f56" fmla="*/ 763943 f48 1"/>
                              <a:gd name="f57" fmla="*/ 82169 f47 1"/>
                              <a:gd name="f58" fmla="*/ 759625 f48 1"/>
                              <a:gd name="f59" fmla="*/ 83312 f47 1"/>
                              <a:gd name="f60" fmla="*/ 758482 f48 1"/>
                              <a:gd name="f61" fmla="*/ 78994 f47 1"/>
                              <a:gd name="f62" fmla="*/ 797054 f48 1"/>
                              <a:gd name="f63" fmla="*/ 12871 f47 1"/>
                              <a:gd name="f64" fmla="*/ 3124 f48 1"/>
                              <a:gd name="f65" fmla="*/ 461264 f47 1"/>
                              <a:gd name="f66" fmla="*/ 0 f48 1"/>
                              <a:gd name="f67" fmla="*/ 455676 f47 1"/>
                              <a:gd name="f68" fmla="*/ 794121 f48 1"/>
                              <a:gd name="f69" fmla="*/ 7342 f47 1"/>
                              <a:gd name="f70" fmla="*/ 717461 f48 1"/>
                              <a:gd name="f71" fmla="*/ 6350 f47 1"/>
                              <a:gd name="f72" fmla="*/ 714286 f48 1"/>
                              <a:gd name="f73" fmla="*/ 3048 f47 1"/>
                              <a:gd name="f74" fmla="+- f49 0 f1"/>
                              <a:gd name="f75" fmla="*/ f52 1 811187"/>
                              <a:gd name="f76" fmla="*/ f53 1 461264"/>
                              <a:gd name="f77" fmla="*/ f54 1 811187"/>
                              <a:gd name="f78" fmla="*/ f55 1 461264"/>
                              <a:gd name="f79" fmla="*/ f56 1 811187"/>
                              <a:gd name="f80" fmla="*/ f57 1 461264"/>
                              <a:gd name="f81" fmla="*/ f58 1 811187"/>
                              <a:gd name="f82" fmla="*/ f59 1 461264"/>
                              <a:gd name="f83" fmla="*/ f60 1 811187"/>
                              <a:gd name="f84" fmla="*/ f61 1 461264"/>
                              <a:gd name="f85" fmla="*/ f62 1 811187"/>
                              <a:gd name="f86" fmla="*/ f63 1 461264"/>
                              <a:gd name="f87" fmla="*/ f64 1 811187"/>
                              <a:gd name="f88" fmla="*/ f65 1 461264"/>
                              <a:gd name="f89" fmla="*/ f66 1 811187"/>
                              <a:gd name="f90" fmla="*/ f67 1 461264"/>
                              <a:gd name="f91" fmla="*/ f68 1 811187"/>
                              <a:gd name="f92" fmla="*/ f69 1 461264"/>
                              <a:gd name="f93" fmla="*/ f70 1 811187"/>
                              <a:gd name="f94" fmla="*/ f71 1 461264"/>
                              <a:gd name="f95" fmla="*/ f72 1 811187"/>
                              <a:gd name="f96" fmla="*/ f73 1 461264"/>
                              <a:gd name="f97" fmla="*/ f75 1 f50"/>
                              <a:gd name="f98" fmla="*/ f76 1 f51"/>
                              <a:gd name="f99" fmla="*/ f77 1 f50"/>
                              <a:gd name="f100" fmla="*/ f78 1 f51"/>
                              <a:gd name="f101" fmla="*/ f79 1 f50"/>
                              <a:gd name="f102" fmla="*/ f80 1 f51"/>
                              <a:gd name="f103" fmla="*/ f81 1 f50"/>
                              <a:gd name="f104" fmla="*/ f82 1 f51"/>
                              <a:gd name="f105" fmla="*/ f83 1 f50"/>
                              <a:gd name="f106" fmla="*/ f84 1 f51"/>
                              <a:gd name="f107" fmla="*/ f85 1 f50"/>
                              <a:gd name="f108" fmla="*/ f86 1 f51"/>
                              <a:gd name="f109" fmla="*/ f87 1 f50"/>
                              <a:gd name="f110" fmla="*/ f88 1 f51"/>
                              <a:gd name="f111" fmla="*/ f89 1 f50"/>
                              <a:gd name="f112" fmla="*/ f90 1 f51"/>
                              <a:gd name="f113" fmla="*/ f91 1 f50"/>
                              <a:gd name="f114" fmla="*/ f92 1 f51"/>
                              <a:gd name="f115" fmla="*/ f93 1 f50"/>
                              <a:gd name="f116" fmla="*/ f94 1 f51"/>
                              <a:gd name="f117" fmla="*/ f95 1 f50"/>
                              <a:gd name="f118" fmla="*/ f96 1 f51"/>
                              <a:gd name="f119" fmla="*/ f111 f41 1"/>
                              <a:gd name="f120" fmla="*/ f99 f41 1"/>
                              <a:gd name="f121" fmla="*/ f110 f42 1"/>
                              <a:gd name="f122" fmla="*/ f98 f42 1"/>
                              <a:gd name="f123" fmla="*/ f97 f41 1"/>
                              <a:gd name="f124" fmla="*/ f100 f42 1"/>
                              <a:gd name="f125" fmla="*/ f101 f41 1"/>
                              <a:gd name="f126" fmla="*/ f102 f42 1"/>
                              <a:gd name="f127" fmla="*/ f103 f41 1"/>
                              <a:gd name="f128" fmla="*/ f104 f42 1"/>
                              <a:gd name="f129" fmla="*/ f105 f41 1"/>
                              <a:gd name="f130" fmla="*/ f106 f42 1"/>
                              <a:gd name="f131" fmla="*/ f107 f41 1"/>
                              <a:gd name="f132" fmla="*/ f108 f42 1"/>
                              <a:gd name="f133" fmla="*/ f109 f41 1"/>
                              <a:gd name="f134" fmla="*/ f112 f42 1"/>
                              <a:gd name="f135" fmla="*/ f113 f41 1"/>
                              <a:gd name="f136" fmla="*/ f114 f42 1"/>
                              <a:gd name="f137" fmla="*/ f115 f41 1"/>
                              <a:gd name="f138" fmla="*/ f116 f42 1"/>
                              <a:gd name="f139" fmla="*/ f117 f41 1"/>
                              <a:gd name="f140" fmla="*/ f118 f42 1"/>
                            </a:gdLst>
                            <a:ahLst/>
                            <a:cxnLst>
                              <a:cxn ang="3cd4">
                                <a:pos x="hc" y="t"/>
                              </a:cxn>
                              <a:cxn ang="0">
                                <a:pos x="r" y="vc"/>
                              </a:cxn>
                              <a:cxn ang="cd4">
                                <a:pos x="hc" y="b"/>
                              </a:cxn>
                              <a:cxn ang="cd2">
                                <a:pos x="l" y="vc"/>
                              </a:cxn>
                              <a:cxn ang="f74">
                                <a:pos x="f123" y="f122"/>
                              </a:cxn>
                              <a:cxn ang="f74">
                                <a:pos x="f120" y="f124"/>
                              </a:cxn>
                              <a:cxn ang="f74">
                                <a:pos x="f125" y="f126"/>
                              </a:cxn>
                              <a:cxn ang="f74">
                                <a:pos x="f127" y="f128"/>
                              </a:cxn>
                              <a:cxn ang="f74">
                                <a:pos x="f129" y="f130"/>
                              </a:cxn>
                              <a:cxn ang="f74">
                                <a:pos x="f131" y="f132"/>
                              </a:cxn>
                              <a:cxn ang="f74">
                                <a:pos x="f133" y="f121"/>
                              </a:cxn>
                              <a:cxn ang="f74">
                                <a:pos x="f119" y="f134"/>
                              </a:cxn>
                              <a:cxn ang="f74">
                                <a:pos x="f135" y="f136"/>
                              </a:cxn>
                              <a:cxn ang="f74">
                                <a:pos x="f137" y="f138"/>
                              </a:cxn>
                              <a:cxn ang="f74">
                                <a:pos x="f139" y="f140"/>
                              </a:cxn>
                              <a:cxn ang="f74">
                                <a:pos x="f123" y="f122"/>
                              </a:cxn>
                            </a:cxnLst>
                            <a:rect l="f119" t="f122" r="f120" b="f121"/>
                            <a:pathLst>
                              <a:path w="811187" h="461264">
                                <a:moveTo>
                                  <a:pt x="f8" y="f5"/>
                                </a:moveTo>
                                <a:lnTo>
                                  <a:pt x="f6" y="f9"/>
                                </a:lnTo>
                                <a:lnTo>
                                  <a:pt x="f10" y="f11"/>
                                </a:lnTo>
                                <a:cubicBezTo>
                                  <a:pt x="f12" y="f13"/>
                                  <a:pt x="f14" y="f15"/>
                                  <a:pt x="f16" y="f17"/>
                                </a:cubicBezTo>
                                <a:cubicBezTo>
                                  <a:pt x="f18" y="f19"/>
                                  <a:pt x="f20" y="f21"/>
                                  <a:pt x="f22" y="f23"/>
                                </a:cubicBezTo>
                                <a:lnTo>
                                  <a:pt x="f24" y="f25"/>
                                </a:lnTo>
                                <a:lnTo>
                                  <a:pt x="f26" y="f7"/>
                                </a:lnTo>
                                <a:lnTo>
                                  <a:pt x="f5" y="f27"/>
                                </a:lnTo>
                                <a:lnTo>
                                  <a:pt x="f28" y="f29"/>
                                </a:lnTo>
                                <a:lnTo>
                                  <a:pt x="f30" y="f31"/>
                                </a:lnTo>
                                <a:cubicBezTo>
                                  <a:pt x="f32" y="f33"/>
                                  <a:pt x="f34" y="f35"/>
                                  <a:pt x="f34" y="f36"/>
                                </a:cubicBezTo>
                                <a:cubicBezTo>
                                  <a:pt x="f37" y="f38"/>
                                  <a:pt x="f39" y="f5"/>
                                  <a:pt x="f8" y="f5"/>
                                </a:cubicBezTo>
                                <a:close/>
                              </a:path>
                            </a:pathLst>
                          </a:custGeom>
                          <a:solidFill>
                            <a:srgbClr val="000000"/>
                          </a:solidFill>
                          <a:ln cap="flat">
                            <a:noFill/>
                            <a:prstDash val="solid"/>
                          </a:ln>
                        </wps:spPr>
                        <wps:bodyPr lIns="0" tIns="0" rIns="0" bIns="0"/>
                      </wps:wsp>
                    </wpg:wgp>
                  </a:graphicData>
                </a:graphic>
              </wp:inline>
            </w:drawing>
          </mc:Choice>
          <mc:Fallback>
            <w:pict>
              <v:group w14:anchorId="484C9552" id="Grupo 21" o:spid="_x0000_s1031" style="width:362.75pt;height:243.8pt;mso-position-horizontal-relative:char;mso-position-vertical-relative:line" coordsize="46071,309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">
                <v:rect id="Rectangle 219" o:spid="_x0000_s1032" style="position:absolute;left:45650;top:2754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B04DB04" w14:textId="77777777" w:rsidR="0096536C" w:rsidRDefault="00537B24">
                        <w:pPr>
                          <w:spacing w:after="160"/>
                          <w:ind w:left="0" w:firstLine="0"/>
                        </w:pPr>
                        <w:r>
                          <w:rPr>
                            <w:rFonts w:ascii="Calibri" w:eastAsia="Calibri" w:hAnsi="Calibri" w:cs="Calibri"/>
                            <w:sz w:val="22"/>
                          </w:rPr>
                          <w:t xml:space="preserve"> </w:t>
                        </w:r>
                      </w:p>
                    </w:txbxContent>
                  </v:textbox>
                </v:rect>
                <v:rect id="Rectangle 220" o:spid="_x0000_s1033" style="position:absolute;left:8061;top:2871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479B04A" w14:textId="77777777" w:rsidR="0096536C" w:rsidRDefault="00537B24">
                        <w:pPr>
                          <w:spacing w:after="160"/>
                          <w:ind w:left="0" w:firstLine="0"/>
                        </w:pPr>
                        <w:r>
                          <w:t xml:space="preserve"> </w:t>
                        </w:r>
                      </w:p>
                    </w:txbxContent>
                  </v:textbox>
                </v:rect>
                <v:shape id="Picture 231" o:spid="_x0000_s1034" type="#_x0000_t75" style="position:absolute;left:8054;width:37586;height:28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">
                  <v:imagedata r:id="rId51" o:title=""/>
                </v:shape>
                <v:shape id="Shape 233" o:spid="_x0000_s1035" style="position:absolute;left:680;top:3040;width:7330;height:959;visibility:visible;mso-wrap-style:square;v-text-anchor:top" coordsize="732993,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" path="m649300,762r83693,41911l655269,94997v-1397,888,-3429,507,-4318,-890c649935,92583,650316,90678,651713,89662l715368,46968,406,92837,,86487,714599,40642,646379,6477v-1524,-762,-2159,-2667,-1397,-4318c645744,635,647649,,649300,762xe" fillcolor="black" stroked="f">
                  <v:path arrowok="t" o:connecttype="custom" o:connectlocs="366514,0;733028,47956;366514,95911;0,47956;649331,762;733028,42685;655300,95023;650982,94133;651744,89686;715402,46981;406,92862;0,86510;714633,40653;646410,6479;645013,2160;649331,762" o:connectangles="270,0,90,180,0,0,0,0,0,0,0,0,0,0,0,0" textboxrect="0,0,732993,95885"/>
                </v:shape>
                <v:shape id="Shape 234" o:spid="_x0000_s1036" style="position:absolute;top:4972;width:8111;height:4612;visibility:visible;mso-wrap-style:square;v-text-anchor:top" coordsize="811187,461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" path="m717588,r93599,1270l763943,82169v-889,1524,-2794,2032,-4318,1143c758101,82423,757593,80518,758482,78994l797054,12871,3124,461264,,455676,794121,7342,717461,6350v-1778,-127,-3175,-1524,-3175,-3302c714413,1397,715810,,717588,xe" fillcolor="black" stroked="f">
                  <v:path arrowok="t" o:connecttype="custom" o:connectlocs="405564,0;811127,230621;405564,461241;0,230621;717535,0;811127,1270;763886,82165;759569,83308;758426,78990;796995,12870;3124,461241;0,455653;794062,7342;717408,6350;714233,3048;717535,0" o:connectangles="270,0,90,180,0,0,0,0,0,0,0,0,0,0,0,0" textboxrect="0,0,811187,461264"/>
                </v:shape>
                <w10:anchorlock/>
              </v:group>
            </w:pict>
          </mc:Fallback>
        </mc:AlternateContent>
      </w:r>
    </w:p>
    <w:p w14:paraId="09CA8833" w14:textId="77777777" w:rsidR="0096536C" w:rsidRDefault="00537B24">
      <w:pPr>
        <w:numPr>
          <w:ilvl w:val="1"/>
          <w:numId w:val="5"/>
        </w:numPr>
      </w:pPr>
      <w:r>
        <w:rPr>
          <w:b/>
        </w:rPr>
        <w:t>Compras</w:t>
      </w:r>
      <w:r>
        <w:t xml:space="preserve">: Acceso directo a la sección de compras del sistema, donde el usuario puede registrar compras de artículos. </w:t>
      </w:r>
    </w:p>
    <w:p w14:paraId="39D7BC68" w14:textId="77777777" w:rsidR="0096536C" w:rsidRDefault="00537B24">
      <w:r>
        <w:rPr>
          <w:noProof/>
        </w:rPr>
        <mc:AlternateContent>
          <mc:Choice Requires="wpg">
            <w:drawing>
              <wp:inline distT="0" distB="0" distL="0" distR="0" wp14:anchorId="290D757B" wp14:editId="0460A82F">
                <wp:extent cx="5325345" cy="4028891"/>
                <wp:effectExtent l="0" t="0" r="8655" b="9709"/>
                <wp:docPr id="21" name="Grupo 20"/>
                <wp:cNvGraphicFramePr/>
                <a:graphic xmlns:a="http://schemas.openxmlformats.org/drawingml/2006/main">
                  <a:graphicData uri="http://schemas.microsoft.com/office/word/2010/wordprocessingGroup">
                    <wpg:wgp>
                      <wpg:cNvGrpSpPr/>
                      <wpg:grpSpPr>
                        <a:xfrm>
                          <a:off x="0" y="0"/>
                          <a:ext cx="5325345" cy="4028891"/>
                          <a:chOff x="0" y="0"/>
                          <a:chExt cx="5325345" cy="4028891"/>
                        </a:xfrm>
                      </wpg:grpSpPr>
                      <wps:wsp>
                        <wps:cNvPr id="22" name="Rectangle 244"/>
                        <wps:cNvSpPr/>
                        <wps:spPr>
                          <a:xfrm>
                            <a:off x="5283247" y="3687299"/>
                            <a:ext cx="42098" cy="189893"/>
                          </a:xfrm>
                          <a:prstGeom prst="rect">
                            <a:avLst/>
                          </a:prstGeom>
                          <a:noFill/>
                          <a:ln cap="flat">
                            <a:noFill/>
                            <a:prstDash val="solid"/>
                          </a:ln>
                        </wps:spPr>
                        <wps:txbx>
                          <w:txbxContent>
                            <w:p w14:paraId="21D23C03" w14:textId="77777777" w:rsidR="0096536C" w:rsidRDefault="00537B24">
                              <w:pPr>
                                <w:spacing w:after="160"/>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23" name="Rectangle 245"/>
                        <wps:cNvSpPr/>
                        <wps:spPr>
                          <a:xfrm>
                            <a:off x="387102" y="3804498"/>
                            <a:ext cx="50602" cy="224393"/>
                          </a:xfrm>
                          <a:prstGeom prst="rect">
                            <a:avLst/>
                          </a:prstGeom>
                          <a:noFill/>
                          <a:ln cap="flat">
                            <a:noFill/>
                            <a:prstDash val="solid"/>
                          </a:ln>
                        </wps:spPr>
                        <wps:txbx>
                          <w:txbxContent>
                            <w:p w14:paraId="6F0C46C1"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24" name="Picture 262"/>
                          <pic:cNvPicPr>
                            <a:picLocks noChangeAspect="1"/>
                          </pic:cNvPicPr>
                        </pic:nvPicPr>
                        <pic:blipFill>
                          <a:blip r:embed="rId52"/>
                          <a:srcRect/>
                          <a:stretch>
                            <a:fillRect/>
                          </a:stretch>
                        </pic:blipFill>
                        <pic:spPr>
                          <a:xfrm>
                            <a:off x="386407" y="0"/>
                            <a:ext cx="4888848" cy="3788304"/>
                          </a:xfrm>
                          <a:prstGeom prst="rect">
                            <a:avLst/>
                          </a:prstGeom>
                          <a:noFill/>
                          <a:ln>
                            <a:noFill/>
                            <a:prstDash/>
                          </a:ln>
                        </pic:spPr>
                      </pic:pic>
                      <wps:wsp>
                        <wps:cNvPr id="25" name="Shape 267"/>
                        <wps:cNvSpPr/>
                        <wps:spPr>
                          <a:xfrm>
                            <a:off x="0" y="382886"/>
                            <a:ext cx="1077309" cy="669386"/>
                          </a:xfrm>
                          <a:custGeom>
                            <a:avLst/>
                            <a:gdLst>
                              <a:gd name="f0" fmla="val 10800000"/>
                              <a:gd name="f1" fmla="val 5400000"/>
                              <a:gd name="f2" fmla="val 180"/>
                              <a:gd name="f3" fmla="val w"/>
                              <a:gd name="f4" fmla="val h"/>
                              <a:gd name="f5" fmla="val 0"/>
                              <a:gd name="f6" fmla="val 1077366"/>
                              <a:gd name="f7" fmla="val 669417"/>
                              <a:gd name="f8" fmla="val 1033425"/>
                              <a:gd name="f9" fmla="val 82677"/>
                              <a:gd name="f10" fmla="val 1032662"/>
                              <a:gd name="f11" fmla="val 84328"/>
                              <a:gd name="f12" fmla="val 1030757"/>
                              <a:gd name="f13" fmla="val 84836"/>
                              <a:gd name="f14" fmla="val 1029234"/>
                              <a:gd name="f15" fmla="val 84074"/>
                              <a:gd name="f16" fmla="val 1027582"/>
                              <a:gd name="f17" fmla="val 83185"/>
                              <a:gd name="f18" fmla="val 1027075"/>
                              <a:gd name="f19" fmla="val 81280"/>
                              <a:gd name="f20" fmla="val 1027837"/>
                              <a:gd name="f21" fmla="val 79756"/>
                              <a:gd name="f22" fmla="val 1063742"/>
                              <a:gd name="f23" fmla="val 12131"/>
                              <a:gd name="f24" fmla="val 3353"/>
                              <a:gd name="f25" fmla="val 664083"/>
                              <a:gd name="f26" fmla="val 1060439"/>
                              <a:gd name="f27" fmla="val 6798"/>
                              <a:gd name="f28" fmla="val 983894"/>
                              <a:gd name="f29" fmla="val 8890"/>
                              <a:gd name="f30" fmla="val 982116"/>
                              <a:gd name="f31" fmla="val 980719"/>
                              <a:gd name="f32" fmla="val 7493"/>
                              <a:gd name="f33" fmla="val 5715"/>
                              <a:gd name="f34" fmla="val 980593"/>
                              <a:gd name="f35" fmla="val 4064"/>
                              <a:gd name="f36" fmla="val 981990"/>
                              <a:gd name="f37" fmla="val 2540"/>
                              <a:gd name="f38" fmla="val 983768"/>
                              <a:gd name="f39" fmla="+- 0 0 -90"/>
                              <a:gd name="f40" fmla="*/ f3 1 1077366"/>
                              <a:gd name="f41" fmla="*/ f4 1 669417"/>
                              <a:gd name="f42" fmla="val f5"/>
                              <a:gd name="f43" fmla="val f6"/>
                              <a:gd name="f44" fmla="val f7"/>
                              <a:gd name="f45" fmla="*/ f39 f0 1"/>
                              <a:gd name="f46" fmla="+- f44 0 f42"/>
                              <a:gd name="f47" fmla="+- f43 0 f42"/>
                              <a:gd name="f48" fmla="*/ f45 1 f2"/>
                              <a:gd name="f49" fmla="*/ f47 1 1077366"/>
                              <a:gd name="f50" fmla="*/ f46 1 669417"/>
                              <a:gd name="f51" fmla="*/ 1077366 f47 1"/>
                              <a:gd name="f52" fmla="*/ 0 f46 1"/>
                              <a:gd name="f53" fmla="*/ 1033425 f47 1"/>
                              <a:gd name="f54" fmla="*/ 82677 f46 1"/>
                              <a:gd name="f55" fmla="*/ 1029234 f47 1"/>
                              <a:gd name="f56" fmla="*/ 84074 f46 1"/>
                              <a:gd name="f57" fmla="*/ 1027837 f47 1"/>
                              <a:gd name="f58" fmla="*/ 79756 f46 1"/>
                              <a:gd name="f59" fmla="*/ 1063742 f47 1"/>
                              <a:gd name="f60" fmla="*/ 12131 f46 1"/>
                              <a:gd name="f61" fmla="*/ 3353 f47 1"/>
                              <a:gd name="f62" fmla="*/ 669417 f46 1"/>
                              <a:gd name="f63" fmla="*/ 0 f47 1"/>
                              <a:gd name="f64" fmla="*/ 664083 f46 1"/>
                              <a:gd name="f65" fmla="*/ 1060439 f47 1"/>
                              <a:gd name="f66" fmla="*/ 6798 f46 1"/>
                              <a:gd name="f67" fmla="*/ 983894 f47 1"/>
                              <a:gd name="f68" fmla="*/ 8890 f46 1"/>
                              <a:gd name="f69" fmla="*/ 980719 f47 1"/>
                              <a:gd name="f70" fmla="*/ 5715 f46 1"/>
                              <a:gd name="f71" fmla="*/ 983768 f47 1"/>
                              <a:gd name="f72" fmla="*/ 2540 f46 1"/>
                              <a:gd name="f73" fmla="+- f48 0 f1"/>
                              <a:gd name="f74" fmla="*/ f51 1 1077366"/>
                              <a:gd name="f75" fmla="*/ f52 1 669417"/>
                              <a:gd name="f76" fmla="*/ f53 1 1077366"/>
                              <a:gd name="f77" fmla="*/ f54 1 669417"/>
                              <a:gd name="f78" fmla="*/ f55 1 1077366"/>
                              <a:gd name="f79" fmla="*/ f56 1 669417"/>
                              <a:gd name="f80" fmla="*/ f57 1 1077366"/>
                              <a:gd name="f81" fmla="*/ f58 1 669417"/>
                              <a:gd name="f82" fmla="*/ f59 1 1077366"/>
                              <a:gd name="f83" fmla="*/ f60 1 669417"/>
                              <a:gd name="f84" fmla="*/ f61 1 1077366"/>
                              <a:gd name="f85" fmla="*/ f62 1 669417"/>
                              <a:gd name="f86" fmla="*/ f63 1 1077366"/>
                              <a:gd name="f87" fmla="*/ f64 1 669417"/>
                              <a:gd name="f88" fmla="*/ f65 1 1077366"/>
                              <a:gd name="f89" fmla="*/ f66 1 669417"/>
                              <a:gd name="f90" fmla="*/ f67 1 1077366"/>
                              <a:gd name="f91" fmla="*/ f68 1 669417"/>
                              <a:gd name="f92" fmla="*/ f69 1 1077366"/>
                              <a:gd name="f93" fmla="*/ f70 1 669417"/>
                              <a:gd name="f94" fmla="*/ f71 1 1077366"/>
                              <a:gd name="f95" fmla="*/ f72 1 669417"/>
                              <a:gd name="f96" fmla="*/ f74 1 f49"/>
                              <a:gd name="f97" fmla="*/ f75 1 f50"/>
                              <a:gd name="f98" fmla="*/ f76 1 f49"/>
                              <a:gd name="f99" fmla="*/ f77 1 f50"/>
                              <a:gd name="f100" fmla="*/ f78 1 f49"/>
                              <a:gd name="f101" fmla="*/ f79 1 f50"/>
                              <a:gd name="f102" fmla="*/ f80 1 f49"/>
                              <a:gd name="f103" fmla="*/ f81 1 f50"/>
                              <a:gd name="f104" fmla="*/ f82 1 f49"/>
                              <a:gd name="f105" fmla="*/ f83 1 f50"/>
                              <a:gd name="f106" fmla="*/ f84 1 f49"/>
                              <a:gd name="f107" fmla="*/ f85 1 f50"/>
                              <a:gd name="f108" fmla="*/ f86 1 f49"/>
                              <a:gd name="f109" fmla="*/ f87 1 f50"/>
                              <a:gd name="f110" fmla="*/ f88 1 f49"/>
                              <a:gd name="f111" fmla="*/ f89 1 f50"/>
                              <a:gd name="f112" fmla="*/ f90 1 f49"/>
                              <a:gd name="f113" fmla="*/ f91 1 f50"/>
                              <a:gd name="f114" fmla="*/ f92 1 f49"/>
                              <a:gd name="f115" fmla="*/ f93 1 f50"/>
                              <a:gd name="f116" fmla="*/ f94 1 f49"/>
                              <a:gd name="f117" fmla="*/ f95 1 f50"/>
                              <a:gd name="f118" fmla="*/ f108 f40 1"/>
                              <a:gd name="f119" fmla="*/ f96 f40 1"/>
                              <a:gd name="f120" fmla="*/ f107 f41 1"/>
                              <a:gd name="f121" fmla="*/ f97 f41 1"/>
                              <a:gd name="f122" fmla="*/ f98 f40 1"/>
                              <a:gd name="f123" fmla="*/ f99 f41 1"/>
                              <a:gd name="f124" fmla="*/ f100 f40 1"/>
                              <a:gd name="f125" fmla="*/ f101 f41 1"/>
                              <a:gd name="f126" fmla="*/ f102 f40 1"/>
                              <a:gd name="f127" fmla="*/ f103 f41 1"/>
                              <a:gd name="f128" fmla="*/ f104 f40 1"/>
                              <a:gd name="f129" fmla="*/ f105 f41 1"/>
                              <a:gd name="f130" fmla="*/ f106 f40 1"/>
                              <a:gd name="f131" fmla="*/ f109 f41 1"/>
                              <a:gd name="f132" fmla="*/ f110 f40 1"/>
                              <a:gd name="f133" fmla="*/ f111 f41 1"/>
                              <a:gd name="f134" fmla="*/ f112 f40 1"/>
                              <a:gd name="f135" fmla="*/ f113 f41 1"/>
                              <a:gd name="f136" fmla="*/ f114 f40 1"/>
                              <a:gd name="f137" fmla="*/ f115 f41 1"/>
                              <a:gd name="f138" fmla="*/ f116 f40 1"/>
                              <a:gd name="f139" fmla="*/ f117 f41 1"/>
                            </a:gdLst>
                            <a:ahLst/>
                            <a:cxnLst>
                              <a:cxn ang="3cd4">
                                <a:pos x="hc" y="t"/>
                              </a:cxn>
                              <a:cxn ang="0">
                                <a:pos x="r" y="vc"/>
                              </a:cxn>
                              <a:cxn ang="cd4">
                                <a:pos x="hc" y="b"/>
                              </a:cxn>
                              <a:cxn ang="cd2">
                                <a:pos x="l" y="vc"/>
                              </a:cxn>
                              <a:cxn ang="f73">
                                <a:pos x="f119" y="f121"/>
                              </a:cxn>
                              <a:cxn ang="f73">
                                <a:pos x="f122" y="f123"/>
                              </a:cxn>
                              <a:cxn ang="f73">
                                <a:pos x="f124" y="f125"/>
                              </a:cxn>
                              <a:cxn ang="f73">
                                <a:pos x="f126" y="f127"/>
                              </a:cxn>
                              <a:cxn ang="f73">
                                <a:pos x="f128" y="f129"/>
                              </a:cxn>
                              <a:cxn ang="f73">
                                <a:pos x="f130" y="f120"/>
                              </a:cxn>
                              <a:cxn ang="f73">
                                <a:pos x="f118" y="f131"/>
                              </a:cxn>
                              <a:cxn ang="f73">
                                <a:pos x="f132" y="f133"/>
                              </a:cxn>
                              <a:cxn ang="f73">
                                <a:pos x="f134" y="f135"/>
                              </a:cxn>
                              <a:cxn ang="f73">
                                <a:pos x="f136" y="f137"/>
                              </a:cxn>
                              <a:cxn ang="f73">
                                <a:pos x="f138" y="f139"/>
                              </a:cxn>
                              <a:cxn ang="f73">
                                <a:pos x="f119" y="f121"/>
                              </a:cxn>
                            </a:cxnLst>
                            <a:rect l="f118" t="f121" r="f119" b="f120"/>
                            <a:pathLst>
                              <a:path w="1077366" h="669417">
                                <a:moveTo>
                                  <a:pt x="f6" y="f5"/>
                                </a:moveTo>
                                <a:lnTo>
                                  <a:pt x="f8" y="f9"/>
                                </a:lnTo>
                                <a:cubicBezTo>
                                  <a:pt x="f10" y="f11"/>
                                  <a:pt x="f12" y="f13"/>
                                  <a:pt x="f14" y="f15"/>
                                </a:cubicBezTo>
                                <a:cubicBezTo>
                                  <a:pt x="f16" y="f17"/>
                                  <a:pt x="f18" y="f19"/>
                                  <a:pt x="f20" y="f21"/>
                                </a:cubicBezTo>
                                <a:lnTo>
                                  <a:pt x="f22" y="f23"/>
                                </a:lnTo>
                                <a:lnTo>
                                  <a:pt x="f24" y="f7"/>
                                </a:lnTo>
                                <a:lnTo>
                                  <a:pt x="f5" y="f25"/>
                                </a:lnTo>
                                <a:lnTo>
                                  <a:pt x="f26" y="f27"/>
                                </a:lnTo>
                                <a:lnTo>
                                  <a:pt x="f28" y="f29"/>
                                </a:lnTo>
                                <a:cubicBezTo>
                                  <a:pt x="f30" y="f29"/>
                                  <a:pt x="f31" y="f32"/>
                                  <a:pt x="f31" y="f33"/>
                                </a:cubicBezTo>
                                <a:cubicBezTo>
                                  <a:pt x="f34" y="f35"/>
                                  <a:pt x="f36" y="f37"/>
                                  <a:pt x="f38" y="f37"/>
                                </a:cubicBezTo>
                                <a:lnTo>
                                  <a:pt x="f6" y="f5"/>
                                </a:lnTo>
                                <a:close/>
                              </a:path>
                            </a:pathLst>
                          </a:custGeom>
                          <a:solidFill>
                            <a:srgbClr val="000000"/>
                          </a:solidFill>
                          <a:ln cap="flat">
                            <a:noFill/>
                            <a:prstDash val="solid"/>
                          </a:ln>
                        </wps:spPr>
                        <wps:bodyPr lIns="0" tIns="0" rIns="0" bIns="0"/>
                      </wps:wsp>
                    </wpg:wgp>
                  </a:graphicData>
                </a:graphic>
              </wp:inline>
            </w:drawing>
          </mc:Choice>
          <mc:Fallback>
            <w:pict>
              <v:group w14:anchorId="290D757B" id="Grupo 20" o:spid="_x0000_s1037" style="width:419.3pt;height:317.25pt;mso-position-horizontal-relative:char;mso-position-vertical-relative:line" coordsize="53253,402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">
                <v:rect id="Rectangle 244" o:spid="_x0000_s1038" style="position:absolute;left:52832;top:3687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1D23C03" w14:textId="77777777" w:rsidR="0096536C" w:rsidRDefault="00537B24">
                        <w:pPr>
                          <w:spacing w:after="160"/>
                          <w:ind w:left="0" w:firstLine="0"/>
                        </w:pPr>
                        <w:r>
                          <w:rPr>
                            <w:rFonts w:ascii="Calibri" w:eastAsia="Calibri" w:hAnsi="Calibri" w:cs="Calibri"/>
                            <w:sz w:val="22"/>
                          </w:rPr>
                          <w:t xml:space="preserve"> </w:t>
                        </w:r>
                      </w:p>
                    </w:txbxContent>
                  </v:textbox>
                </v:rect>
                <v:rect id="Rectangle 245" o:spid="_x0000_s1039" style="position:absolute;left:3871;top:380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6F0C46C1" w14:textId="77777777" w:rsidR="0096536C" w:rsidRDefault="00537B24">
                        <w:pPr>
                          <w:spacing w:after="160"/>
                          <w:ind w:left="0" w:firstLine="0"/>
                        </w:pPr>
                        <w:r>
                          <w:t xml:space="preserve"> </w:t>
                        </w:r>
                      </w:p>
                    </w:txbxContent>
                  </v:textbox>
                </v:rect>
                <v:shape id="Picture 262" o:spid="_x0000_s1040" type="#_x0000_t75" style="position:absolute;left:3864;width:48888;height:37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">
                  <v:imagedata r:id="rId53" o:title=""/>
                </v:shape>
                <v:shape id="Shape 267" o:spid="_x0000_s1041" style="position:absolute;top:3828;width:10773;height:6694;visibility:visible;mso-wrap-style:square;v-text-anchor:top" coordsize="1077366,669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" path="m1077366,r-43941,82677c1032662,84328,1030757,84836,1029234,84074v-1652,-889,-2159,-2794,-1397,-4318l1063742,12131,3353,669417,,664083,1060439,6798,983894,8890v-1778,,-3175,-1397,-3175,-3175c980593,4064,981990,2540,983768,2540l1077366,xe" fillcolor="black" stroked="f">
                  <v:path arrowok="t" o:connecttype="custom" o:connectlocs="538655,0;1077309,334693;538655,669386;0,334693;1077309,0;1033370,82673;1029180,84070;1027783,79752;1063686,12130;3353,669386;0,664052;1060383,6798;983842,8890;980667,5715;983716,2540;1077309,0" o:connectangles="270,0,90,180,0,0,0,0,0,0,0,0,0,0,0,0" textboxrect="0,0,1077366,669417"/>
                </v:shape>
                <w10:anchorlock/>
              </v:group>
            </w:pict>
          </mc:Fallback>
        </mc:AlternateContent>
      </w:r>
    </w:p>
    <w:p w14:paraId="2463BE3F" w14:textId="77777777" w:rsidR="0096536C" w:rsidRDefault="00537B24">
      <w:pPr>
        <w:numPr>
          <w:ilvl w:val="1"/>
          <w:numId w:val="5"/>
        </w:numPr>
      </w:pPr>
      <w:r>
        <w:rPr>
          <w:b/>
        </w:rPr>
        <w:t>Productos</w:t>
      </w:r>
      <w:r>
        <w:t xml:space="preserve">: Opción que </w:t>
      </w:r>
      <w:r>
        <w:t xml:space="preserve">lleva a la gestión de productos en inventario, donde se pueden agregar, modificar o eliminar productos. </w:t>
      </w:r>
    </w:p>
    <w:p w14:paraId="21862FE9" w14:textId="77777777" w:rsidR="0096536C" w:rsidRDefault="00537B24">
      <w:r>
        <w:rPr>
          <w:noProof/>
        </w:rPr>
        <w:lastRenderedPageBreak/>
        <mc:AlternateContent>
          <mc:Choice Requires="wpg">
            <w:drawing>
              <wp:inline distT="0" distB="0" distL="0" distR="0" wp14:anchorId="0B20C4E8" wp14:editId="032EA3BE">
                <wp:extent cx="5078430" cy="4160346"/>
                <wp:effectExtent l="0" t="0" r="7920" b="11604"/>
                <wp:docPr id="26" name="Grupo 19"/>
                <wp:cNvGraphicFramePr/>
                <a:graphic xmlns:a="http://schemas.openxmlformats.org/drawingml/2006/main">
                  <a:graphicData uri="http://schemas.microsoft.com/office/word/2010/wordprocessingGroup">
                    <wpg:wgp>
                      <wpg:cNvGrpSpPr/>
                      <wpg:grpSpPr>
                        <a:xfrm>
                          <a:off x="0" y="0"/>
                          <a:ext cx="5078430" cy="4160346"/>
                          <a:chOff x="0" y="0"/>
                          <a:chExt cx="5078430" cy="4160346"/>
                        </a:xfrm>
                      </wpg:grpSpPr>
                      <wps:wsp>
                        <wps:cNvPr id="27" name="Rectangle 252"/>
                        <wps:cNvSpPr/>
                        <wps:spPr>
                          <a:xfrm>
                            <a:off x="5036332" y="3634328"/>
                            <a:ext cx="42098" cy="189902"/>
                          </a:xfrm>
                          <a:prstGeom prst="rect">
                            <a:avLst/>
                          </a:prstGeom>
                          <a:noFill/>
                          <a:ln cap="flat">
                            <a:noFill/>
                            <a:prstDash val="solid"/>
                          </a:ln>
                        </wps:spPr>
                        <wps:txbx>
                          <w:txbxContent>
                            <w:p w14:paraId="298D8B20" w14:textId="77777777" w:rsidR="0096536C" w:rsidRDefault="00537B24">
                              <w:pPr>
                                <w:spacing w:after="160"/>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28" name="Rectangle 253"/>
                        <wps:cNvSpPr/>
                        <wps:spPr>
                          <a:xfrm>
                            <a:off x="102101" y="3753026"/>
                            <a:ext cx="50602" cy="224412"/>
                          </a:xfrm>
                          <a:prstGeom prst="rect">
                            <a:avLst/>
                          </a:prstGeom>
                          <a:noFill/>
                          <a:ln cap="flat">
                            <a:noFill/>
                            <a:prstDash val="solid"/>
                          </a:ln>
                        </wps:spPr>
                        <wps:txbx>
                          <w:txbxContent>
                            <w:p w14:paraId="63F798B4" w14:textId="77777777" w:rsidR="0096536C" w:rsidRDefault="00537B24">
                              <w:pPr>
                                <w:spacing w:after="160"/>
                                <w:ind w:left="0" w:firstLine="0"/>
                              </w:pPr>
                              <w:r>
                                <w:t xml:space="preserve"> </w:t>
                              </w:r>
                            </w:p>
                          </w:txbxContent>
                        </wps:txbx>
                        <wps:bodyPr vert="horz" wrap="square" lIns="0" tIns="0" rIns="0" bIns="0" anchor="t" anchorCtr="0" compatLnSpc="0">
                          <a:noAutofit/>
                        </wps:bodyPr>
                      </wps:wsp>
                      <wps:wsp>
                        <wps:cNvPr id="29" name="Rectangle 254"/>
                        <wps:cNvSpPr/>
                        <wps:spPr>
                          <a:xfrm>
                            <a:off x="102101" y="3935934"/>
                            <a:ext cx="50602" cy="224412"/>
                          </a:xfrm>
                          <a:prstGeom prst="rect">
                            <a:avLst/>
                          </a:prstGeom>
                          <a:noFill/>
                          <a:ln cap="flat">
                            <a:noFill/>
                            <a:prstDash val="solid"/>
                          </a:ln>
                        </wps:spPr>
                        <wps:txbx>
                          <w:txbxContent>
                            <w:p w14:paraId="136C3D60"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30" name="Picture 264"/>
                          <pic:cNvPicPr>
                            <a:picLocks noChangeAspect="1"/>
                          </pic:cNvPicPr>
                        </pic:nvPicPr>
                        <pic:blipFill>
                          <a:blip r:embed="rId54"/>
                          <a:srcRect/>
                          <a:stretch>
                            <a:fillRect/>
                          </a:stretch>
                        </pic:blipFill>
                        <pic:spPr>
                          <a:xfrm>
                            <a:off x="101397" y="0"/>
                            <a:ext cx="4924830" cy="3737728"/>
                          </a:xfrm>
                          <a:prstGeom prst="rect">
                            <a:avLst/>
                          </a:prstGeom>
                          <a:noFill/>
                          <a:ln>
                            <a:noFill/>
                            <a:prstDash/>
                          </a:ln>
                        </pic:spPr>
                      </pic:pic>
                      <wps:wsp>
                        <wps:cNvPr id="31" name="Shape 268"/>
                        <wps:cNvSpPr/>
                        <wps:spPr>
                          <a:xfrm>
                            <a:off x="0" y="458416"/>
                            <a:ext cx="1506711" cy="1811865"/>
                          </a:xfrm>
                          <a:custGeom>
                            <a:avLst/>
                            <a:gdLst>
                              <a:gd name="f0" fmla="val 10800000"/>
                              <a:gd name="f1" fmla="val 5400000"/>
                              <a:gd name="f2" fmla="val 180"/>
                              <a:gd name="f3" fmla="val w"/>
                              <a:gd name="f4" fmla="val h"/>
                              <a:gd name="f5" fmla="val 0"/>
                              <a:gd name="f6" fmla="val 1506728"/>
                              <a:gd name="f7" fmla="val 1811782"/>
                              <a:gd name="f8" fmla="val 1491361"/>
                              <a:gd name="f9" fmla="val 92329"/>
                              <a:gd name="f10" fmla="val 1490980"/>
                              <a:gd name="f11" fmla="val 94107"/>
                              <a:gd name="f12" fmla="val 1489329"/>
                              <a:gd name="f13" fmla="val 95250"/>
                              <a:gd name="f14" fmla="val 1487678"/>
                              <a:gd name="f15" fmla="val 94996"/>
                              <a:gd name="f16" fmla="val 1485900"/>
                              <a:gd name="f17" fmla="val 94742"/>
                              <a:gd name="f18" fmla="val 1484757"/>
                              <a:gd name="f19" fmla="val 93091"/>
                              <a:gd name="f20" fmla="val 1485011"/>
                              <a:gd name="f21" fmla="val 91313"/>
                              <a:gd name="f22" fmla="val 1497694"/>
                              <a:gd name="f23" fmla="val 15766"/>
                              <a:gd name="f24" fmla="val 4826"/>
                              <a:gd name="f25" fmla="val 1807718"/>
                              <a:gd name="f26" fmla="val 1492849"/>
                              <a:gd name="f27" fmla="val 11851"/>
                              <a:gd name="f28" fmla="val 1420876"/>
                              <a:gd name="f29" fmla="val 37973"/>
                              <a:gd name="f30" fmla="val 1419225"/>
                              <a:gd name="f31" fmla="val 38608"/>
                              <a:gd name="f32" fmla="val 1417447"/>
                              <a:gd name="f33" fmla="val 37719"/>
                              <a:gd name="f34" fmla="val 1416812"/>
                              <a:gd name="f35" fmla="val 36068"/>
                              <a:gd name="f36" fmla="val 1416177"/>
                              <a:gd name="f37" fmla="val 34417"/>
                              <a:gd name="f38" fmla="val 1417066"/>
                              <a:gd name="f39" fmla="val 32639"/>
                              <a:gd name="f40" fmla="val 1418717"/>
                              <a:gd name="f41" fmla="val 32004"/>
                              <a:gd name="f42" fmla="+- 0 0 -90"/>
                              <a:gd name="f43" fmla="*/ f3 1 1506728"/>
                              <a:gd name="f44" fmla="*/ f4 1 1811782"/>
                              <a:gd name="f45" fmla="val f5"/>
                              <a:gd name="f46" fmla="val f6"/>
                              <a:gd name="f47" fmla="val f7"/>
                              <a:gd name="f48" fmla="*/ f42 f0 1"/>
                              <a:gd name="f49" fmla="+- f47 0 f45"/>
                              <a:gd name="f50" fmla="+- f46 0 f45"/>
                              <a:gd name="f51" fmla="*/ f48 1 f2"/>
                              <a:gd name="f52" fmla="*/ f50 1 1506728"/>
                              <a:gd name="f53" fmla="*/ f49 1 1811782"/>
                              <a:gd name="f54" fmla="*/ 1506728 f50 1"/>
                              <a:gd name="f55" fmla="*/ 0 f49 1"/>
                              <a:gd name="f56" fmla="*/ 1491361 f50 1"/>
                              <a:gd name="f57" fmla="*/ 92329 f49 1"/>
                              <a:gd name="f58" fmla="*/ 1487678 f50 1"/>
                              <a:gd name="f59" fmla="*/ 94996 f49 1"/>
                              <a:gd name="f60" fmla="*/ 1485011 f50 1"/>
                              <a:gd name="f61" fmla="*/ 91313 f49 1"/>
                              <a:gd name="f62" fmla="*/ 1497694 f50 1"/>
                              <a:gd name="f63" fmla="*/ 15766 f49 1"/>
                              <a:gd name="f64" fmla="*/ 4826 f50 1"/>
                              <a:gd name="f65" fmla="*/ 1811782 f49 1"/>
                              <a:gd name="f66" fmla="*/ 0 f50 1"/>
                              <a:gd name="f67" fmla="*/ 1807718 f49 1"/>
                              <a:gd name="f68" fmla="*/ 1492849 f50 1"/>
                              <a:gd name="f69" fmla="*/ 11851 f49 1"/>
                              <a:gd name="f70" fmla="*/ 1420876 f50 1"/>
                              <a:gd name="f71" fmla="*/ 37973 f49 1"/>
                              <a:gd name="f72" fmla="*/ 1416812 f50 1"/>
                              <a:gd name="f73" fmla="*/ 36068 f49 1"/>
                              <a:gd name="f74" fmla="*/ 1418717 f50 1"/>
                              <a:gd name="f75" fmla="*/ 32004 f49 1"/>
                              <a:gd name="f76" fmla="+- f51 0 f1"/>
                              <a:gd name="f77" fmla="*/ f54 1 1506728"/>
                              <a:gd name="f78" fmla="*/ f55 1 1811782"/>
                              <a:gd name="f79" fmla="*/ f56 1 1506728"/>
                              <a:gd name="f80" fmla="*/ f57 1 1811782"/>
                              <a:gd name="f81" fmla="*/ f58 1 1506728"/>
                              <a:gd name="f82" fmla="*/ f59 1 1811782"/>
                              <a:gd name="f83" fmla="*/ f60 1 1506728"/>
                              <a:gd name="f84" fmla="*/ f61 1 1811782"/>
                              <a:gd name="f85" fmla="*/ f62 1 1506728"/>
                              <a:gd name="f86" fmla="*/ f63 1 1811782"/>
                              <a:gd name="f87" fmla="*/ f64 1 1506728"/>
                              <a:gd name="f88" fmla="*/ f65 1 1811782"/>
                              <a:gd name="f89" fmla="*/ f66 1 1506728"/>
                              <a:gd name="f90" fmla="*/ f67 1 1811782"/>
                              <a:gd name="f91" fmla="*/ f68 1 1506728"/>
                              <a:gd name="f92" fmla="*/ f69 1 1811782"/>
                              <a:gd name="f93" fmla="*/ f70 1 1506728"/>
                              <a:gd name="f94" fmla="*/ f71 1 1811782"/>
                              <a:gd name="f95" fmla="*/ f72 1 1506728"/>
                              <a:gd name="f96" fmla="*/ f73 1 1811782"/>
                              <a:gd name="f97" fmla="*/ f74 1 1506728"/>
                              <a:gd name="f98" fmla="*/ f75 1 1811782"/>
                              <a:gd name="f99" fmla="*/ f77 1 f52"/>
                              <a:gd name="f100" fmla="*/ f78 1 f53"/>
                              <a:gd name="f101" fmla="*/ f79 1 f52"/>
                              <a:gd name="f102" fmla="*/ f80 1 f53"/>
                              <a:gd name="f103" fmla="*/ f81 1 f52"/>
                              <a:gd name="f104" fmla="*/ f82 1 f53"/>
                              <a:gd name="f105" fmla="*/ f83 1 f52"/>
                              <a:gd name="f106" fmla="*/ f84 1 f53"/>
                              <a:gd name="f107" fmla="*/ f85 1 f52"/>
                              <a:gd name="f108" fmla="*/ f86 1 f53"/>
                              <a:gd name="f109" fmla="*/ f87 1 f52"/>
                              <a:gd name="f110" fmla="*/ f88 1 f53"/>
                              <a:gd name="f111" fmla="*/ f89 1 f52"/>
                              <a:gd name="f112" fmla="*/ f90 1 f53"/>
                              <a:gd name="f113" fmla="*/ f91 1 f52"/>
                              <a:gd name="f114" fmla="*/ f92 1 f53"/>
                              <a:gd name="f115" fmla="*/ f93 1 f52"/>
                              <a:gd name="f116" fmla="*/ f94 1 f53"/>
                              <a:gd name="f117" fmla="*/ f95 1 f52"/>
                              <a:gd name="f118" fmla="*/ f96 1 f53"/>
                              <a:gd name="f119" fmla="*/ f97 1 f52"/>
                              <a:gd name="f120" fmla="*/ f98 1 f53"/>
                              <a:gd name="f121" fmla="*/ f111 f43 1"/>
                              <a:gd name="f122" fmla="*/ f99 f43 1"/>
                              <a:gd name="f123" fmla="*/ f110 f44 1"/>
                              <a:gd name="f124" fmla="*/ f100 f44 1"/>
                              <a:gd name="f125" fmla="*/ f101 f43 1"/>
                              <a:gd name="f126" fmla="*/ f102 f44 1"/>
                              <a:gd name="f127" fmla="*/ f103 f43 1"/>
                              <a:gd name="f128" fmla="*/ f104 f44 1"/>
                              <a:gd name="f129" fmla="*/ f105 f43 1"/>
                              <a:gd name="f130" fmla="*/ f106 f44 1"/>
                              <a:gd name="f131" fmla="*/ f107 f43 1"/>
                              <a:gd name="f132" fmla="*/ f108 f44 1"/>
                              <a:gd name="f133" fmla="*/ f109 f43 1"/>
                              <a:gd name="f134" fmla="*/ f112 f44 1"/>
                              <a:gd name="f135" fmla="*/ f113 f43 1"/>
                              <a:gd name="f136" fmla="*/ f114 f44 1"/>
                              <a:gd name="f137" fmla="*/ f115 f43 1"/>
                              <a:gd name="f138" fmla="*/ f116 f44 1"/>
                              <a:gd name="f139" fmla="*/ f117 f43 1"/>
                              <a:gd name="f140" fmla="*/ f118 f44 1"/>
                              <a:gd name="f141" fmla="*/ f119 f43 1"/>
                              <a:gd name="f142" fmla="*/ f120 f44 1"/>
                            </a:gdLst>
                            <a:ahLst/>
                            <a:cxnLst>
                              <a:cxn ang="3cd4">
                                <a:pos x="hc" y="t"/>
                              </a:cxn>
                              <a:cxn ang="0">
                                <a:pos x="r" y="vc"/>
                              </a:cxn>
                              <a:cxn ang="cd4">
                                <a:pos x="hc" y="b"/>
                              </a:cxn>
                              <a:cxn ang="cd2">
                                <a:pos x="l" y="vc"/>
                              </a:cxn>
                              <a:cxn ang="f76">
                                <a:pos x="f122" y="f124"/>
                              </a:cxn>
                              <a:cxn ang="f76">
                                <a:pos x="f125" y="f126"/>
                              </a:cxn>
                              <a:cxn ang="f76">
                                <a:pos x="f127" y="f128"/>
                              </a:cxn>
                              <a:cxn ang="f76">
                                <a:pos x="f129" y="f130"/>
                              </a:cxn>
                              <a:cxn ang="f76">
                                <a:pos x="f131" y="f132"/>
                              </a:cxn>
                              <a:cxn ang="f76">
                                <a:pos x="f133" y="f123"/>
                              </a:cxn>
                              <a:cxn ang="f76">
                                <a:pos x="f121" y="f134"/>
                              </a:cxn>
                              <a:cxn ang="f76">
                                <a:pos x="f135" y="f136"/>
                              </a:cxn>
                              <a:cxn ang="f76">
                                <a:pos x="f137" y="f138"/>
                              </a:cxn>
                              <a:cxn ang="f76">
                                <a:pos x="f139" y="f140"/>
                              </a:cxn>
                              <a:cxn ang="f76">
                                <a:pos x="f141" y="f142"/>
                              </a:cxn>
                              <a:cxn ang="f76">
                                <a:pos x="f122" y="f124"/>
                              </a:cxn>
                            </a:cxnLst>
                            <a:rect l="f121" t="f124" r="f122" b="f123"/>
                            <a:pathLst>
                              <a:path w="1506728" h="1811782">
                                <a:moveTo>
                                  <a:pt x="f6" y="f5"/>
                                </a:moveTo>
                                <a:lnTo>
                                  <a:pt x="f8" y="f9"/>
                                </a:lnTo>
                                <a:cubicBezTo>
                                  <a:pt x="f10" y="f11"/>
                                  <a:pt x="f12" y="f13"/>
                                  <a:pt x="f14" y="f15"/>
                                </a:cubicBezTo>
                                <a:cubicBezTo>
                                  <a:pt x="f16" y="f17"/>
                                  <a:pt x="f18" y="f19"/>
                                  <a:pt x="f20" y="f21"/>
                                </a:cubicBezTo>
                                <a:lnTo>
                                  <a:pt x="f22" y="f23"/>
                                </a:lnTo>
                                <a:lnTo>
                                  <a:pt x="f24" y="f7"/>
                                </a:lnTo>
                                <a:lnTo>
                                  <a:pt x="f5" y="f25"/>
                                </a:lnTo>
                                <a:lnTo>
                                  <a:pt x="f26" y="f27"/>
                                </a:lnTo>
                                <a:lnTo>
                                  <a:pt x="f28" y="f29"/>
                                </a:lnTo>
                                <a:cubicBezTo>
                                  <a:pt x="f30" y="f31"/>
                                  <a:pt x="f32" y="f33"/>
                                  <a:pt x="f34" y="f35"/>
                                </a:cubicBezTo>
                                <a:cubicBezTo>
                                  <a:pt x="f36" y="f37"/>
                                  <a:pt x="f38" y="f39"/>
                                  <a:pt x="f40" y="f41"/>
                                </a:cubicBezTo>
                                <a:lnTo>
                                  <a:pt x="f6" y="f5"/>
                                </a:lnTo>
                                <a:close/>
                              </a:path>
                            </a:pathLst>
                          </a:custGeom>
                          <a:solidFill>
                            <a:srgbClr val="000000"/>
                          </a:solidFill>
                          <a:ln cap="flat">
                            <a:noFill/>
                            <a:prstDash val="solid"/>
                          </a:ln>
                        </wps:spPr>
                        <wps:bodyPr lIns="0" tIns="0" rIns="0" bIns="0"/>
                      </wps:wsp>
                    </wpg:wgp>
                  </a:graphicData>
                </a:graphic>
              </wp:inline>
            </w:drawing>
          </mc:Choice>
          <mc:Fallback>
            <w:pict>
              <v:group w14:anchorId="0B20C4E8" id="Grupo 19" o:spid="_x0000_s1042" style="width:399.9pt;height:327.6pt;mso-position-horizontal-relative:char;mso-position-vertical-relative:line" coordsize="50784,416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">
                <v:rect id="Rectangle 252" o:spid="_x0000_s1043" style="position:absolute;left:50363;top:3634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98D8B20" w14:textId="77777777" w:rsidR="0096536C" w:rsidRDefault="00537B24">
                        <w:pPr>
                          <w:spacing w:after="160"/>
                          <w:ind w:left="0" w:firstLine="0"/>
                        </w:pPr>
                        <w:r>
                          <w:rPr>
                            <w:rFonts w:ascii="Calibri" w:eastAsia="Calibri" w:hAnsi="Calibri" w:cs="Calibri"/>
                            <w:sz w:val="22"/>
                          </w:rPr>
                          <w:t xml:space="preserve"> </w:t>
                        </w:r>
                      </w:p>
                    </w:txbxContent>
                  </v:textbox>
                </v:rect>
                <v:rect id="Rectangle 253" o:spid="_x0000_s1044" style="position:absolute;left:1021;top:3753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3F798B4" w14:textId="77777777" w:rsidR="0096536C" w:rsidRDefault="00537B24">
                        <w:pPr>
                          <w:spacing w:after="160"/>
                          <w:ind w:left="0" w:firstLine="0"/>
                        </w:pPr>
                        <w:r>
                          <w:t xml:space="preserve"> </w:t>
                        </w:r>
                      </w:p>
                    </w:txbxContent>
                  </v:textbox>
                </v:rect>
                <v:rect id="Rectangle 254" o:spid="_x0000_s1045" style="position:absolute;left:1021;top:393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36C3D60" w14:textId="77777777" w:rsidR="0096536C" w:rsidRDefault="00537B24">
                        <w:pPr>
                          <w:spacing w:after="160"/>
                          <w:ind w:left="0" w:firstLine="0"/>
                        </w:pPr>
                        <w:r>
                          <w:t xml:space="preserve"> </w:t>
                        </w:r>
                      </w:p>
                    </w:txbxContent>
                  </v:textbox>
                </v:rect>
                <v:shape id="Picture 264" o:spid="_x0000_s1046" type="#_x0000_t75" style="position:absolute;left:1013;width:49249;height:373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">
                  <v:imagedata r:id="rId55" o:title=""/>
                </v:shape>
                <v:shape id="Shape 268" o:spid="_x0000_s1047" style="position:absolute;top:4584;width:15067;height:18118;visibility:visible;mso-wrap-style:square;v-text-anchor:top" coordsize="1506728,1811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" path="m1506728,r-15367,92329c1490980,94107,1489329,95250,1487678,94996v-1778,-254,-2921,-1905,-2667,-3683l1497694,15766,4826,1811782,,1807718,1492849,11851r-71973,26122c1419225,38608,1417447,37719,1416812,36068v-635,-1651,254,-3429,1905,-4064l1506728,xe" fillcolor="black" stroked="f">
                  <v:path arrowok="t" o:connecttype="custom" o:connectlocs="753356,0;1506711,905933;753356,1811865;0,905933;1506711,0;1491344,92333;1487661,95000;1484994,91317;1497677,15767;4826,1811865;0,1807801;1492832,11852;1420860,37975;1416796,36070;1418701,32005;1506711,0" o:connectangles="270,0,90,180,0,0,0,0,0,0,0,0,0,0,0,0" textboxrect="0,0,1506728,1811782"/>
                </v:shape>
                <w10:anchorlock/>
              </v:group>
            </w:pict>
          </mc:Fallback>
        </mc:AlternateContent>
      </w:r>
    </w:p>
    <w:p w14:paraId="33E8B9E3" w14:textId="77777777" w:rsidR="0096536C" w:rsidRDefault="00537B24">
      <w:pPr>
        <w:numPr>
          <w:ilvl w:val="1"/>
          <w:numId w:val="5"/>
        </w:numPr>
      </w:pPr>
      <w:r>
        <w:rPr>
          <w:b/>
        </w:rPr>
        <w:t>Herramientas</w:t>
      </w:r>
      <w:r>
        <w:t xml:space="preserve">: Sección que incluye herramientas de Mantenimiento de la información del sistema, en esta sección se pueden hacer respaldos </w:t>
      </w:r>
      <w:r>
        <w:t xml:space="preserve">inmediatos </w:t>
      </w:r>
    </w:p>
    <w:p w14:paraId="023014CE" w14:textId="77777777" w:rsidR="0096536C" w:rsidRDefault="00537B24">
      <w:r>
        <w:t xml:space="preserve">de la información actual y guardarse en un documento que puede ser restaurado en este u otro equipo </w:t>
      </w:r>
      <w:proofErr w:type="gramStart"/>
      <w:r>
        <w:t>( opción</w:t>
      </w:r>
      <w:proofErr w:type="gramEnd"/>
      <w:r>
        <w:t xml:space="preserve"> solo disponible para </w:t>
      </w:r>
      <w:proofErr w:type="spellStart"/>
      <w:r>
        <w:t>admin</w:t>
      </w:r>
      <w:proofErr w:type="spellEnd"/>
      <w:r>
        <w:t xml:space="preserve">). </w:t>
      </w:r>
    </w:p>
    <w:p w14:paraId="099AE66D" w14:textId="77777777" w:rsidR="0096536C" w:rsidRDefault="00537B24">
      <w:r>
        <w:rPr>
          <w:noProof/>
        </w:rPr>
        <w:drawing>
          <wp:inline distT="0" distB="0" distL="0" distR="0" wp14:anchorId="2F4C70FD" wp14:editId="22975FE6">
            <wp:extent cx="5324697" cy="3276734"/>
            <wp:effectExtent l="0" t="0" r="9303" b="0"/>
            <wp:docPr id="32" name="Imagen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rcRect/>
                    <a:stretch>
                      <a:fillRect/>
                    </a:stretch>
                  </pic:blipFill>
                  <pic:spPr>
                    <a:xfrm>
                      <a:off x="0" y="0"/>
                      <a:ext cx="5324697" cy="3276734"/>
                    </a:xfrm>
                    <a:prstGeom prst="rect">
                      <a:avLst/>
                    </a:prstGeom>
                    <a:noFill/>
                    <a:ln>
                      <a:noFill/>
                      <a:prstDash/>
                    </a:ln>
                  </pic:spPr>
                </pic:pic>
              </a:graphicData>
            </a:graphic>
          </wp:inline>
        </w:drawing>
      </w:r>
      <w:r>
        <w:t xml:space="preserve">  </w:t>
      </w:r>
    </w:p>
    <w:p w14:paraId="168690EF" w14:textId="77777777" w:rsidR="0096536C" w:rsidRDefault="00537B24">
      <w:pPr>
        <w:numPr>
          <w:ilvl w:val="1"/>
          <w:numId w:val="5"/>
        </w:numPr>
      </w:pPr>
      <w:r>
        <w:rPr>
          <w:b/>
        </w:rPr>
        <w:lastRenderedPageBreak/>
        <w:t>Ayuda</w:t>
      </w:r>
      <w:r>
        <w:t xml:space="preserve">: Proporciona acceso a un manual de usuario (Ctrl+F1), donde se documenta el funcionamiento del </w:t>
      </w:r>
      <w:r>
        <w:t xml:space="preserve">sistema, ofreciendo asistencia al usuario. </w:t>
      </w:r>
    </w:p>
    <w:p w14:paraId="4372E72C" w14:textId="77777777" w:rsidR="0096536C" w:rsidRDefault="00537B24">
      <w:r>
        <w:rPr>
          <w:noProof/>
          <w:sz w:val="32"/>
          <w:szCs w:val="32"/>
        </w:rPr>
        <mc:AlternateContent>
          <mc:Choice Requires="wpg">
            <w:drawing>
              <wp:inline distT="0" distB="0" distL="0" distR="0" wp14:anchorId="2446B7B3" wp14:editId="480209E5">
                <wp:extent cx="4807822" cy="3761320"/>
                <wp:effectExtent l="0" t="0" r="11828" b="10580"/>
                <wp:docPr id="33" name="Grupo 18"/>
                <wp:cNvGraphicFramePr/>
                <a:graphic xmlns:a="http://schemas.openxmlformats.org/drawingml/2006/main">
                  <a:graphicData uri="http://schemas.microsoft.com/office/word/2010/wordprocessingGroup">
                    <wpg:wgp>
                      <wpg:cNvGrpSpPr/>
                      <wpg:grpSpPr>
                        <a:xfrm>
                          <a:off x="0" y="0"/>
                          <a:ext cx="4807822" cy="3761320"/>
                          <a:chOff x="0" y="0"/>
                          <a:chExt cx="4807822" cy="3761320"/>
                        </a:xfrm>
                      </wpg:grpSpPr>
                      <wps:wsp>
                        <wps:cNvPr id="34" name="Rectangle 288"/>
                        <wps:cNvSpPr/>
                        <wps:spPr>
                          <a:xfrm>
                            <a:off x="4765724" y="3571317"/>
                            <a:ext cx="42098" cy="190003"/>
                          </a:xfrm>
                          <a:prstGeom prst="rect">
                            <a:avLst/>
                          </a:prstGeom>
                          <a:noFill/>
                          <a:ln cap="flat">
                            <a:noFill/>
                            <a:prstDash val="solid"/>
                          </a:ln>
                        </wps:spPr>
                        <wps:txbx>
                          <w:txbxContent>
                            <w:p w14:paraId="25A48C96" w14:textId="77777777" w:rsidR="0096536C" w:rsidRDefault="00537B24">
                              <w:pPr>
                                <w:spacing w:after="160"/>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pic:pic xmlns:pic="http://schemas.openxmlformats.org/drawingml/2006/picture">
                        <pic:nvPicPr>
                          <pic:cNvPr id="35" name="Picture 292"/>
                          <pic:cNvPicPr>
                            <a:picLocks noChangeAspect="1"/>
                          </pic:cNvPicPr>
                        </pic:nvPicPr>
                        <pic:blipFill>
                          <a:blip r:embed="rId57"/>
                          <a:srcRect/>
                          <a:stretch>
                            <a:fillRect/>
                          </a:stretch>
                        </pic:blipFill>
                        <pic:spPr>
                          <a:xfrm>
                            <a:off x="0" y="0"/>
                            <a:ext cx="4763923" cy="3668316"/>
                          </a:xfrm>
                          <a:prstGeom prst="rect">
                            <a:avLst/>
                          </a:prstGeom>
                          <a:noFill/>
                          <a:ln>
                            <a:noFill/>
                            <a:prstDash/>
                          </a:ln>
                        </pic:spPr>
                      </pic:pic>
                      <wps:wsp>
                        <wps:cNvPr id="36" name="Shape 293"/>
                        <wps:cNvSpPr/>
                        <wps:spPr>
                          <a:xfrm>
                            <a:off x="781473" y="445705"/>
                            <a:ext cx="1924729" cy="1678207"/>
                          </a:xfrm>
                          <a:custGeom>
                            <a:avLst/>
                            <a:gdLst>
                              <a:gd name="f0" fmla="val 10800000"/>
                              <a:gd name="f1" fmla="val 5400000"/>
                              <a:gd name="f2" fmla="val 180"/>
                              <a:gd name="f3" fmla="val w"/>
                              <a:gd name="f4" fmla="val h"/>
                              <a:gd name="f5" fmla="val 0"/>
                              <a:gd name="f6" fmla="val 1924812"/>
                              <a:gd name="f7" fmla="val 1678178"/>
                              <a:gd name="f8" fmla="val 1894840"/>
                              <a:gd name="f9" fmla="val 88773"/>
                              <a:gd name="f10" fmla="val 1894332"/>
                              <a:gd name="f11" fmla="val 90424"/>
                              <a:gd name="f12" fmla="val 1892427"/>
                              <a:gd name="f13" fmla="val 91313"/>
                              <a:gd name="f14" fmla="val 1890776"/>
                              <a:gd name="f15" fmla="val 90678"/>
                              <a:gd name="f16" fmla="val 1889125"/>
                              <a:gd name="f17" fmla="val 90170"/>
                              <a:gd name="f18" fmla="val 1888236"/>
                              <a:gd name="f19" fmla="val 88392"/>
                              <a:gd name="f20" fmla="val 1888871"/>
                              <a:gd name="f21" fmla="val 86741"/>
                              <a:gd name="f22" fmla="val 1913266"/>
                              <a:gd name="f23" fmla="val 14326"/>
                              <a:gd name="f24" fmla="val 4064"/>
                              <a:gd name="f25" fmla="val 1673352"/>
                              <a:gd name="f26" fmla="val 1909164"/>
                              <a:gd name="f27" fmla="val 9423"/>
                              <a:gd name="f28" fmla="val 1834007"/>
                              <a:gd name="f29" fmla="val 23749"/>
                              <a:gd name="f30" fmla="val 1832356"/>
                              <a:gd name="f31" fmla="val 24130"/>
                              <a:gd name="f32" fmla="val 1830578"/>
                              <a:gd name="f33" fmla="val 22987"/>
                              <a:gd name="f34" fmla="val 1830324"/>
                              <a:gd name="f35" fmla="val 21336"/>
                              <a:gd name="f36" fmla="val 1829943"/>
                              <a:gd name="f37" fmla="val 19558"/>
                              <a:gd name="f38" fmla="val 1831086"/>
                              <a:gd name="f39" fmla="val 17907"/>
                              <a:gd name="f40" fmla="val 1832864"/>
                              <a:gd name="f41" fmla="val 17526"/>
                              <a:gd name="f42" fmla="+- 0 0 -90"/>
                              <a:gd name="f43" fmla="*/ f3 1 1924812"/>
                              <a:gd name="f44" fmla="*/ f4 1 1678178"/>
                              <a:gd name="f45" fmla="val f5"/>
                              <a:gd name="f46" fmla="val f6"/>
                              <a:gd name="f47" fmla="val f7"/>
                              <a:gd name="f48" fmla="*/ f42 f0 1"/>
                              <a:gd name="f49" fmla="+- f47 0 f45"/>
                              <a:gd name="f50" fmla="+- f46 0 f45"/>
                              <a:gd name="f51" fmla="*/ f48 1 f2"/>
                              <a:gd name="f52" fmla="*/ f50 1 1924812"/>
                              <a:gd name="f53" fmla="*/ f49 1 1678178"/>
                              <a:gd name="f54" fmla="*/ 1924812 f50 1"/>
                              <a:gd name="f55" fmla="*/ 0 f49 1"/>
                              <a:gd name="f56" fmla="*/ 1894840 f50 1"/>
                              <a:gd name="f57" fmla="*/ 88773 f49 1"/>
                              <a:gd name="f58" fmla="*/ 1890776 f50 1"/>
                              <a:gd name="f59" fmla="*/ 90678 f49 1"/>
                              <a:gd name="f60" fmla="*/ 1888871 f50 1"/>
                              <a:gd name="f61" fmla="*/ 86741 f49 1"/>
                              <a:gd name="f62" fmla="*/ 1913266 f50 1"/>
                              <a:gd name="f63" fmla="*/ 14326 f49 1"/>
                              <a:gd name="f64" fmla="*/ 4064 f50 1"/>
                              <a:gd name="f65" fmla="*/ 1678178 f49 1"/>
                              <a:gd name="f66" fmla="*/ 0 f50 1"/>
                              <a:gd name="f67" fmla="*/ 1673352 f49 1"/>
                              <a:gd name="f68" fmla="*/ 1909164 f50 1"/>
                              <a:gd name="f69" fmla="*/ 9423 f49 1"/>
                              <a:gd name="f70" fmla="*/ 1834007 f50 1"/>
                              <a:gd name="f71" fmla="*/ 23749 f49 1"/>
                              <a:gd name="f72" fmla="*/ 1830324 f50 1"/>
                              <a:gd name="f73" fmla="*/ 21336 f49 1"/>
                              <a:gd name="f74" fmla="*/ 1832864 f50 1"/>
                              <a:gd name="f75" fmla="*/ 17526 f49 1"/>
                              <a:gd name="f76" fmla="+- f51 0 f1"/>
                              <a:gd name="f77" fmla="*/ f54 1 1924812"/>
                              <a:gd name="f78" fmla="*/ f55 1 1678178"/>
                              <a:gd name="f79" fmla="*/ f56 1 1924812"/>
                              <a:gd name="f80" fmla="*/ f57 1 1678178"/>
                              <a:gd name="f81" fmla="*/ f58 1 1924812"/>
                              <a:gd name="f82" fmla="*/ f59 1 1678178"/>
                              <a:gd name="f83" fmla="*/ f60 1 1924812"/>
                              <a:gd name="f84" fmla="*/ f61 1 1678178"/>
                              <a:gd name="f85" fmla="*/ f62 1 1924812"/>
                              <a:gd name="f86" fmla="*/ f63 1 1678178"/>
                              <a:gd name="f87" fmla="*/ f64 1 1924812"/>
                              <a:gd name="f88" fmla="*/ f65 1 1678178"/>
                              <a:gd name="f89" fmla="*/ f66 1 1924812"/>
                              <a:gd name="f90" fmla="*/ f67 1 1678178"/>
                              <a:gd name="f91" fmla="*/ f68 1 1924812"/>
                              <a:gd name="f92" fmla="*/ f69 1 1678178"/>
                              <a:gd name="f93" fmla="*/ f70 1 1924812"/>
                              <a:gd name="f94" fmla="*/ f71 1 1678178"/>
                              <a:gd name="f95" fmla="*/ f72 1 1924812"/>
                              <a:gd name="f96" fmla="*/ f73 1 1678178"/>
                              <a:gd name="f97" fmla="*/ f74 1 1924812"/>
                              <a:gd name="f98" fmla="*/ f75 1 1678178"/>
                              <a:gd name="f99" fmla="*/ f77 1 f52"/>
                              <a:gd name="f100" fmla="*/ f78 1 f53"/>
                              <a:gd name="f101" fmla="*/ f79 1 f52"/>
                              <a:gd name="f102" fmla="*/ f80 1 f53"/>
                              <a:gd name="f103" fmla="*/ f81 1 f52"/>
                              <a:gd name="f104" fmla="*/ f82 1 f53"/>
                              <a:gd name="f105" fmla="*/ f83 1 f52"/>
                              <a:gd name="f106" fmla="*/ f84 1 f53"/>
                              <a:gd name="f107" fmla="*/ f85 1 f52"/>
                              <a:gd name="f108" fmla="*/ f86 1 f53"/>
                              <a:gd name="f109" fmla="*/ f87 1 f52"/>
                              <a:gd name="f110" fmla="*/ f88 1 f53"/>
                              <a:gd name="f111" fmla="*/ f89 1 f52"/>
                              <a:gd name="f112" fmla="*/ f90 1 f53"/>
                              <a:gd name="f113" fmla="*/ f91 1 f52"/>
                              <a:gd name="f114" fmla="*/ f92 1 f53"/>
                              <a:gd name="f115" fmla="*/ f93 1 f52"/>
                              <a:gd name="f116" fmla="*/ f94 1 f53"/>
                              <a:gd name="f117" fmla="*/ f95 1 f52"/>
                              <a:gd name="f118" fmla="*/ f96 1 f53"/>
                              <a:gd name="f119" fmla="*/ f97 1 f52"/>
                              <a:gd name="f120" fmla="*/ f98 1 f53"/>
                              <a:gd name="f121" fmla="*/ f111 f43 1"/>
                              <a:gd name="f122" fmla="*/ f99 f43 1"/>
                              <a:gd name="f123" fmla="*/ f110 f44 1"/>
                              <a:gd name="f124" fmla="*/ f100 f44 1"/>
                              <a:gd name="f125" fmla="*/ f101 f43 1"/>
                              <a:gd name="f126" fmla="*/ f102 f44 1"/>
                              <a:gd name="f127" fmla="*/ f103 f43 1"/>
                              <a:gd name="f128" fmla="*/ f104 f44 1"/>
                              <a:gd name="f129" fmla="*/ f105 f43 1"/>
                              <a:gd name="f130" fmla="*/ f106 f44 1"/>
                              <a:gd name="f131" fmla="*/ f107 f43 1"/>
                              <a:gd name="f132" fmla="*/ f108 f44 1"/>
                              <a:gd name="f133" fmla="*/ f109 f43 1"/>
                              <a:gd name="f134" fmla="*/ f112 f44 1"/>
                              <a:gd name="f135" fmla="*/ f113 f43 1"/>
                              <a:gd name="f136" fmla="*/ f114 f44 1"/>
                              <a:gd name="f137" fmla="*/ f115 f43 1"/>
                              <a:gd name="f138" fmla="*/ f116 f44 1"/>
                              <a:gd name="f139" fmla="*/ f117 f43 1"/>
                              <a:gd name="f140" fmla="*/ f118 f44 1"/>
                              <a:gd name="f141" fmla="*/ f119 f43 1"/>
                              <a:gd name="f142" fmla="*/ f120 f44 1"/>
                            </a:gdLst>
                            <a:ahLst/>
                            <a:cxnLst>
                              <a:cxn ang="3cd4">
                                <a:pos x="hc" y="t"/>
                              </a:cxn>
                              <a:cxn ang="0">
                                <a:pos x="r" y="vc"/>
                              </a:cxn>
                              <a:cxn ang="cd4">
                                <a:pos x="hc" y="b"/>
                              </a:cxn>
                              <a:cxn ang="cd2">
                                <a:pos x="l" y="vc"/>
                              </a:cxn>
                              <a:cxn ang="f76">
                                <a:pos x="f122" y="f124"/>
                              </a:cxn>
                              <a:cxn ang="f76">
                                <a:pos x="f125" y="f126"/>
                              </a:cxn>
                              <a:cxn ang="f76">
                                <a:pos x="f127" y="f128"/>
                              </a:cxn>
                              <a:cxn ang="f76">
                                <a:pos x="f129" y="f130"/>
                              </a:cxn>
                              <a:cxn ang="f76">
                                <a:pos x="f131" y="f132"/>
                              </a:cxn>
                              <a:cxn ang="f76">
                                <a:pos x="f133" y="f123"/>
                              </a:cxn>
                              <a:cxn ang="f76">
                                <a:pos x="f121" y="f134"/>
                              </a:cxn>
                              <a:cxn ang="f76">
                                <a:pos x="f135" y="f136"/>
                              </a:cxn>
                              <a:cxn ang="f76">
                                <a:pos x="f137" y="f138"/>
                              </a:cxn>
                              <a:cxn ang="f76">
                                <a:pos x="f139" y="f140"/>
                              </a:cxn>
                              <a:cxn ang="f76">
                                <a:pos x="f141" y="f142"/>
                              </a:cxn>
                              <a:cxn ang="f76">
                                <a:pos x="f122" y="f124"/>
                              </a:cxn>
                            </a:cxnLst>
                            <a:rect l="f121" t="f124" r="f122" b="f123"/>
                            <a:pathLst>
                              <a:path w="1924812" h="1678178">
                                <a:moveTo>
                                  <a:pt x="f6" y="f5"/>
                                </a:moveTo>
                                <a:lnTo>
                                  <a:pt x="f8" y="f9"/>
                                </a:lnTo>
                                <a:cubicBezTo>
                                  <a:pt x="f10" y="f11"/>
                                  <a:pt x="f12" y="f13"/>
                                  <a:pt x="f14" y="f15"/>
                                </a:cubicBezTo>
                                <a:cubicBezTo>
                                  <a:pt x="f16" y="f17"/>
                                  <a:pt x="f18" y="f19"/>
                                  <a:pt x="f20" y="f21"/>
                                </a:cubicBezTo>
                                <a:lnTo>
                                  <a:pt x="f22" y="f23"/>
                                </a:lnTo>
                                <a:lnTo>
                                  <a:pt x="f24" y="f7"/>
                                </a:lnTo>
                                <a:lnTo>
                                  <a:pt x="f5" y="f25"/>
                                </a:lnTo>
                                <a:lnTo>
                                  <a:pt x="f26" y="f27"/>
                                </a:lnTo>
                                <a:lnTo>
                                  <a:pt x="f28" y="f29"/>
                                </a:lnTo>
                                <a:cubicBezTo>
                                  <a:pt x="f30" y="f31"/>
                                  <a:pt x="f32" y="f33"/>
                                  <a:pt x="f34" y="f35"/>
                                </a:cubicBezTo>
                                <a:cubicBezTo>
                                  <a:pt x="f36" y="f37"/>
                                  <a:pt x="f38" y="f39"/>
                                  <a:pt x="f40" y="f41"/>
                                </a:cubicBezTo>
                                <a:lnTo>
                                  <a:pt x="f6" y="f5"/>
                                </a:lnTo>
                                <a:close/>
                              </a:path>
                            </a:pathLst>
                          </a:custGeom>
                          <a:solidFill>
                            <a:srgbClr val="000000"/>
                          </a:solidFill>
                          <a:ln cap="flat">
                            <a:noFill/>
                            <a:prstDash val="solid"/>
                          </a:ln>
                        </wps:spPr>
                        <wps:bodyPr lIns="0" tIns="0" rIns="0" bIns="0"/>
                      </wps:wsp>
                    </wpg:wgp>
                  </a:graphicData>
                </a:graphic>
              </wp:inline>
            </w:drawing>
          </mc:Choice>
          <mc:Fallback>
            <w:pict>
              <v:group w14:anchorId="2446B7B3" id="Grupo 18" o:spid="_x0000_s1048" style="width:378.55pt;height:296.15pt;mso-position-horizontal-relative:char;mso-position-vertical-relative:line" coordsize="48078,376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">
                <v:rect id="Rectangle 288" o:spid="_x0000_s1049" style="position:absolute;left:47657;top:3571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25A48C96" w14:textId="77777777" w:rsidR="0096536C" w:rsidRDefault="00537B24">
                        <w:pPr>
                          <w:spacing w:after="160"/>
                          <w:ind w:left="0" w:firstLine="0"/>
                        </w:pPr>
                        <w:r>
                          <w:rPr>
                            <w:rFonts w:ascii="Calibri" w:eastAsia="Calibri" w:hAnsi="Calibri" w:cs="Calibri"/>
                            <w:sz w:val="22"/>
                          </w:rPr>
                          <w:t xml:space="preserve"> </w:t>
                        </w:r>
                      </w:p>
                    </w:txbxContent>
                  </v:textbox>
                </v:rect>
                <v:shape id="Picture 292" o:spid="_x0000_s1050" type="#_x0000_t75" style="position:absolute;width:47639;height:36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">
                  <v:imagedata r:id="rId58" o:title=""/>
                </v:shape>
                <v:shape id="Shape 293" o:spid="_x0000_s1051" style="position:absolute;left:7814;top:4457;width:19248;height:16782;visibility:visible;mso-wrap-style:square;v-text-anchor:top" coordsize="1924812,1678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" path="m1924812,r-29972,88773c1894332,90424,1892427,91313,1890776,90678v-1651,-508,-2540,-2286,-1905,-3937l1913266,14326,4064,1678178,,1673352,1909164,9423r-75157,14326c1832356,24130,1830578,22987,1830324,21336v-381,-1778,762,-3429,2540,-3810l1924812,xe" fillcolor="black" stroked="f">
                  <v:path arrowok="t" o:connecttype="custom" o:connectlocs="962365,0;1924729,839104;962365,1678207;0,839104;1924729,0;1894758,88775;1890694,90680;1888790,86742;1913183,14326;4064,1678207;0,1673381;1909082,9423;1833928,23749;1830245,21336;1832785,17526;1924729,0" o:connectangles="270,0,90,180,0,0,0,0,0,0,0,0,0,0,0,0" textboxrect="0,0,1924812,1678178"/>
                </v:shape>
                <w10:anchorlock/>
              </v:group>
            </w:pict>
          </mc:Fallback>
        </mc:AlternateContent>
      </w:r>
    </w:p>
    <w:p w14:paraId="48587840" w14:textId="27234D82" w:rsidR="004A668E" w:rsidRDefault="00537B24" w:rsidP="004A668E">
      <w:pPr>
        <w:rPr>
          <w:b/>
          <w:bCs/>
        </w:rPr>
      </w:pPr>
      <w:proofErr w:type="spellStart"/>
      <w:r>
        <w:rPr>
          <w:b/>
          <w:bCs/>
        </w:rPr>
        <w:t>Loggin</w:t>
      </w:r>
      <w:proofErr w:type="spellEnd"/>
      <w:r w:rsidR="004A668E">
        <w:rPr>
          <w:b/>
          <w:bCs/>
        </w:rPr>
        <w:t>:</w:t>
      </w:r>
    </w:p>
    <w:p w14:paraId="10614A06" w14:textId="2BD53153" w:rsidR="004A668E" w:rsidRDefault="004A668E" w:rsidP="004A668E">
      <w:pPr>
        <w:rPr>
          <w:b/>
          <w:bCs/>
        </w:rPr>
      </w:pPr>
      <w:r>
        <w:rPr>
          <w:b/>
          <w:bCs/>
          <w:noProof/>
        </w:rPr>
        <w:drawing>
          <wp:inline distT="0" distB="0" distL="0" distR="0" wp14:anchorId="1EFB1F0F" wp14:editId="7C823FC4">
            <wp:extent cx="3299746" cy="2720576"/>
            <wp:effectExtent l="0" t="0" r="0" b="3810"/>
            <wp:docPr id="265" name="Imagen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n 265"/>
                    <pic:cNvPicPr/>
                  </pic:nvPicPr>
                  <pic:blipFill>
                    <a:blip r:embed="rId59">
                      <a:extLst>
                        <a:ext uri="{28A0092B-C50C-407E-A947-70E740481C1C}">
                          <a14:useLocalDpi xmlns:a14="http://schemas.microsoft.com/office/drawing/2010/main" val="0"/>
                        </a:ext>
                      </a:extLst>
                    </a:blip>
                    <a:stretch>
                      <a:fillRect/>
                    </a:stretch>
                  </pic:blipFill>
                  <pic:spPr>
                    <a:xfrm>
                      <a:off x="0" y="0"/>
                      <a:ext cx="3299746" cy="2720576"/>
                    </a:xfrm>
                    <a:prstGeom prst="rect">
                      <a:avLst/>
                    </a:prstGeom>
                  </pic:spPr>
                </pic:pic>
              </a:graphicData>
            </a:graphic>
          </wp:inline>
        </w:drawing>
      </w:r>
    </w:p>
    <w:p w14:paraId="2CD1FF04" w14:textId="65982335" w:rsidR="004A668E" w:rsidRDefault="004A668E" w:rsidP="004A668E">
      <w:pPr>
        <w:ind w:left="0" w:firstLine="0"/>
      </w:pPr>
      <w:r>
        <w:t>Componentes:</w:t>
      </w:r>
    </w:p>
    <w:p w14:paraId="188BA6CF" w14:textId="77EAE205" w:rsidR="004A668E" w:rsidRDefault="004A668E" w:rsidP="004A668E">
      <w:pPr>
        <w:pStyle w:val="Prrafodelista"/>
        <w:numPr>
          <w:ilvl w:val="0"/>
          <w:numId w:val="14"/>
        </w:numPr>
      </w:pPr>
      <w:r>
        <w:t>Usuario: Aquí va el nombre de usuario entregado y ya registrado a la persona.</w:t>
      </w:r>
    </w:p>
    <w:p w14:paraId="08EDD168" w14:textId="1FC4EC04" w:rsidR="004A668E" w:rsidRDefault="00FC5E19" w:rsidP="004A668E">
      <w:pPr>
        <w:pStyle w:val="Prrafodelista"/>
        <w:numPr>
          <w:ilvl w:val="0"/>
          <w:numId w:val="14"/>
        </w:numPr>
      </w:pPr>
      <w:r>
        <w:t>Contraseña: Aquí va la contraseña ya ingresada correspondiente al usuario.</w:t>
      </w:r>
    </w:p>
    <w:p w14:paraId="3EE8EC7F" w14:textId="7C8F6672" w:rsidR="00FC5E19" w:rsidRDefault="00FC5E19" w:rsidP="004A668E">
      <w:pPr>
        <w:pStyle w:val="Prrafodelista"/>
        <w:numPr>
          <w:ilvl w:val="0"/>
          <w:numId w:val="14"/>
        </w:numPr>
      </w:pPr>
      <w:r>
        <w:t>Registro: Este botón sirve para abrir el área de registrar los usuarios.</w:t>
      </w:r>
    </w:p>
    <w:p w14:paraId="245A1A9F" w14:textId="16EB0238" w:rsidR="00FC5E19" w:rsidRPr="004A668E" w:rsidRDefault="00FC5E19" w:rsidP="004A668E">
      <w:pPr>
        <w:pStyle w:val="Prrafodelista"/>
        <w:numPr>
          <w:ilvl w:val="0"/>
          <w:numId w:val="14"/>
        </w:numPr>
      </w:pPr>
      <w:r>
        <w:t>Iniciar Sesión: Este botón esta colocado para iniciar sesión y entrar al sistema.</w:t>
      </w:r>
    </w:p>
    <w:p w14:paraId="77B4E18F" w14:textId="77777777" w:rsidR="0096536C" w:rsidRDefault="00537B24">
      <w:pPr>
        <w:rPr>
          <w:sz w:val="32"/>
          <w:szCs w:val="32"/>
        </w:rPr>
      </w:pPr>
      <w:r>
        <w:rPr>
          <w:sz w:val="32"/>
          <w:szCs w:val="32"/>
        </w:rPr>
        <w:t xml:space="preserve"> </w:t>
      </w:r>
    </w:p>
    <w:p w14:paraId="713E2F58" w14:textId="77777777" w:rsidR="0096536C" w:rsidRDefault="0096536C">
      <w:pPr>
        <w:rPr>
          <w:sz w:val="32"/>
          <w:szCs w:val="32"/>
        </w:rPr>
      </w:pPr>
    </w:p>
    <w:p w14:paraId="79AB41AB" w14:textId="77777777" w:rsidR="0096536C" w:rsidRDefault="00537B24">
      <w:pPr>
        <w:rPr>
          <w:sz w:val="32"/>
          <w:szCs w:val="32"/>
        </w:rPr>
      </w:pPr>
      <w:r>
        <w:rPr>
          <w:sz w:val="32"/>
          <w:szCs w:val="32"/>
        </w:rPr>
        <w:t xml:space="preserve"> </w:t>
      </w:r>
    </w:p>
    <w:p w14:paraId="3A034351" w14:textId="77777777" w:rsidR="0096536C" w:rsidRDefault="00537B24">
      <w:pPr>
        <w:rPr>
          <w:sz w:val="32"/>
          <w:szCs w:val="32"/>
        </w:rPr>
      </w:pPr>
      <w:r>
        <w:rPr>
          <w:sz w:val="32"/>
          <w:szCs w:val="32"/>
        </w:rPr>
        <w:t xml:space="preserve"> </w:t>
      </w:r>
    </w:p>
    <w:p w14:paraId="2A3A608E" w14:textId="77777777" w:rsidR="0096536C" w:rsidRDefault="00537B24">
      <w:pPr>
        <w:rPr>
          <w:sz w:val="32"/>
          <w:szCs w:val="32"/>
        </w:rPr>
      </w:pPr>
      <w:r>
        <w:rPr>
          <w:sz w:val="32"/>
          <w:szCs w:val="32"/>
        </w:rPr>
        <w:t xml:space="preserve"> </w:t>
      </w:r>
    </w:p>
    <w:p w14:paraId="1C96F12B" w14:textId="77777777" w:rsidR="0096536C" w:rsidRDefault="00537B24">
      <w:pPr>
        <w:rPr>
          <w:sz w:val="32"/>
          <w:szCs w:val="32"/>
        </w:rPr>
      </w:pPr>
      <w:r>
        <w:rPr>
          <w:sz w:val="32"/>
          <w:szCs w:val="32"/>
        </w:rPr>
        <w:t xml:space="preserve"> </w:t>
      </w:r>
    </w:p>
    <w:p w14:paraId="65AEC055" w14:textId="77777777" w:rsidR="0096536C" w:rsidRDefault="00537B24">
      <w:pPr>
        <w:rPr>
          <w:sz w:val="32"/>
          <w:szCs w:val="32"/>
        </w:rPr>
      </w:pPr>
      <w:r>
        <w:rPr>
          <w:sz w:val="32"/>
          <w:szCs w:val="32"/>
        </w:rPr>
        <w:t xml:space="preserve"> </w:t>
      </w:r>
    </w:p>
    <w:p w14:paraId="7C15622E" w14:textId="77777777" w:rsidR="0096536C" w:rsidRDefault="00537B24">
      <w:pPr>
        <w:rPr>
          <w:sz w:val="32"/>
          <w:szCs w:val="32"/>
        </w:rPr>
      </w:pPr>
      <w:r>
        <w:rPr>
          <w:sz w:val="32"/>
          <w:szCs w:val="32"/>
        </w:rPr>
        <w:t xml:space="preserve"> </w:t>
      </w:r>
    </w:p>
    <w:p w14:paraId="5B646EBA" w14:textId="77777777" w:rsidR="0096536C" w:rsidRDefault="00537B24">
      <w:pPr>
        <w:rPr>
          <w:sz w:val="32"/>
          <w:szCs w:val="32"/>
        </w:rPr>
      </w:pPr>
      <w:r>
        <w:rPr>
          <w:sz w:val="32"/>
          <w:szCs w:val="32"/>
        </w:rPr>
        <w:t xml:space="preserve"> </w:t>
      </w:r>
    </w:p>
    <w:p w14:paraId="36F8C4B1" w14:textId="77777777" w:rsidR="0096536C" w:rsidRDefault="00537B24">
      <w:pPr>
        <w:rPr>
          <w:sz w:val="32"/>
          <w:szCs w:val="32"/>
        </w:rPr>
      </w:pPr>
      <w:r>
        <w:rPr>
          <w:sz w:val="32"/>
          <w:szCs w:val="32"/>
        </w:rPr>
        <w:t xml:space="preserve"> </w:t>
      </w:r>
    </w:p>
    <w:p w14:paraId="009E7C18" w14:textId="77777777" w:rsidR="0096536C" w:rsidRDefault="00537B24">
      <w:pPr>
        <w:rPr>
          <w:sz w:val="32"/>
          <w:szCs w:val="32"/>
        </w:rPr>
      </w:pPr>
      <w:r>
        <w:rPr>
          <w:sz w:val="32"/>
          <w:szCs w:val="32"/>
        </w:rPr>
        <w:t xml:space="preserve"> </w:t>
      </w:r>
    </w:p>
    <w:p w14:paraId="5B0B4443" w14:textId="77777777" w:rsidR="0096536C" w:rsidRDefault="00537B24">
      <w:pPr>
        <w:rPr>
          <w:sz w:val="32"/>
          <w:szCs w:val="32"/>
        </w:rPr>
      </w:pPr>
      <w:r>
        <w:rPr>
          <w:sz w:val="32"/>
          <w:szCs w:val="32"/>
        </w:rPr>
        <w:t xml:space="preserve"> </w:t>
      </w:r>
    </w:p>
    <w:p w14:paraId="5A46AA3D" w14:textId="77777777" w:rsidR="0096536C" w:rsidRDefault="0096536C">
      <w:pPr>
        <w:rPr>
          <w:sz w:val="32"/>
          <w:szCs w:val="32"/>
        </w:rPr>
      </w:pPr>
    </w:p>
    <w:p w14:paraId="63FDBAAD" w14:textId="77777777" w:rsidR="0096536C" w:rsidRDefault="00537B24">
      <w:pPr>
        <w:pStyle w:val="Ttulo2"/>
      </w:pPr>
      <w:bookmarkStart w:id="36" w:name="_Toc183613457"/>
      <w:r>
        <w:t>Formularios de Entradas y sus descripciones</w:t>
      </w:r>
      <w:bookmarkEnd w:id="36"/>
    </w:p>
    <w:p w14:paraId="17EF7ADB" w14:textId="77777777" w:rsidR="0096536C" w:rsidRDefault="00537B24">
      <w:r>
        <w:t xml:space="preserve">Interfaces de entrada </w:t>
      </w:r>
    </w:p>
    <w:p w14:paraId="5948EEA3" w14:textId="77777777" w:rsidR="0096536C" w:rsidRDefault="00537B24">
      <w:r>
        <w:t xml:space="preserve">Una </w:t>
      </w:r>
      <w:r>
        <w:rPr>
          <w:b/>
        </w:rPr>
        <w:t>interfaz de entrada</w:t>
      </w:r>
      <w:r>
        <w:t xml:space="preserve"> es el medio a través del cual el usuario proporciona información o </w:t>
      </w:r>
      <w:r>
        <w:t xml:space="preserve">instrucciones a un sistema o dispositivo. Su función principal es capturar datos que se envían al sistema para que puedan ser procesados. Estas interfaces pueden variar ampliamente según el tipo de sistema y el contexto, y abarcan tanto interfaces físicas </w:t>
      </w:r>
      <w:r>
        <w:t xml:space="preserve">como digitales. </w:t>
      </w:r>
    </w:p>
    <w:p w14:paraId="5DF7BD34" w14:textId="77777777" w:rsidR="0096536C" w:rsidRDefault="00537B24">
      <w:pPr>
        <w:rPr>
          <w:b/>
          <w:bCs/>
        </w:rPr>
      </w:pPr>
      <w:r>
        <w:rPr>
          <w:b/>
          <w:bCs/>
        </w:rPr>
        <w:t xml:space="preserve">Interfaz de ingreso de datos de ventas </w:t>
      </w:r>
    </w:p>
    <w:p w14:paraId="04225381" w14:textId="77777777" w:rsidR="0096536C" w:rsidRDefault="00537B24">
      <w:r>
        <w:rPr>
          <w:noProof/>
        </w:rPr>
        <w:lastRenderedPageBreak/>
        <mc:AlternateContent>
          <mc:Choice Requires="wpg">
            <w:drawing>
              <wp:inline distT="0" distB="0" distL="0" distR="0" wp14:anchorId="1142750E" wp14:editId="3D914BEA">
                <wp:extent cx="5448104" cy="4153843"/>
                <wp:effectExtent l="0" t="0" r="196" b="18107"/>
                <wp:docPr id="37" name="Grupo 32"/>
                <wp:cNvGraphicFramePr/>
                <a:graphic xmlns:a="http://schemas.openxmlformats.org/drawingml/2006/main">
                  <a:graphicData uri="http://schemas.microsoft.com/office/word/2010/wordprocessingGroup">
                    <wpg:wgp>
                      <wpg:cNvGrpSpPr/>
                      <wpg:grpSpPr>
                        <a:xfrm>
                          <a:off x="0" y="0"/>
                          <a:ext cx="5448104" cy="4153843"/>
                          <a:chOff x="0" y="0"/>
                          <a:chExt cx="5448104" cy="4153843"/>
                        </a:xfrm>
                      </wpg:grpSpPr>
                      <wps:wsp>
                        <wps:cNvPr id="38" name="Rectangle 99"/>
                        <wps:cNvSpPr/>
                        <wps:spPr>
                          <a:xfrm>
                            <a:off x="5391402" y="3929441"/>
                            <a:ext cx="50602" cy="224402"/>
                          </a:xfrm>
                          <a:prstGeom prst="rect">
                            <a:avLst/>
                          </a:prstGeom>
                          <a:noFill/>
                          <a:ln cap="flat">
                            <a:noFill/>
                            <a:prstDash val="solid"/>
                          </a:ln>
                        </wps:spPr>
                        <wps:txbx>
                          <w:txbxContent>
                            <w:p w14:paraId="2D495FDD"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39" name="Picture 134"/>
                          <pic:cNvPicPr>
                            <a:picLocks noChangeAspect="1"/>
                          </pic:cNvPicPr>
                        </pic:nvPicPr>
                        <pic:blipFill>
                          <a:blip r:embed="rId60"/>
                          <a:srcRect/>
                          <a:stretch>
                            <a:fillRect/>
                          </a:stretch>
                        </pic:blipFill>
                        <pic:spPr>
                          <a:xfrm>
                            <a:off x="5364199" y="3899742"/>
                            <a:ext cx="36603" cy="219501"/>
                          </a:xfrm>
                          <a:prstGeom prst="rect">
                            <a:avLst/>
                          </a:prstGeom>
                          <a:noFill/>
                          <a:ln>
                            <a:noFill/>
                            <a:prstDash/>
                          </a:ln>
                        </pic:spPr>
                      </pic:pic>
                      <wps:wsp>
                        <wps:cNvPr id="40" name="Rectangle 135"/>
                        <wps:cNvSpPr/>
                        <wps:spPr>
                          <a:xfrm>
                            <a:off x="5365397" y="3937241"/>
                            <a:ext cx="42199" cy="189902"/>
                          </a:xfrm>
                          <a:prstGeom prst="rect">
                            <a:avLst/>
                          </a:prstGeom>
                          <a:noFill/>
                          <a:ln cap="flat">
                            <a:noFill/>
                            <a:prstDash val="solid"/>
                          </a:ln>
                        </wps:spPr>
                        <wps:txbx>
                          <w:txbxContent>
                            <w:p w14:paraId="63EF5EDD" w14:textId="77777777" w:rsidR="0096536C" w:rsidRDefault="00537B24">
                              <w:pPr>
                                <w:spacing w:after="160"/>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41" name="Rectangle 136"/>
                        <wps:cNvSpPr/>
                        <wps:spPr>
                          <a:xfrm>
                            <a:off x="5397502" y="3906645"/>
                            <a:ext cx="50602" cy="224402"/>
                          </a:xfrm>
                          <a:prstGeom prst="rect">
                            <a:avLst/>
                          </a:prstGeom>
                          <a:noFill/>
                          <a:ln cap="flat">
                            <a:noFill/>
                            <a:prstDash val="solid"/>
                          </a:ln>
                        </wps:spPr>
                        <wps:txbx>
                          <w:txbxContent>
                            <w:p w14:paraId="1EE003D1"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42" name="Picture 138"/>
                          <pic:cNvPicPr>
                            <a:picLocks noChangeAspect="1"/>
                          </pic:cNvPicPr>
                        </pic:nvPicPr>
                        <pic:blipFill>
                          <a:blip r:embed="rId61"/>
                          <a:srcRect/>
                          <a:stretch>
                            <a:fillRect/>
                          </a:stretch>
                        </pic:blipFill>
                        <pic:spPr>
                          <a:xfrm>
                            <a:off x="181499" y="0"/>
                            <a:ext cx="5180798" cy="4024539"/>
                          </a:xfrm>
                          <a:prstGeom prst="rect">
                            <a:avLst/>
                          </a:prstGeom>
                          <a:noFill/>
                          <a:ln>
                            <a:noFill/>
                            <a:prstDash/>
                          </a:ln>
                        </pic:spPr>
                      </pic:pic>
                      <wps:wsp>
                        <wps:cNvPr id="43" name="Shape 139"/>
                        <wps:cNvSpPr/>
                        <wps:spPr>
                          <a:xfrm>
                            <a:off x="0" y="1646020"/>
                            <a:ext cx="787097" cy="578202"/>
                          </a:xfrm>
                          <a:custGeom>
                            <a:avLst/>
                            <a:gdLst>
                              <a:gd name="f0" fmla="val 10800000"/>
                              <a:gd name="f1" fmla="val 5400000"/>
                              <a:gd name="f2" fmla="val 180"/>
                              <a:gd name="f3" fmla="val w"/>
                              <a:gd name="f4" fmla="val h"/>
                              <a:gd name="f5" fmla="val 0"/>
                              <a:gd name="f6" fmla="val 787146"/>
                              <a:gd name="f7" fmla="val 578231"/>
                              <a:gd name="f8" fmla="val 751332"/>
                              <a:gd name="f9" fmla="val 82423"/>
                              <a:gd name="f10" fmla="val 750824"/>
                              <a:gd name="f11" fmla="val 83947"/>
                              <a:gd name="f12" fmla="val 748919"/>
                              <a:gd name="f13" fmla="val 84709"/>
                              <a:gd name="f14" fmla="val 747395"/>
                              <a:gd name="f15" fmla="val 745871"/>
                              <a:gd name="f16" fmla="val 83439"/>
                              <a:gd name="f17" fmla="val 745109"/>
                              <a:gd name="f18" fmla="val 81534"/>
                              <a:gd name="f19" fmla="val 745744"/>
                              <a:gd name="f20" fmla="val 80010"/>
                              <a:gd name="f21" fmla="val 775081"/>
                              <a:gd name="f22" fmla="val 12700"/>
                              <a:gd name="f23" fmla="val 3607"/>
                              <a:gd name="f24" fmla="val 573278"/>
                              <a:gd name="f25" fmla="val 771398"/>
                              <a:gd name="f26" fmla="val 7874"/>
                              <a:gd name="f27" fmla="val 698500"/>
                              <a:gd name="f28" fmla="val 15494"/>
                              <a:gd name="f29" fmla="val 696722"/>
                              <a:gd name="f30" fmla="val 15621"/>
                              <a:gd name="f31" fmla="val 695325"/>
                              <a:gd name="f32" fmla="val 14478"/>
                              <a:gd name="f33" fmla="val 695071"/>
                              <a:gd name="f34" fmla="val 694944"/>
                              <a:gd name="f35" fmla="val 11176"/>
                              <a:gd name="f36" fmla="val 696214"/>
                              <a:gd name="f37" fmla="val 9525"/>
                              <a:gd name="f38" fmla="val 697865"/>
                              <a:gd name="f39" fmla="val 9398"/>
                              <a:gd name="f40" fmla="+- 0 0 -90"/>
                              <a:gd name="f41" fmla="*/ f3 1 787146"/>
                              <a:gd name="f42" fmla="*/ f4 1 578231"/>
                              <a:gd name="f43" fmla="val f5"/>
                              <a:gd name="f44" fmla="val f6"/>
                              <a:gd name="f45" fmla="val f7"/>
                              <a:gd name="f46" fmla="*/ f40 f0 1"/>
                              <a:gd name="f47" fmla="+- f45 0 f43"/>
                              <a:gd name="f48" fmla="+- f44 0 f43"/>
                              <a:gd name="f49" fmla="*/ f46 1 f2"/>
                              <a:gd name="f50" fmla="*/ f48 1 787146"/>
                              <a:gd name="f51" fmla="*/ f47 1 578231"/>
                              <a:gd name="f52" fmla="*/ 787146 f48 1"/>
                              <a:gd name="f53" fmla="*/ 0 f47 1"/>
                              <a:gd name="f54" fmla="*/ 751332 f48 1"/>
                              <a:gd name="f55" fmla="*/ 82423 f47 1"/>
                              <a:gd name="f56" fmla="*/ 747395 f48 1"/>
                              <a:gd name="f57" fmla="*/ 83947 f47 1"/>
                              <a:gd name="f58" fmla="*/ 745744 f48 1"/>
                              <a:gd name="f59" fmla="*/ 80010 f47 1"/>
                              <a:gd name="f60" fmla="*/ 775081 f48 1"/>
                              <a:gd name="f61" fmla="*/ 12700 f47 1"/>
                              <a:gd name="f62" fmla="*/ 3607 f48 1"/>
                              <a:gd name="f63" fmla="*/ 578231 f47 1"/>
                              <a:gd name="f64" fmla="*/ 0 f48 1"/>
                              <a:gd name="f65" fmla="*/ 573278 f47 1"/>
                              <a:gd name="f66" fmla="*/ 771398 f48 1"/>
                              <a:gd name="f67" fmla="*/ 7874 f47 1"/>
                              <a:gd name="f68" fmla="*/ 698500 f48 1"/>
                              <a:gd name="f69" fmla="*/ 15494 f47 1"/>
                              <a:gd name="f70" fmla="*/ 695071 f48 1"/>
                              <a:gd name="f71" fmla="*/ 697865 f48 1"/>
                              <a:gd name="f72" fmla="*/ 9398 f47 1"/>
                              <a:gd name="f73" fmla="+- f49 0 f1"/>
                              <a:gd name="f74" fmla="*/ f52 1 787146"/>
                              <a:gd name="f75" fmla="*/ f53 1 578231"/>
                              <a:gd name="f76" fmla="*/ f54 1 787146"/>
                              <a:gd name="f77" fmla="*/ f55 1 578231"/>
                              <a:gd name="f78" fmla="*/ f56 1 787146"/>
                              <a:gd name="f79" fmla="*/ f57 1 578231"/>
                              <a:gd name="f80" fmla="*/ f58 1 787146"/>
                              <a:gd name="f81" fmla="*/ f59 1 578231"/>
                              <a:gd name="f82" fmla="*/ f60 1 787146"/>
                              <a:gd name="f83" fmla="*/ f61 1 578231"/>
                              <a:gd name="f84" fmla="*/ f62 1 787146"/>
                              <a:gd name="f85" fmla="*/ f63 1 578231"/>
                              <a:gd name="f86" fmla="*/ f64 1 787146"/>
                              <a:gd name="f87" fmla="*/ f65 1 578231"/>
                              <a:gd name="f88" fmla="*/ f66 1 787146"/>
                              <a:gd name="f89" fmla="*/ f67 1 578231"/>
                              <a:gd name="f90" fmla="*/ f68 1 787146"/>
                              <a:gd name="f91" fmla="*/ f69 1 578231"/>
                              <a:gd name="f92" fmla="*/ f70 1 787146"/>
                              <a:gd name="f93" fmla="*/ f71 1 787146"/>
                              <a:gd name="f94" fmla="*/ f72 1 578231"/>
                              <a:gd name="f95" fmla="*/ f74 1 f50"/>
                              <a:gd name="f96" fmla="*/ f75 1 f51"/>
                              <a:gd name="f97" fmla="*/ f76 1 f50"/>
                              <a:gd name="f98" fmla="*/ f77 1 f51"/>
                              <a:gd name="f99" fmla="*/ f78 1 f50"/>
                              <a:gd name="f100" fmla="*/ f79 1 f51"/>
                              <a:gd name="f101" fmla="*/ f80 1 f50"/>
                              <a:gd name="f102" fmla="*/ f81 1 f51"/>
                              <a:gd name="f103" fmla="*/ f82 1 f50"/>
                              <a:gd name="f104" fmla="*/ f83 1 f51"/>
                              <a:gd name="f105" fmla="*/ f84 1 f50"/>
                              <a:gd name="f106" fmla="*/ f85 1 f51"/>
                              <a:gd name="f107" fmla="*/ f86 1 f50"/>
                              <a:gd name="f108" fmla="*/ f87 1 f51"/>
                              <a:gd name="f109" fmla="*/ f88 1 f50"/>
                              <a:gd name="f110" fmla="*/ f89 1 f51"/>
                              <a:gd name="f111" fmla="*/ f90 1 f50"/>
                              <a:gd name="f112" fmla="*/ f91 1 f51"/>
                              <a:gd name="f113" fmla="*/ f92 1 f50"/>
                              <a:gd name="f114" fmla="*/ f93 1 f50"/>
                              <a:gd name="f115" fmla="*/ f94 1 f51"/>
                              <a:gd name="f116" fmla="*/ f107 f41 1"/>
                              <a:gd name="f117" fmla="*/ f95 f41 1"/>
                              <a:gd name="f118" fmla="*/ f106 f42 1"/>
                              <a:gd name="f119" fmla="*/ f96 f42 1"/>
                              <a:gd name="f120" fmla="*/ f97 f41 1"/>
                              <a:gd name="f121" fmla="*/ f98 f42 1"/>
                              <a:gd name="f122" fmla="*/ f99 f41 1"/>
                              <a:gd name="f123" fmla="*/ f100 f42 1"/>
                              <a:gd name="f124" fmla="*/ f101 f41 1"/>
                              <a:gd name="f125" fmla="*/ f102 f42 1"/>
                              <a:gd name="f126" fmla="*/ f103 f41 1"/>
                              <a:gd name="f127" fmla="*/ f104 f42 1"/>
                              <a:gd name="f128" fmla="*/ f105 f41 1"/>
                              <a:gd name="f129" fmla="*/ f108 f42 1"/>
                              <a:gd name="f130" fmla="*/ f109 f41 1"/>
                              <a:gd name="f131" fmla="*/ f110 f42 1"/>
                              <a:gd name="f132" fmla="*/ f111 f41 1"/>
                              <a:gd name="f133" fmla="*/ f112 f42 1"/>
                              <a:gd name="f134" fmla="*/ f113 f41 1"/>
                              <a:gd name="f135" fmla="*/ f114 f41 1"/>
                              <a:gd name="f136" fmla="*/ f115 f42 1"/>
                            </a:gdLst>
                            <a:ahLst/>
                            <a:cxnLst>
                              <a:cxn ang="3cd4">
                                <a:pos x="hc" y="t"/>
                              </a:cxn>
                              <a:cxn ang="0">
                                <a:pos x="r" y="vc"/>
                              </a:cxn>
                              <a:cxn ang="cd4">
                                <a:pos x="hc" y="b"/>
                              </a:cxn>
                              <a:cxn ang="cd2">
                                <a:pos x="l" y="vc"/>
                              </a:cxn>
                              <a:cxn ang="f73">
                                <a:pos x="f117" y="f119"/>
                              </a:cxn>
                              <a:cxn ang="f73">
                                <a:pos x="f120" y="f121"/>
                              </a:cxn>
                              <a:cxn ang="f73">
                                <a:pos x="f122" y="f123"/>
                              </a:cxn>
                              <a:cxn ang="f73">
                                <a:pos x="f124" y="f125"/>
                              </a:cxn>
                              <a:cxn ang="f73">
                                <a:pos x="f126" y="f127"/>
                              </a:cxn>
                              <a:cxn ang="f73">
                                <a:pos x="f128" y="f118"/>
                              </a:cxn>
                              <a:cxn ang="f73">
                                <a:pos x="f116" y="f129"/>
                              </a:cxn>
                              <a:cxn ang="f73">
                                <a:pos x="f130" y="f131"/>
                              </a:cxn>
                              <a:cxn ang="f73">
                                <a:pos x="f132" y="f133"/>
                              </a:cxn>
                              <a:cxn ang="f73">
                                <a:pos x="f134" y="f127"/>
                              </a:cxn>
                              <a:cxn ang="f73">
                                <a:pos x="f135" y="f136"/>
                              </a:cxn>
                              <a:cxn ang="f73">
                                <a:pos x="f117" y="f119"/>
                              </a:cxn>
                            </a:cxnLst>
                            <a:rect l="f116" t="f119" r="f117" b="f118"/>
                            <a:pathLst>
                              <a:path w="787146" h="578231">
                                <a:moveTo>
                                  <a:pt x="f6" y="f5"/>
                                </a:moveTo>
                                <a:lnTo>
                                  <a:pt x="f8" y="f9"/>
                                </a:lnTo>
                                <a:cubicBezTo>
                                  <a:pt x="f10" y="f11"/>
                                  <a:pt x="f12" y="f13"/>
                                  <a:pt x="f14" y="f11"/>
                                </a:cubicBezTo>
                                <a:cubicBezTo>
                                  <a:pt x="f15" y="f16"/>
                                  <a:pt x="f17" y="f18"/>
                                  <a:pt x="f19" y="f20"/>
                                </a:cubicBezTo>
                                <a:lnTo>
                                  <a:pt x="f21" y="f22"/>
                                </a:lnTo>
                                <a:lnTo>
                                  <a:pt x="f23" y="f7"/>
                                </a:lnTo>
                                <a:lnTo>
                                  <a:pt x="f5" y="f24"/>
                                </a:lnTo>
                                <a:lnTo>
                                  <a:pt x="f25" y="f26"/>
                                </a:lnTo>
                                <a:lnTo>
                                  <a:pt x="f27" y="f28"/>
                                </a:lnTo>
                                <a:cubicBezTo>
                                  <a:pt x="f29" y="f30"/>
                                  <a:pt x="f31" y="f32"/>
                                  <a:pt x="f33" y="f22"/>
                                </a:cubicBezTo>
                                <a:cubicBezTo>
                                  <a:pt x="f34" y="f35"/>
                                  <a:pt x="f36" y="f37"/>
                                  <a:pt x="f38" y="f39"/>
                                </a:cubicBezTo>
                                <a:lnTo>
                                  <a:pt x="f6" y="f5"/>
                                </a:lnTo>
                                <a:close/>
                              </a:path>
                            </a:pathLst>
                          </a:custGeom>
                          <a:solidFill>
                            <a:srgbClr val="000000"/>
                          </a:solidFill>
                          <a:ln cap="flat">
                            <a:noFill/>
                            <a:prstDash val="solid"/>
                          </a:ln>
                        </wps:spPr>
                        <wps:bodyPr lIns="0" tIns="0" rIns="0" bIns="0"/>
                      </wps:wsp>
                      <wps:wsp>
                        <wps:cNvPr id="44" name="Shape 140"/>
                        <wps:cNvSpPr/>
                        <wps:spPr>
                          <a:xfrm>
                            <a:off x="2430703" y="1131807"/>
                            <a:ext cx="677296" cy="413701"/>
                          </a:xfrm>
                          <a:custGeom>
                            <a:avLst/>
                            <a:gdLst>
                              <a:gd name="f0" fmla="val 10800000"/>
                              <a:gd name="f1" fmla="val 5400000"/>
                              <a:gd name="f2" fmla="val 180"/>
                              <a:gd name="f3" fmla="val w"/>
                              <a:gd name="f4" fmla="val h"/>
                              <a:gd name="f5" fmla="val 0"/>
                              <a:gd name="f6" fmla="val 677291"/>
                              <a:gd name="f7" fmla="val 413766"/>
                              <a:gd name="f8" fmla="val 3175"/>
                              <a:gd name="f9" fmla="val 664083"/>
                              <a:gd name="f10" fmla="val 402209"/>
                              <a:gd name="f11" fmla="val 629158"/>
                              <a:gd name="f12" fmla="val 337566"/>
                              <a:gd name="f13" fmla="val 628396"/>
                              <a:gd name="f14" fmla="val 336169"/>
                              <a:gd name="f15" fmla="val 628904"/>
                              <a:gd name="f16" fmla="val 334264"/>
                              <a:gd name="f17" fmla="val 630428"/>
                              <a:gd name="f18" fmla="val 333502"/>
                              <a:gd name="f19" fmla="val 631825"/>
                              <a:gd name="f20" fmla="val 332740"/>
                              <a:gd name="f21" fmla="val 633730"/>
                              <a:gd name="f22" fmla="val 333248"/>
                              <a:gd name="f23" fmla="val 634492"/>
                              <a:gd name="f24" fmla="val 334645"/>
                              <a:gd name="f25" fmla="val 587502"/>
                              <a:gd name="f26" fmla="val 411988"/>
                              <a:gd name="f27" fmla="val 585724"/>
                              <a:gd name="f28" fmla="val 584454"/>
                              <a:gd name="f29" fmla="val 410718"/>
                              <a:gd name="f30" fmla="val 408940"/>
                              <a:gd name="f31" fmla="val 584581"/>
                              <a:gd name="f32" fmla="val 407289"/>
                              <a:gd name="f33" fmla="val 585851"/>
                              <a:gd name="f34" fmla="val 405892"/>
                              <a:gd name="f35" fmla="val 587629"/>
                              <a:gd name="f36" fmla="val 660781"/>
                              <a:gd name="f37" fmla="val 5080"/>
                              <a:gd name="f38" fmla="+- 0 0 -90"/>
                              <a:gd name="f39" fmla="*/ f3 1 677291"/>
                              <a:gd name="f40" fmla="*/ f4 1 413766"/>
                              <a:gd name="f41" fmla="val f5"/>
                              <a:gd name="f42" fmla="val f6"/>
                              <a:gd name="f43" fmla="val f7"/>
                              <a:gd name="f44" fmla="*/ f38 f0 1"/>
                              <a:gd name="f45" fmla="+- f43 0 f41"/>
                              <a:gd name="f46" fmla="+- f42 0 f41"/>
                              <a:gd name="f47" fmla="*/ f44 1 f2"/>
                              <a:gd name="f48" fmla="*/ f46 1 677291"/>
                              <a:gd name="f49" fmla="*/ f45 1 413766"/>
                              <a:gd name="f50" fmla="*/ 3175 f46 1"/>
                              <a:gd name="f51" fmla="*/ 0 f45 1"/>
                              <a:gd name="f52" fmla="*/ 664083 f46 1"/>
                              <a:gd name="f53" fmla="*/ 402209 f45 1"/>
                              <a:gd name="f54" fmla="*/ 629158 f46 1"/>
                              <a:gd name="f55" fmla="*/ 337566 f45 1"/>
                              <a:gd name="f56" fmla="*/ 630428 f46 1"/>
                              <a:gd name="f57" fmla="*/ 333502 f45 1"/>
                              <a:gd name="f58" fmla="*/ 634492 f46 1"/>
                              <a:gd name="f59" fmla="*/ 334645 f45 1"/>
                              <a:gd name="f60" fmla="*/ 677291 f46 1"/>
                              <a:gd name="f61" fmla="*/ 413766 f45 1"/>
                              <a:gd name="f62" fmla="*/ 587502 f46 1"/>
                              <a:gd name="f63" fmla="*/ 411988 f45 1"/>
                              <a:gd name="f64" fmla="*/ 584454 f46 1"/>
                              <a:gd name="f65" fmla="*/ 408940 f45 1"/>
                              <a:gd name="f66" fmla="*/ 587629 f46 1"/>
                              <a:gd name="f67" fmla="*/ 405892 f45 1"/>
                              <a:gd name="f68" fmla="*/ 660781 f46 1"/>
                              <a:gd name="f69" fmla="*/ 407289 f45 1"/>
                              <a:gd name="f70" fmla="*/ 0 f46 1"/>
                              <a:gd name="f71" fmla="*/ 5080 f45 1"/>
                              <a:gd name="f72" fmla="+- f47 0 f1"/>
                              <a:gd name="f73" fmla="*/ f50 1 677291"/>
                              <a:gd name="f74" fmla="*/ f51 1 413766"/>
                              <a:gd name="f75" fmla="*/ f52 1 677291"/>
                              <a:gd name="f76" fmla="*/ f53 1 413766"/>
                              <a:gd name="f77" fmla="*/ f54 1 677291"/>
                              <a:gd name="f78" fmla="*/ f55 1 413766"/>
                              <a:gd name="f79" fmla="*/ f56 1 677291"/>
                              <a:gd name="f80" fmla="*/ f57 1 413766"/>
                              <a:gd name="f81" fmla="*/ f58 1 677291"/>
                              <a:gd name="f82" fmla="*/ f59 1 413766"/>
                              <a:gd name="f83" fmla="*/ f60 1 677291"/>
                              <a:gd name="f84" fmla="*/ f61 1 413766"/>
                              <a:gd name="f85" fmla="*/ f62 1 677291"/>
                              <a:gd name="f86" fmla="*/ f63 1 413766"/>
                              <a:gd name="f87" fmla="*/ f64 1 677291"/>
                              <a:gd name="f88" fmla="*/ f65 1 413766"/>
                              <a:gd name="f89" fmla="*/ f66 1 677291"/>
                              <a:gd name="f90" fmla="*/ f67 1 413766"/>
                              <a:gd name="f91" fmla="*/ f68 1 677291"/>
                              <a:gd name="f92" fmla="*/ f69 1 413766"/>
                              <a:gd name="f93" fmla="*/ f70 1 677291"/>
                              <a:gd name="f94" fmla="*/ f71 1 413766"/>
                              <a:gd name="f95" fmla="*/ f73 1 f48"/>
                              <a:gd name="f96" fmla="*/ f74 1 f49"/>
                              <a:gd name="f97" fmla="*/ f75 1 f48"/>
                              <a:gd name="f98" fmla="*/ f76 1 f49"/>
                              <a:gd name="f99" fmla="*/ f77 1 f48"/>
                              <a:gd name="f100" fmla="*/ f78 1 f49"/>
                              <a:gd name="f101" fmla="*/ f79 1 f48"/>
                              <a:gd name="f102" fmla="*/ f80 1 f49"/>
                              <a:gd name="f103" fmla="*/ f81 1 f48"/>
                              <a:gd name="f104" fmla="*/ f82 1 f49"/>
                              <a:gd name="f105" fmla="*/ f83 1 f48"/>
                              <a:gd name="f106" fmla="*/ f84 1 f49"/>
                              <a:gd name="f107" fmla="*/ f85 1 f48"/>
                              <a:gd name="f108" fmla="*/ f86 1 f49"/>
                              <a:gd name="f109" fmla="*/ f87 1 f48"/>
                              <a:gd name="f110" fmla="*/ f88 1 f49"/>
                              <a:gd name="f111" fmla="*/ f89 1 f48"/>
                              <a:gd name="f112" fmla="*/ f90 1 f49"/>
                              <a:gd name="f113" fmla="*/ f91 1 f48"/>
                              <a:gd name="f114" fmla="*/ f92 1 f49"/>
                              <a:gd name="f115" fmla="*/ f93 1 f48"/>
                              <a:gd name="f116" fmla="*/ f94 1 f49"/>
                              <a:gd name="f117" fmla="*/ f115 f39 1"/>
                              <a:gd name="f118" fmla="*/ f105 f39 1"/>
                              <a:gd name="f119" fmla="*/ f106 f40 1"/>
                              <a:gd name="f120" fmla="*/ f96 f40 1"/>
                              <a:gd name="f121" fmla="*/ f95 f39 1"/>
                              <a:gd name="f122" fmla="*/ f97 f39 1"/>
                              <a:gd name="f123" fmla="*/ f98 f40 1"/>
                              <a:gd name="f124" fmla="*/ f99 f39 1"/>
                              <a:gd name="f125" fmla="*/ f100 f40 1"/>
                              <a:gd name="f126" fmla="*/ f101 f39 1"/>
                              <a:gd name="f127" fmla="*/ f102 f40 1"/>
                              <a:gd name="f128" fmla="*/ f103 f39 1"/>
                              <a:gd name="f129" fmla="*/ f104 f40 1"/>
                              <a:gd name="f130" fmla="*/ f107 f39 1"/>
                              <a:gd name="f131" fmla="*/ f108 f40 1"/>
                              <a:gd name="f132" fmla="*/ f109 f39 1"/>
                              <a:gd name="f133" fmla="*/ f110 f40 1"/>
                              <a:gd name="f134" fmla="*/ f111 f39 1"/>
                              <a:gd name="f135" fmla="*/ f112 f40 1"/>
                              <a:gd name="f136" fmla="*/ f113 f39 1"/>
                              <a:gd name="f137" fmla="*/ f114 f40 1"/>
                              <a:gd name="f138" fmla="*/ f116 f40 1"/>
                            </a:gdLst>
                            <a:ahLst/>
                            <a:cxnLst>
                              <a:cxn ang="3cd4">
                                <a:pos x="hc" y="t"/>
                              </a:cxn>
                              <a:cxn ang="0">
                                <a:pos x="r" y="vc"/>
                              </a:cxn>
                              <a:cxn ang="cd4">
                                <a:pos x="hc" y="b"/>
                              </a:cxn>
                              <a:cxn ang="cd2">
                                <a:pos x="l" y="vc"/>
                              </a:cxn>
                              <a:cxn ang="f72">
                                <a:pos x="f121" y="f120"/>
                              </a:cxn>
                              <a:cxn ang="f72">
                                <a:pos x="f122" y="f123"/>
                              </a:cxn>
                              <a:cxn ang="f72">
                                <a:pos x="f124" y="f125"/>
                              </a:cxn>
                              <a:cxn ang="f72">
                                <a:pos x="f126" y="f127"/>
                              </a:cxn>
                              <a:cxn ang="f72">
                                <a:pos x="f128" y="f129"/>
                              </a:cxn>
                              <a:cxn ang="f72">
                                <a:pos x="f118" y="f119"/>
                              </a:cxn>
                              <a:cxn ang="f72">
                                <a:pos x="f130" y="f131"/>
                              </a:cxn>
                              <a:cxn ang="f72">
                                <a:pos x="f132" y="f133"/>
                              </a:cxn>
                              <a:cxn ang="f72">
                                <a:pos x="f134" y="f135"/>
                              </a:cxn>
                              <a:cxn ang="f72">
                                <a:pos x="f136" y="f137"/>
                              </a:cxn>
                              <a:cxn ang="f72">
                                <a:pos x="f117" y="f138"/>
                              </a:cxn>
                              <a:cxn ang="f72">
                                <a:pos x="f121" y="f120"/>
                              </a:cxn>
                            </a:cxnLst>
                            <a:rect l="f117" t="f120" r="f118" b="f119"/>
                            <a:pathLst>
                              <a:path w="677291" h="413766">
                                <a:moveTo>
                                  <a:pt x="f8" y="f5"/>
                                </a:moveTo>
                                <a:lnTo>
                                  <a:pt x="f9" y="f10"/>
                                </a:lnTo>
                                <a:lnTo>
                                  <a:pt x="f11" y="f12"/>
                                </a:lnTo>
                                <a:cubicBezTo>
                                  <a:pt x="f13" y="f14"/>
                                  <a:pt x="f15" y="f16"/>
                                  <a:pt x="f17" y="f18"/>
                                </a:cubicBezTo>
                                <a:cubicBezTo>
                                  <a:pt x="f19" y="f20"/>
                                  <a:pt x="f21" y="f22"/>
                                  <a:pt x="f23" y="f24"/>
                                </a:cubicBezTo>
                                <a:lnTo>
                                  <a:pt x="f6" y="f7"/>
                                </a:lnTo>
                                <a:lnTo>
                                  <a:pt x="f25" y="f26"/>
                                </a:lnTo>
                                <a:cubicBezTo>
                                  <a:pt x="f27" y="f26"/>
                                  <a:pt x="f28" y="f29"/>
                                  <a:pt x="f28" y="f30"/>
                                </a:cubicBezTo>
                                <a:cubicBezTo>
                                  <a:pt x="f31" y="f32"/>
                                  <a:pt x="f33" y="f34"/>
                                  <a:pt x="f35" y="f34"/>
                                </a:cubicBezTo>
                                <a:lnTo>
                                  <a:pt x="f36" y="f32"/>
                                </a:lnTo>
                                <a:lnTo>
                                  <a:pt x="f5" y="f37"/>
                                </a:lnTo>
                                <a:lnTo>
                                  <a:pt x="f8" y="f5"/>
                                </a:lnTo>
                                <a:close/>
                              </a:path>
                            </a:pathLst>
                          </a:custGeom>
                          <a:solidFill>
                            <a:srgbClr val="000000"/>
                          </a:solidFill>
                          <a:ln cap="flat">
                            <a:noFill/>
                            <a:prstDash val="solid"/>
                          </a:ln>
                        </wps:spPr>
                        <wps:bodyPr lIns="0" tIns="0" rIns="0" bIns="0"/>
                      </wps:wsp>
                      <wps:wsp>
                        <wps:cNvPr id="45" name="Shape 141"/>
                        <wps:cNvSpPr/>
                        <wps:spPr>
                          <a:xfrm>
                            <a:off x="2740401" y="1947617"/>
                            <a:ext cx="342003" cy="613708"/>
                          </a:xfrm>
                          <a:custGeom>
                            <a:avLst/>
                            <a:gdLst>
                              <a:gd name="f0" fmla="val 10800000"/>
                              <a:gd name="f1" fmla="val 5400000"/>
                              <a:gd name="f2" fmla="val 180"/>
                              <a:gd name="f3" fmla="val w"/>
                              <a:gd name="f4" fmla="val h"/>
                              <a:gd name="f5" fmla="val 0"/>
                              <a:gd name="f6" fmla="val 342011"/>
                              <a:gd name="f7" fmla="val 613664"/>
                              <a:gd name="f8" fmla="val 339598"/>
                              <a:gd name="f9" fmla="val 89789"/>
                              <a:gd name="f10" fmla="val 91440"/>
                              <a:gd name="f11" fmla="val 340614"/>
                              <a:gd name="f12" fmla="val 92837"/>
                              <a:gd name="f13" fmla="val 338963"/>
                              <a:gd name="f14" fmla="val 92964"/>
                              <a:gd name="f15" fmla="val 337185"/>
                              <a:gd name="f16" fmla="val 335915"/>
                              <a:gd name="f17" fmla="val 91567"/>
                              <a:gd name="f18" fmla="val 89916"/>
                              <a:gd name="f19" fmla="val 334010"/>
                              <a:gd name="f20" fmla="val 16510"/>
                              <a:gd name="f21" fmla="val 5334"/>
                              <a:gd name="f22" fmla="val 610743"/>
                              <a:gd name="f23" fmla="val 328549"/>
                              <a:gd name="f24" fmla="val 13716"/>
                              <a:gd name="f25" fmla="val 265684"/>
                              <a:gd name="f26" fmla="val 51435"/>
                              <a:gd name="f27" fmla="val 264160"/>
                              <a:gd name="f28" fmla="val 52197"/>
                              <a:gd name="f29" fmla="val 262382"/>
                              <a:gd name="f30" fmla="val 51816"/>
                              <a:gd name="f31" fmla="val 261493"/>
                              <a:gd name="f32" fmla="val 50292"/>
                              <a:gd name="f33" fmla="val 260731"/>
                              <a:gd name="f34" fmla="val 48895"/>
                              <a:gd name="f35" fmla="val 261112"/>
                              <a:gd name="f36" fmla="val 46990"/>
                              <a:gd name="f37" fmla="val 262509"/>
                              <a:gd name="f38" fmla="val 46101"/>
                              <a:gd name="f39" fmla="+- 0 0 -90"/>
                              <a:gd name="f40" fmla="*/ f3 1 342011"/>
                              <a:gd name="f41" fmla="*/ f4 1 613664"/>
                              <a:gd name="f42" fmla="val f5"/>
                              <a:gd name="f43" fmla="val f6"/>
                              <a:gd name="f44" fmla="val f7"/>
                              <a:gd name="f45" fmla="*/ f39 f0 1"/>
                              <a:gd name="f46" fmla="+- f44 0 f42"/>
                              <a:gd name="f47" fmla="+- f43 0 f42"/>
                              <a:gd name="f48" fmla="*/ f45 1 f2"/>
                              <a:gd name="f49" fmla="*/ f47 1 342011"/>
                              <a:gd name="f50" fmla="*/ f46 1 613664"/>
                              <a:gd name="f51" fmla="*/ 339598 f47 1"/>
                              <a:gd name="f52" fmla="*/ 0 f46 1"/>
                              <a:gd name="f53" fmla="*/ 342011 f47 1"/>
                              <a:gd name="f54" fmla="*/ 89789 f46 1"/>
                              <a:gd name="f55" fmla="*/ 338963 f47 1"/>
                              <a:gd name="f56" fmla="*/ 92964 f46 1"/>
                              <a:gd name="f57" fmla="*/ 335915 f47 1"/>
                              <a:gd name="f58" fmla="*/ 89916 f46 1"/>
                              <a:gd name="f59" fmla="*/ 334010 f47 1"/>
                              <a:gd name="f60" fmla="*/ 16510 f46 1"/>
                              <a:gd name="f61" fmla="*/ 5334 f47 1"/>
                              <a:gd name="f62" fmla="*/ 613664 f46 1"/>
                              <a:gd name="f63" fmla="*/ 0 f47 1"/>
                              <a:gd name="f64" fmla="*/ 610743 f46 1"/>
                              <a:gd name="f65" fmla="*/ 328549 f47 1"/>
                              <a:gd name="f66" fmla="*/ 13716 f46 1"/>
                              <a:gd name="f67" fmla="*/ 265684 f47 1"/>
                              <a:gd name="f68" fmla="*/ 51435 f46 1"/>
                              <a:gd name="f69" fmla="*/ 261493 f47 1"/>
                              <a:gd name="f70" fmla="*/ 50292 f46 1"/>
                              <a:gd name="f71" fmla="*/ 262509 f47 1"/>
                              <a:gd name="f72" fmla="*/ 46101 f46 1"/>
                              <a:gd name="f73" fmla="+- f48 0 f1"/>
                              <a:gd name="f74" fmla="*/ f51 1 342011"/>
                              <a:gd name="f75" fmla="*/ f52 1 613664"/>
                              <a:gd name="f76" fmla="*/ f53 1 342011"/>
                              <a:gd name="f77" fmla="*/ f54 1 613664"/>
                              <a:gd name="f78" fmla="*/ f55 1 342011"/>
                              <a:gd name="f79" fmla="*/ f56 1 613664"/>
                              <a:gd name="f80" fmla="*/ f57 1 342011"/>
                              <a:gd name="f81" fmla="*/ f58 1 613664"/>
                              <a:gd name="f82" fmla="*/ f59 1 342011"/>
                              <a:gd name="f83" fmla="*/ f60 1 613664"/>
                              <a:gd name="f84" fmla="*/ f61 1 342011"/>
                              <a:gd name="f85" fmla="*/ f62 1 613664"/>
                              <a:gd name="f86" fmla="*/ f63 1 342011"/>
                              <a:gd name="f87" fmla="*/ f64 1 613664"/>
                              <a:gd name="f88" fmla="*/ f65 1 342011"/>
                              <a:gd name="f89" fmla="*/ f66 1 613664"/>
                              <a:gd name="f90" fmla="*/ f67 1 342011"/>
                              <a:gd name="f91" fmla="*/ f68 1 613664"/>
                              <a:gd name="f92" fmla="*/ f69 1 342011"/>
                              <a:gd name="f93" fmla="*/ f70 1 613664"/>
                              <a:gd name="f94" fmla="*/ f71 1 342011"/>
                              <a:gd name="f95" fmla="*/ f72 1 613664"/>
                              <a:gd name="f96" fmla="*/ f74 1 f49"/>
                              <a:gd name="f97" fmla="*/ f75 1 f50"/>
                              <a:gd name="f98" fmla="*/ f76 1 f49"/>
                              <a:gd name="f99" fmla="*/ f77 1 f50"/>
                              <a:gd name="f100" fmla="*/ f78 1 f49"/>
                              <a:gd name="f101" fmla="*/ f79 1 f50"/>
                              <a:gd name="f102" fmla="*/ f80 1 f49"/>
                              <a:gd name="f103" fmla="*/ f81 1 f50"/>
                              <a:gd name="f104" fmla="*/ f82 1 f49"/>
                              <a:gd name="f105" fmla="*/ f83 1 f50"/>
                              <a:gd name="f106" fmla="*/ f84 1 f49"/>
                              <a:gd name="f107" fmla="*/ f85 1 f50"/>
                              <a:gd name="f108" fmla="*/ f86 1 f49"/>
                              <a:gd name="f109" fmla="*/ f87 1 f50"/>
                              <a:gd name="f110" fmla="*/ f88 1 f49"/>
                              <a:gd name="f111" fmla="*/ f89 1 f50"/>
                              <a:gd name="f112" fmla="*/ f90 1 f49"/>
                              <a:gd name="f113" fmla="*/ f91 1 f50"/>
                              <a:gd name="f114" fmla="*/ f92 1 f49"/>
                              <a:gd name="f115" fmla="*/ f93 1 f50"/>
                              <a:gd name="f116" fmla="*/ f94 1 f49"/>
                              <a:gd name="f117" fmla="*/ f95 1 f50"/>
                              <a:gd name="f118" fmla="*/ f108 f40 1"/>
                              <a:gd name="f119" fmla="*/ f98 f40 1"/>
                              <a:gd name="f120" fmla="*/ f107 f41 1"/>
                              <a:gd name="f121" fmla="*/ f97 f41 1"/>
                              <a:gd name="f122" fmla="*/ f96 f40 1"/>
                              <a:gd name="f123" fmla="*/ f99 f41 1"/>
                              <a:gd name="f124" fmla="*/ f100 f40 1"/>
                              <a:gd name="f125" fmla="*/ f101 f41 1"/>
                              <a:gd name="f126" fmla="*/ f102 f40 1"/>
                              <a:gd name="f127" fmla="*/ f103 f41 1"/>
                              <a:gd name="f128" fmla="*/ f104 f40 1"/>
                              <a:gd name="f129" fmla="*/ f105 f41 1"/>
                              <a:gd name="f130" fmla="*/ f106 f40 1"/>
                              <a:gd name="f131" fmla="*/ f109 f41 1"/>
                              <a:gd name="f132" fmla="*/ f110 f40 1"/>
                              <a:gd name="f133" fmla="*/ f111 f41 1"/>
                              <a:gd name="f134" fmla="*/ f112 f40 1"/>
                              <a:gd name="f135" fmla="*/ f113 f41 1"/>
                              <a:gd name="f136" fmla="*/ f114 f40 1"/>
                              <a:gd name="f137" fmla="*/ f115 f41 1"/>
                              <a:gd name="f138" fmla="*/ f116 f40 1"/>
                              <a:gd name="f139" fmla="*/ f117 f41 1"/>
                            </a:gdLst>
                            <a:ahLst/>
                            <a:cxnLst>
                              <a:cxn ang="3cd4">
                                <a:pos x="hc" y="t"/>
                              </a:cxn>
                              <a:cxn ang="0">
                                <a:pos x="r" y="vc"/>
                              </a:cxn>
                              <a:cxn ang="cd4">
                                <a:pos x="hc" y="b"/>
                              </a:cxn>
                              <a:cxn ang="cd2">
                                <a:pos x="l" y="vc"/>
                              </a:cxn>
                              <a:cxn ang="f73">
                                <a:pos x="f122" y="f121"/>
                              </a:cxn>
                              <a:cxn ang="f73">
                                <a:pos x="f119" y="f123"/>
                              </a:cxn>
                              <a:cxn ang="f73">
                                <a:pos x="f124" y="f125"/>
                              </a:cxn>
                              <a:cxn ang="f73">
                                <a:pos x="f126" y="f127"/>
                              </a:cxn>
                              <a:cxn ang="f73">
                                <a:pos x="f128" y="f129"/>
                              </a:cxn>
                              <a:cxn ang="f73">
                                <a:pos x="f130" y="f120"/>
                              </a:cxn>
                              <a:cxn ang="f73">
                                <a:pos x="f118" y="f131"/>
                              </a:cxn>
                              <a:cxn ang="f73">
                                <a:pos x="f132" y="f133"/>
                              </a:cxn>
                              <a:cxn ang="f73">
                                <a:pos x="f134" y="f135"/>
                              </a:cxn>
                              <a:cxn ang="f73">
                                <a:pos x="f136" y="f137"/>
                              </a:cxn>
                              <a:cxn ang="f73">
                                <a:pos x="f138" y="f139"/>
                              </a:cxn>
                              <a:cxn ang="f73">
                                <a:pos x="f122" y="f121"/>
                              </a:cxn>
                            </a:cxnLst>
                            <a:rect l="f118" t="f121" r="f119" b="f120"/>
                            <a:pathLst>
                              <a:path w="342011" h="613664">
                                <a:moveTo>
                                  <a:pt x="f8" y="f5"/>
                                </a:moveTo>
                                <a:lnTo>
                                  <a:pt x="f6" y="f9"/>
                                </a:lnTo>
                                <a:cubicBezTo>
                                  <a:pt x="f6" y="f10"/>
                                  <a:pt x="f11" y="f12"/>
                                  <a:pt x="f13" y="f14"/>
                                </a:cubicBezTo>
                                <a:cubicBezTo>
                                  <a:pt x="f15" y="f14"/>
                                  <a:pt x="f16" y="f17"/>
                                  <a:pt x="f16" y="f18"/>
                                </a:cubicBezTo>
                                <a:lnTo>
                                  <a:pt x="f19" y="f20"/>
                                </a:lnTo>
                                <a:lnTo>
                                  <a:pt x="f21" y="f7"/>
                                </a:lnTo>
                                <a:lnTo>
                                  <a:pt x="f5" y="f22"/>
                                </a:lnTo>
                                <a:lnTo>
                                  <a:pt x="f23" y="f24"/>
                                </a:lnTo>
                                <a:lnTo>
                                  <a:pt x="f25" y="f26"/>
                                </a:lnTo>
                                <a:cubicBezTo>
                                  <a:pt x="f27" y="f28"/>
                                  <a:pt x="f29" y="f30"/>
                                  <a:pt x="f31" y="f32"/>
                                </a:cubicBezTo>
                                <a:cubicBezTo>
                                  <a:pt x="f33" y="f34"/>
                                  <a:pt x="f35" y="f36"/>
                                  <a:pt x="f37" y="f38"/>
                                </a:cubicBezTo>
                                <a:lnTo>
                                  <a:pt x="f8" y="f5"/>
                                </a:lnTo>
                                <a:close/>
                              </a:path>
                            </a:pathLst>
                          </a:custGeom>
                          <a:solidFill>
                            <a:srgbClr val="000000"/>
                          </a:solidFill>
                          <a:ln cap="flat">
                            <a:noFill/>
                            <a:prstDash val="solid"/>
                          </a:ln>
                        </wps:spPr>
                        <wps:bodyPr lIns="0" tIns="0" rIns="0" bIns="0"/>
                      </wps:wsp>
                      <wps:wsp>
                        <wps:cNvPr id="46" name="Shape 142"/>
                        <wps:cNvSpPr/>
                        <wps:spPr>
                          <a:xfrm>
                            <a:off x="3965999" y="1286716"/>
                            <a:ext cx="503797" cy="201597"/>
                          </a:xfrm>
                          <a:custGeom>
                            <a:avLst/>
                            <a:gdLst>
                              <a:gd name="f0" fmla="val 10800000"/>
                              <a:gd name="f1" fmla="val 5400000"/>
                              <a:gd name="f2" fmla="val 180"/>
                              <a:gd name="f3" fmla="val w"/>
                              <a:gd name="f4" fmla="val h"/>
                              <a:gd name="f5" fmla="val 0"/>
                              <a:gd name="f6" fmla="val 503809"/>
                              <a:gd name="f7" fmla="val 201549"/>
                              <a:gd name="f8" fmla="val 2032"/>
                              <a:gd name="f9" fmla="val 488569"/>
                              <a:gd name="f10" fmla="val 176403"/>
                              <a:gd name="f11" fmla="val 441579"/>
                              <a:gd name="f12" fmla="val 120015"/>
                              <a:gd name="f13" fmla="val 440563"/>
                              <a:gd name="f14" fmla="val 118618"/>
                              <a:gd name="f15" fmla="val 440690"/>
                              <a:gd name="f16" fmla="val 116713"/>
                              <a:gd name="f17" fmla="val 441960"/>
                              <a:gd name="f18" fmla="val 115570"/>
                              <a:gd name="f19" fmla="val 443230"/>
                              <a:gd name="f20" fmla="val 114681"/>
                              <a:gd name="f21" fmla="val 445135"/>
                              <a:gd name="f22" fmla="val 114808"/>
                              <a:gd name="f23" fmla="val 446278"/>
                              <a:gd name="f24" fmla="val 116078"/>
                              <a:gd name="f25" fmla="val 185039"/>
                              <a:gd name="f26" fmla="val 415417"/>
                              <a:gd name="f27" fmla="val 201168"/>
                              <a:gd name="f28" fmla="val 413766"/>
                              <a:gd name="f29" fmla="val 412115"/>
                              <a:gd name="f30" fmla="val 200406"/>
                              <a:gd name="f31" fmla="val 411861"/>
                              <a:gd name="f32" fmla="val 198755"/>
                              <a:gd name="f33" fmla="val 411607"/>
                              <a:gd name="f34" fmla="val 197104"/>
                              <a:gd name="f35" fmla="val 412623"/>
                              <a:gd name="f36" fmla="val 195580"/>
                              <a:gd name="f37" fmla="val 414401"/>
                              <a:gd name="f38" fmla="val 195199"/>
                              <a:gd name="f39" fmla="val 486283"/>
                              <a:gd name="f40" fmla="val 181991"/>
                              <a:gd name="f41" fmla="val 5715"/>
                              <a:gd name="f42" fmla="+- 0 0 -90"/>
                              <a:gd name="f43" fmla="*/ f3 1 503809"/>
                              <a:gd name="f44" fmla="*/ f4 1 201549"/>
                              <a:gd name="f45" fmla="val f5"/>
                              <a:gd name="f46" fmla="val f6"/>
                              <a:gd name="f47" fmla="val f7"/>
                              <a:gd name="f48" fmla="*/ f42 f0 1"/>
                              <a:gd name="f49" fmla="+- f47 0 f45"/>
                              <a:gd name="f50" fmla="+- f46 0 f45"/>
                              <a:gd name="f51" fmla="*/ f48 1 f2"/>
                              <a:gd name="f52" fmla="*/ f50 1 503809"/>
                              <a:gd name="f53" fmla="*/ f49 1 201549"/>
                              <a:gd name="f54" fmla="*/ 2032 f50 1"/>
                              <a:gd name="f55" fmla="*/ 0 f49 1"/>
                              <a:gd name="f56" fmla="*/ 488569 f50 1"/>
                              <a:gd name="f57" fmla="*/ 176403 f49 1"/>
                              <a:gd name="f58" fmla="*/ 441579 f50 1"/>
                              <a:gd name="f59" fmla="*/ 120015 f49 1"/>
                              <a:gd name="f60" fmla="*/ 441960 f50 1"/>
                              <a:gd name="f61" fmla="*/ 115570 f49 1"/>
                              <a:gd name="f62" fmla="*/ 446278 f50 1"/>
                              <a:gd name="f63" fmla="*/ 116078 f49 1"/>
                              <a:gd name="f64" fmla="*/ 503809 f50 1"/>
                              <a:gd name="f65" fmla="*/ 185039 f49 1"/>
                              <a:gd name="f66" fmla="*/ 415417 f50 1"/>
                              <a:gd name="f67" fmla="*/ 201168 f49 1"/>
                              <a:gd name="f68" fmla="*/ 411861 f50 1"/>
                              <a:gd name="f69" fmla="*/ 198755 f49 1"/>
                              <a:gd name="f70" fmla="*/ 414401 f50 1"/>
                              <a:gd name="f71" fmla="*/ 195199 f49 1"/>
                              <a:gd name="f72" fmla="*/ 486283 f50 1"/>
                              <a:gd name="f73" fmla="*/ 181991 f49 1"/>
                              <a:gd name="f74" fmla="*/ 0 f50 1"/>
                              <a:gd name="f75" fmla="*/ 5715 f49 1"/>
                              <a:gd name="f76" fmla="*/ 201549 f49 1"/>
                              <a:gd name="f77" fmla="+- f51 0 f1"/>
                              <a:gd name="f78" fmla="*/ f54 1 503809"/>
                              <a:gd name="f79" fmla="*/ f55 1 201549"/>
                              <a:gd name="f80" fmla="*/ f56 1 503809"/>
                              <a:gd name="f81" fmla="*/ f57 1 201549"/>
                              <a:gd name="f82" fmla="*/ f58 1 503809"/>
                              <a:gd name="f83" fmla="*/ f59 1 201549"/>
                              <a:gd name="f84" fmla="*/ f60 1 503809"/>
                              <a:gd name="f85" fmla="*/ f61 1 201549"/>
                              <a:gd name="f86" fmla="*/ f62 1 503809"/>
                              <a:gd name="f87" fmla="*/ f63 1 201549"/>
                              <a:gd name="f88" fmla="*/ f64 1 503809"/>
                              <a:gd name="f89" fmla="*/ f65 1 201549"/>
                              <a:gd name="f90" fmla="*/ f66 1 503809"/>
                              <a:gd name="f91" fmla="*/ f67 1 201549"/>
                              <a:gd name="f92" fmla="*/ f68 1 503809"/>
                              <a:gd name="f93" fmla="*/ f69 1 201549"/>
                              <a:gd name="f94" fmla="*/ f70 1 503809"/>
                              <a:gd name="f95" fmla="*/ f71 1 201549"/>
                              <a:gd name="f96" fmla="*/ f72 1 503809"/>
                              <a:gd name="f97" fmla="*/ f73 1 201549"/>
                              <a:gd name="f98" fmla="*/ f74 1 503809"/>
                              <a:gd name="f99" fmla="*/ f75 1 201549"/>
                              <a:gd name="f100" fmla="*/ f76 1 201549"/>
                              <a:gd name="f101" fmla="*/ f78 1 f52"/>
                              <a:gd name="f102" fmla="*/ f79 1 f53"/>
                              <a:gd name="f103" fmla="*/ f80 1 f52"/>
                              <a:gd name="f104" fmla="*/ f81 1 f53"/>
                              <a:gd name="f105" fmla="*/ f82 1 f52"/>
                              <a:gd name="f106" fmla="*/ f83 1 f53"/>
                              <a:gd name="f107" fmla="*/ f84 1 f52"/>
                              <a:gd name="f108" fmla="*/ f85 1 f53"/>
                              <a:gd name="f109" fmla="*/ f86 1 f52"/>
                              <a:gd name="f110" fmla="*/ f87 1 f53"/>
                              <a:gd name="f111" fmla="*/ f88 1 f52"/>
                              <a:gd name="f112" fmla="*/ f89 1 f53"/>
                              <a:gd name="f113" fmla="*/ f90 1 f52"/>
                              <a:gd name="f114" fmla="*/ f91 1 f53"/>
                              <a:gd name="f115" fmla="*/ f92 1 f52"/>
                              <a:gd name="f116" fmla="*/ f93 1 f53"/>
                              <a:gd name="f117" fmla="*/ f94 1 f52"/>
                              <a:gd name="f118" fmla="*/ f95 1 f53"/>
                              <a:gd name="f119" fmla="*/ f96 1 f52"/>
                              <a:gd name="f120" fmla="*/ f97 1 f53"/>
                              <a:gd name="f121" fmla="*/ f98 1 f52"/>
                              <a:gd name="f122" fmla="*/ f99 1 f53"/>
                              <a:gd name="f123" fmla="*/ f100 1 f53"/>
                              <a:gd name="f124" fmla="*/ f121 f43 1"/>
                              <a:gd name="f125" fmla="*/ f111 f43 1"/>
                              <a:gd name="f126" fmla="*/ f123 f44 1"/>
                              <a:gd name="f127" fmla="*/ f102 f44 1"/>
                              <a:gd name="f128" fmla="*/ f101 f43 1"/>
                              <a:gd name="f129" fmla="*/ f103 f43 1"/>
                              <a:gd name="f130" fmla="*/ f104 f44 1"/>
                              <a:gd name="f131" fmla="*/ f105 f43 1"/>
                              <a:gd name="f132" fmla="*/ f106 f44 1"/>
                              <a:gd name="f133" fmla="*/ f107 f43 1"/>
                              <a:gd name="f134" fmla="*/ f108 f44 1"/>
                              <a:gd name="f135" fmla="*/ f109 f43 1"/>
                              <a:gd name="f136" fmla="*/ f110 f44 1"/>
                              <a:gd name="f137" fmla="*/ f112 f44 1"/>
                              <a:gd name="f138" fmla="*/ f113 f43 1"/>
                              <a:gd name="f139" fmla="*/ f114 f44 1"/>
                              <a:gd name="f140" fmla="*/ f115 f43 1"/>
                              <a:gd name="f141" fmla="*/ f116 f44 1"/>
                              <a:gd name="f142" fmla="*/ f117 f43 1"/>
                              <a:gd name="f143" fmla="*/ f118 f44 1"/>
                              <a:gd name="f144" fmla="*/ f119 f43 1"/>
                              <a:gd name="f145" fmla="*/ f120 f44 1"/>
                              <a:gd name="f146" fmla="*/ f122 f44 1"/>
                            </a:gdLst>
                            <a:ahLst/>
                            <a:cxnLst>
                              <a:cxn ang="3cd4">
                                <a:pos x="hc" y="t"/>
                              </a:cxn>
                              <a:cxn ang="0">
                                <a:pos x="r" y="vc"/>
                              </a:cxn>
                              <a:cxn ang="cd4">
                                <a:pos x="hc" y="b"/>
                              </a:cxn>
                              <a:cxn ang="cd2">
                                <a:pos x="l" y="vc"/>
                              </a:cxn>
                              <a:cxn ang="f77">
                                <a:pos x="f128" y="f127"/>
                              </a:cxn>
                              <a:cxn ang="f77">
                                <a:pos x="f129" y="f130"/>
                              </a:cxn>
                              <a:cxn ang="f77">
                                <a:pos x="f131" y="f132"/>
                              </a:cxn>
                              <a:cxn ang="f77">
                                <a:pos x="f133" y="f134"/>
                              </a:cxn>
                              <a:cxn ang="f77">
                                <a:pos x="f135" y="f136"/>
                              </a:cxn>
                              <a:cxn ang="f77">
                                <a:pos x="f125" y="f137"/>
                              </a:cxn>
                              <a:cxn ang="f77">
                                <a:pos x="f138" y="f139"/>
                              </a:cxn>
                              <a:cxn ang="f77">
                                <a:pos x="f140" y="f141"/>
                              </a:cxn>
                              <a:cxn ang="f77">
                                <a:pos x="f142" y="f143"/>
                              </a:cxn>
                              <a:cxn ang="f77">
                                <a:pos x="f144" y="f145"/>
                              </a:cxn>
                              <a:cxn ang="f77">
                                <a:pos x="f124" y="f146"/>
                              </a:cxn>
                              <a:cxn ang="f77">
                                <a:pos x="f128" y="f127"/>
                              </a:cxn>
                            </a:cxnLst>
                            <a:rect l="f124" t="f127" r="f125" b="f126"/>
                            <a:pathLst>
                              <a:path w="503809" h="201549">
                                <a:moveTo>
                                  <a:pt x="f8" y="f5"/>
                                </a:moveTo>
                                <a:lnTo>
                                  <a:pt x="f9" y="f10"/>
                                </a:lnTo>
                                <a:lnTo>
                                  <a:pt x="f11" y="f12"/>
                                </a:lnTo>
                                <a:cubicBezTo>
                                  <a:pt x="f13" y="f14"/>
                                  <a:pt x="f15" y="f16"/>
                                  <a:pt x="f17" y="f18"/>
                                </a:cubicBezTo>
                                <a:cubicBezTo>
                                  <a:pt x="f19" y="f20"/>
                                  <a:pt x="f21" y="f22"/>
                                  <a:pt x="f23" y="f24"/>
                                </a:cubicBezTo>
                                <a:lnTo>
                                  <a:pt x="f6" y="f25"/>
                                </a:lnTo>
                                <a:lnTo>
                                  <a:pt x="f26" y="f27"/>
                                </a:lnTo>
                                <a:cubicBezTo>
                                  <a:pt x="f28" y="f7"/>
                                  <a:pt x="f29" y="f30"/>
                                  <a:pt x="f31" y="f32"/>
                                </a:cubicBezTo>
                                <a:cubicBezTo>
                                  <a:pt x="f33" y="f34"/>
                                  <a:pt x="f35" y="f36"/>
                                  <a:pt x="f37" y="f38"/>
                                </a:cubicBezTo>
                                <a:lnTo>
                                  <a:pt x="f39" y="f40"/>
                                </a:lnTo>
                                <a:lnTo>
                                  <a:pt x="f5" y="f41"/>
                                </a:lnTo>
                                <a:lnTo>
                                  <a:pt x="f8" y="f5"/>
                                </a:lnTo>
                                <a:close/>
                              </a:path>
                            </a:pathLst>
                          </a:custGeom>
                          <a:solidFill>
                            <a:srgbClr val="000000"/>
                          </a:solidFill>
                          <a:ln cap="flat">
                            <a:noFill/>
                            <a:prstDash val="solid"/>
                          </a:ln>
                        </wps:spPr>
                        <wps:bodyPr lIns="0" tIns="0" rIns="0" bIns="0"/>
                      </wps:wsp>
                      <wps:wsp>
                        <wps:cNvPr id="47" name="Shape 143"/>
                        <wps:cNvSpPr/>
                        <wps:spPr>
                          <a:xfrm>
                            <a:off x="4129604" y="1910419"/>
                            <a:ext cx="523000" cy="477408"/>
                          </a:xfrm>
                          <a:custGeom>
                            <a:avLst/>
                            <a:gdLst>
                              <a:gd name="f0" fmla="val 10800000"/>
                              <a:gd name="f1" fmla="val 5400000"/>
                              <a:gd name="f2" fmla="val 180"/>
                              <a:gd name="f3" fmla="val w"/>
                              <a:gd name="f4" fmla="val h"/>
                              <a:gd name="f5" fmla="val 0"/>
                              <a:gd name="f6" fmla="val 522986"/>
                              <a:gd name="f7" fmla="val 477393"/>
                              <a:gd name="f8" fmla="val 496189"/>
                              <a:gd name="f9" fmla="val 85852"/>
                              <a:gd name="f10" fmla="val 495681"/>
                              <a:gd name="f11" fmla="val 87376"/>
                              <a:gd name="f12" fmla="val 494030"/>
                              <a:gd name="f13" fmla="val 88265"/>
                              <a:gd name="f14" fmla="val 492379"/>
                              <a:gd name="f15" fmla="val 87757"/>
                              <a:gd name="f16" fmla="val 490728"/>
                              <a:gd name="f17" fmla="val 87249"/>
                              <a:gd name="f18" fmla="val 489839"/>
                              <a:gd name="f19" fmla="val 85598"/>
                              <a:gd name="f20" fmla="val 490347"/>
                              <a:gd name="f21" fmla="val 83947"/>
                              <a:gd name="f22" fmla="val 512318"/>
                              <a:gd name="f23" fmla="val 13843"/>
                              <a:gd name="f24" fmla="val 4191"/>
                              <a:gd name="f25" fmla="val 472948"/>
                              <a:gd name="f26" fmla="val 508254"/>
                              <a:gd name="f27" fmla="val 9398"/>
                              <a:gd name="f28" fmla="val 436499"/>
                              <a:gd name="f29" fmla="val 24765"/>
                              <a:gd name="f30" fmla="val 434848"/>
                              <a:gd name="f31" fmla="val 25146"/>
                              <a:gd name="f32" fmla="val 433197"/>
                              <a:gd name="f33" fmla="val 24130"/>
                              <a:gd name="f34" fmla="val 432816"/>
                              <a:gd name="f35" fmla="val 22479"/>
                              <a:gd name="f36" fmla="val 432435"/>
                              <a:gd name="f37" fmla="val 20828"/>
                              <a:gd name="f38" fmla="val 433578"/>
                              <a:gd name="f39" fmla="val 19304"/>
                              <a:gd name="f40" fmla="val 435102"/>
                              <a:gd name="f41" fmla="val 18923"/>
                              <a:gd name="f42" fmla="+- 0 0 -90"/>
                              <a:gd name="f43" fmla="*/ f3 1 522986"/>
                              <a:gd name="f44" fmla="*/ f4 1 477393"/>
                              <a:gd name="f45" fmla="val f5"/>
                              <a:gd name="f46" fmla="val f6"/>
                              <a:gd name="f47" fmla="val f7"/>
                              <a:gd name="f48" fmla="*/ f42 f0 1"/>
                              <a:gd name="f49" fmla="+- f47 0 f45"/>
                              <a:gd name="f50" fmla="+- f46 0 f45"/>
                              <a:gd name="f51" fmla="*/ f48 1 f2"/>
                              <a:gd name="f52" fmla="*/ f50 1 522986"/>
                              <a:gd name="f53" fmla="*/ f49 1 477393"/>
                              <a:gd name="f54" fmla="*/ 522986 f50 1"/>
                              <a:gd name="f55" fmla="*/ 0 f49 1"/>
                              <a:gd name="f56" fmla="*/ 496189 f50 1"/>
                              <a:gd name="f57" fmla="*/ 85852 f49 1"/>
                              <a:gd name="f58" fmla="*/ 492379 f50 1"/>
                              <a:gd name="f59" fmla="*/ 87757 f49 1"/>
                              <a:gd name="f60" fmla="*/ 490347 f50 1"/>
                              <a:gd name="f61" fmla="*/ 83947 f49 1"/>
                              <a:gd name="f62" fmla="*/ 512318 f50 1"/>
                              <a:gd name="f63" fmla="*/ 13843 f49 1"/>
                              <a:gd name="f64" fmla="*/ 4191 f50 1"/>
                              <a:gd name="f65" fmla="*/ 477393 f49 1"/>
                              <a:gd name="f66" fmla="*/ 0 f50 1"/>
                              <a:gd name="f67" fmla="*/ 472948 f49 1"/>
                              <a:gd name="f68" fmla="*/ 508254 f50 1"/>
                              <a:gd name="f69" fmla="*/ 9398 f49 1"/>
                              <a:gd name="f70" fmla="*/ 436499 f50 1"/>
                              <a:gd name="f71" fmla="*/ 24765 f49 1"/>
                              <a:gd name="f72" fmla="*/ 432816 f50 1"/>
                              <a:gd name="f73" fmla="*/ 22479 f49 1"/>
                              <a:gd name="f74" fmla="*/ 435102 f50 1"/>
                              <a:gd name="f75" fmla="*/ 18923 f49 1"/>
                              <a:gd name="f76" fmla="+- f51 0 f1"/>
                              <a:gd name="f77" fmla="*/ f54 1 522986"/>
                              <a:gd name="f78" fmla="*/ f55 1 477393"/>
                              <a:gd name="f79" fmla="*/ f56 1 522986"/>
                              <a:gd name="f80" fmla="*/ f57 1 477393"/>
                              <a:gd name="f81" fmla="*/ f58 1 522986"/>
                              <a:gd name="f82" fmla="*/ f59 1 477393"/>
                              <a:gd name="f83" fmla="*/ f60 1 522986"/>
                              <a:gd name="f84" fmla="*/ f61 1 477393"/>
                              <a:gd name="f85" fmla="*/ f62 1 522986"/>
                              <a:gd name="f86" fmla="*/ f63 1 477393"/>
                              <a:gd name="f87" fmla="*/ f64 1 522986"/>
                              <a:gd name="f88" fmla="*/ f65 1 477393"/>
                              <a:gd name="f89" fmla="*/ f66 1 522986"/>
                              <a:gd name="f90" fmla="*/ f67 1 477393"/>
                              <a:gd name="f91" fmla="*/ f68 1 522986"/>
                              <a:gd name="f92" fmla="*/ f69 1 477393"/>
                              <a:gd name="f93" fmla="*/ f70 1 522986"/>
                              <a:gd name="f94" fmla="*/ f71 1 477393"/>
                              <a:gd name="f95" fmla="*/ f72 1 522986"/>
                              <a:gd name="f96" fmla="*/ f73 1 477393"/>
                              <a:gd name="f97" fmla="*/ f74 1 522986"/>
                              <a:gd name="f98" fmla="*/ f75 1 477393"/>
                              <a:gd name="f99" fmla="*/ f77 1 f52"/>
                              <a:gd name="f100" fmla="*/ f78 1 f53"/>
                              <a:gd name="f101" fmla="*/ f79 1 f52"/>
                              <a:gd name="f102" fmla="*/ f80 1 f53"/>
                              <a:gd name="f103" fmla="*/ f81 1 f52"/>
                              <a:gd name="f104" fmla="*/ f82 1 f53"/>
                              <a:gd name="f105" fmla="*/ f83 1 f52"/>
                              <a:gd name="f106" fmla="*/ f84 1 f53"/>
                              <a:gd name="f107" fmla="*/ f85 1 f52"/>
                              <a:gd name="f108" fmla="*/ f86 1 f53"/>
                              <a:gd name="f109" fmla="*/ f87 1 f52"/>
                              <a:gd name="f110" fmla="*/ f88 1 f53"/>
                              <a:gd name="f111" fmla="*/ f89 1 f52"/>
                              <a:gd name="f112" fmla="*/ f90 1 f53"/>
                              <a:gd name="f113" fmla="*/ f91 1 f52"/>
                              <a:gd name="f114" fmla="*/ f92 1 f53"/>
                              <a:gd name="f115" fmla="*/ f93 1 f52"/>
                              <a:gd name="f116" fmla="*/ f94 1 f53"/>
                              <a:gd name="f117" fmla="*/ f95 1 f52"/>
                              <a:gd name="f118" fmla="*/ f96 1 f53"/>
                              <a:gd name="f119" fmla="*/ f97 1 f52"/>
                              <a:gd name="f120" fmla="*/ f98 1 f53"/>
                              <a:gd name="f121" fmla="*/ f111 f43 1"/>
                              <a:gd name="f122" fmla="*/ f99 f43 1"/>
                              <a:gd name="f123" fmla="*/ f110 f44 1"/>
                              <a:gd name="f124" fmla="*/ f100 f44 1"/>
                              <a:gd name="f125" fmla="*/ f101 f43 1"/>
                              <a:gd name="f126" fmla="*/ f102 f44 1"/>
                              <a:gd name="f127" fmla="*/ f103 f43 1"/>
                              <a:gd name="f128" fmla="*/ f104 f44 1"/>
                              <a:gd name="f129" fmla="*/ f105 f43 1"/>
                              <a:gd name="f130" fmla="*/ f106 f44 1"/>
                              <a:gd name="f131" fmla="*/ f107 f43 1"/>
                              <a:gd name="f132" fmla="*/ f108 f44 1"/>
                              <a:gd name="f133" fmla="*/ f109 f43 1"/>
                              <a:gd name="f134" fmla="*/ f112 f44 1"/>
                              <a:gd name="f135" fmla="*/ f113 f43 1"/>
                              <a:gd name="f136" fmla="*/ f114 f44 1"/>
                              <a:gd name="f137" fmla="*/ f115 f43 1"/>
                              <a:gd name="f138" fmla="*/ f116 f44 1"/>
                              <a:gd name="f139" fmla="*/ f117 f43 1"/>
                              <a:gd name="f140" fmla="*/ f118 f44 1"/>
                              <a:gd name="f141" fmla="*/ f119 f43 1"/>
                              <a:gd name="f142" fmla="*/ f120 f44 1"/>
                            </a:gdLst>
                            <a:ahLst/>
                            <a:cxnLst>
                              <a:cxn ang="3cd4">
                                <a:pos x="hc" y="t"/>
                              </a:cxn>
                              <a:cxn ang="0">
                                <a:pos x="r" y="vc"/>
                              </a:cxn>
                              <a:cxn ang="cd4">
                                <a:pos x="hc" y="b"/>
                              </a:cxn>
                              <a:cxn ang="cd2">
                                <a:pos x="l" y="vc"/>
                              </a:cxn>
                              <a:cxn ang="f76">
                                <a:pos x="f122" y="f124"/>
                              </a:cxn>
                              <a:cxn ang="f76">
                                <a:pos x="f125" y="f126"/>
                              </a:cxn>
                              <a:cxn ang="f76">
                                <a:pos x="f127" y="f128"/>
                              </a:cxn>
                              <a:cxn ang="f76">
                                <a:pos x="f129" y="f130"/>
                              </a:cxn>
                              <a:cxn ang="f76">
                                <a:pos x="f131" y="f132"/>
                              </a:cxn>
                              <a:cxn ang="f76">
                                <a:pos x="f133" y="f123"/>
                              </a:cxn>
                              <a:cxn ang="f76">
                                <a:pos x="f121" y="f134"/>
                              </a:cxn>
                              <a:cxn ang="f76">
                                <a:pos x="f135" y="f136"/>
                              </a:cxn>
                              <a:cxn ang="f76">
                                <a:pos x="f137" y="f138"/>
                              </a:cxn>
                              <a:cxn ang="f76">
                                <a:pos x="f139" y="f140"/>
                              </a:cxn>
                              <a:cxn ang="f76">
                                <a:pos x="f141" y="f142"/>
                              </a:cxn>
                              <a:cxn ang="f76">
                                <a:pos x="f122" y="f124"/>
                              </a:cxn>
                            </a:cxnLst>
                            <a:rect l="f121" t="f124" r="f122" b="f123"/>
                            <a:pathLst>
                              <a:path w="522986" h="477393">
                                <a:moveTo>
                                  <a:pt x="f6" y="f5"/>
                                </a:moveTo>
                                <a:lnTo>
                                  <a:pt x="f8" y="f9"/>
                                </a:lnTo>
                                <a:cubicBezTo>
                                  <a:pt x="f10" y="f11"/>
                                  <a:pt x="f12" y="f13"/>
                                  <a:pt x="f14" y="f15"/>
                                </a:cubicBezTo>
                                <a:cubicBezTo>
                                  <a:pt x="f16" y="f17"/>
                                  <a:pt x="f18" y="f19"/>
                                  <a:pt x="f20" y="f21"/>
                                </a:cubicBezTo>
                                <a:lnTo>
                                  <a:pt x="f22" y="f23"/>
                                </a:lnTo>
                                <a:lnTo>
                                  <a:pt x="f24" y="f7"/>
                                </a:lnTo>
                                <a:lnTo>
                                  <a:pt x="f5" y="f25"/>
                                </a:lnTo>
                                <a:lnTo>
                                  <a:pt x="f26" y="f27"/>
                                </a:lnTo>
                                <a:lnTo>
                                  <a:pt x="f28" y="f29"/>
                                </a:lnTo>
                                <a:cubicBezTo>
                                  <a:pt x="f30" y="f31"/>
                                  <a:pt x="f32" y="f33"/>
                                  <a:pt x="f34" y="f35"/>
                                </a:cubicBezTo>
                                <a:cubicBezTo>
                                  <a:pt x="f36" y="f37"/>
                                  <a:pt x="f38" y="f39"/>
                                  <a:pt x="f40" y="f41"/>
                                </a:cubicBezTo>
                                <a:lnTo>
                                  <a:pt x="f6" y="f5"/>
                                </a:lnTo>
                                <a:close/>
                              </a:path>
                            </a:pathLst>
                          </a:custGeom>
                          <a:solidFill>
                            <a:srgbClr val="000000"/>
                          </a:solidFill>
                          <a:ln cap="flat">
                            <a:noFill/>
                            <a:prstDash val="solid"/>
                          </a:ln>
                        </wps:spPr>
                        <wps:bodyPr lIns="0" tIns="0" rIns="0" bIns="0"/>
                      </wps:wsp>
                      <pic:pic xmlns:pic="http://schemas.openxmlformats.org/drawingml/2006/picture">
                        <pic:nvPicPr>
                          <pic:cNvPr id="48" name="Picture 145"/>
                          <pic:cNvPicPr>
                            <a:picLocks noChangeAspect="1"/>
                          </pic:cNvPicPr>
                        </pic:nvPicPr>
                        <pic:blipFill>
                          <a:blip r:embed="rId62"/>
                          <a:srcRect/>
                          <a:stretch>
                            <a:fillRect/>
                          </a:stretch>
                        </pic:blipFill>
                        <pic:spPr>
                          <a:xfrm>
                            <a:off x="385300" y="1656417"/>
                            <a:ext cx="96002" cy="217901"/>
                          </a:xfrm>
                          <a:prstGeom prst="rect">
                            <a:avLst/>
                          </a:prstGeom>
                          <a:noFill/>
                          <a:ln>
                            <a:noFill/>
                            <a:prstDash/>
                          </a:ln>
                        </pic:spPr>
                      </pic:pic>
                      <wps:wsp>
                        <wps:cNvPr id="49" name="Shape 146"/>
                        <wps:cNvSpPr/>
                        <wps:spPr>
                          <a:xfrm>
                            <a:off x="397699" y="1699814"/>
                            <a:ext cx="54196" cy="89199"/>
                          </a:xfrm>
                          <a:custGeom>
                            <a:avLst/>
                            <a:gdLst>
                              <a:gd name="f0" fmla="val 10800000"/>
                              <a:gd name="f1" fmla="val 5400000"/>
                              <a:gd name="f2" fmla="val 180"/>
                              <a:gd name="f3" fmla="val w"/>
                              <a:gd name="f4" fmla="val h"/>
                              <a:gd name="f5" fmla="val 0"/>
                              <a:gd name="f6" fmla="val 54229"/>
                              <a:gd name="f7" fmla="val 89154"/>
                              <a:gd name="f8" fmla="val 26924"/>
                              <a:gd name="f9" fmla="val 27432"/>
                              <a:gd name="f10" fmla="val 28194"/>
                              <a:gd name="f11" fmla="val 29083"/>
                              <a:gd name="f12" fmla="val 30226"/>
                              <a:gd name="f13" fmla="val 31115"/>
                              <a:gd name="f14" fmla="val 31877"/>
                              <a:gd name="f15" fmla="val 127"/>
                              <a:gd name="f16" fmla="val 32639"/>
                              <a:gd name="f17" fmla="val 33274"/>
                              <a:gd name="f18" fmla="val 254"/>
                              <a:gd name="f19" fmla="val 33655"/>
                              <a:gd name="f20" fmla="val 508"/>
                              <a:gd name="f21" fmla="val 34163"/>
                              <a:gd name="f22" fmla="val 635"/>
                              <a:gd name="f23" fmla="val 34417"/>
                              <a:gd name="f24" fmla="val 889"/>
                              <a:gd name="f25" fmla="val 34544"/>
                              <a:gd name="f26" fmla="val 1016"/>
                              <a:gd name="f27" fmla="val 34671"/>
                              <a:gd name="f28" fmla="val 1270"/>
                              <a:gd name="f29" fmla="val 34798"/>
                              <a:gd name="f30" fmla="val 1651"/>
                              <a:gd name="f31" fmla="val 1905"/>
                              <a:gd name="f32" fmla="val 79756"/>
                              <a:gd name="f33" fmla="val 51562"/>
                              <a:gd name="f34" fmla="val 51943"/>
                              <a:gd name="f35" fmla="val 52324"/>
                              <a:gd name="f36" fmla="val 52705"/>
                              <a:gd name="f37" fmla="val 80010"/>
                              <a:gd name="f38" fmla="val 52959"/>
                              <a:gd name="f39" fmla="val 80264"/>
                              <a:gd name="f40" fmla="val 53340"/>
                              <a:gd name="f41" fmla="val 80518"/>
                              <a:gd name="f42" fmla="val 53467"/>
                              <a:gd name="f43" fmla="val 80899"/>
                              <a:gd name="f44" fmla="val 53721"/>
                              <a:gd name="f45" fmla="val 81280"/>
                              <a:gd name="f46" fmla="val 53848"/>
                              <a:gd name="f47" fmla="val 81788"/>
                              <a:gd name="f48" fmla="val 53975"/>
                              <a:gd name="f49" fmla="val 82423"/>
                              <a:gd name="f50" fmla="val 54102"/>
                              <a:gd name="f51" fmla="val 82931"/>
                              <a:gd name="f52" fmla="val 83693"/>
                              <a:gd name="f53" fmla="val 84455"/>
                              <a:gd name="f54" fmla="val 85344"/>
                              <a:gd name="f55" fmla="val 86106"/>
                              <a:gd name="f56" fmla="val 86741"/>
                              <a:gd name="f57" fmla="val 87249"/>
                              <a:gd name="f58" fmla="val 53594"/>
                              <a:gd name="f59" fmla="val 87757"/>
                              <a:gd name="f60" fmla="val 88138"/>
                              <a:gd name="f61" fmla="val 53213"/>
                              <a:gd name="f62" fmla="val 88519"/>
                              <a:gd name="f63" fmla="val 52832"/>
                              <a:gd name="f64" fmla="val 88773"/>
                              <a:gd name="f65" fmla="val 52578"/>
                              <a:gd name="f66" fmla="val 88900"/>
                              <a:gd name="f67" fmla="val 89027"/>
                              <a:gd name="f68" fmla="val 3048"/>
                              <a:gd name="f69" fmla="val 2667"/>
                              <a:gd name="f70" fmla="val 2413"/>
                              <a:gd name="f71" fmla="val 2032"/>
                              <a:gd name="f72" fmla="val 1778"/>
                              <a:gd name="f73" fmla="val 1524"/>
                              <a:gd name="f74" fmla="val 762"/>
                              <a:gd name="f75" fmla="val 381"/>
                              <a:gd name="f76" fmla="val 1143"/>
                              <a:gd name="f77" fmla="val 1397"/>
                              <a:gd name="f78" fmla="val 2286"/>
                              <a:gd name="f79" fmla="val 22479"/>
                              <a:gd name="f80" fmla="val 12319"/>
                              <a:gd name="f81" fmla="val 4445"/>
                              <a:gd name="f82" fmla="val 3556"/>
                              <a:gd name="f83" fmla="val 22987"/>
                              <a:gd name="f84" fmla="val 2794"/>
                              <a:gd name="f85" fmla="val 23241"/>
                              <a:gd name="f86" fmla="val 23368"/>
                              <a:gd name="f87" fmla="val 23495"/>
                              <a:gd name="f88" fmla="val 23114"/>
                              <a:gd name="f89" fmla="val 22733"/>
                              <a:gd name="f90" fmla="val 22225"/>
                              <a:gd name="f91" fmla="val 21590"/>
                              <a:gd name="f92" fmla="val 20955"/>
                              <a:gd name="f93" fmla="val 20066"/>
                              <a:gd name="f94" fmla="val 18923"/>
                              <a:gd name="f95" fmla="val 18161"/>
                              <a:gd name="f96" fmla="val 17526"/>
                              <a:gd name="f97" fmla="val 17018"/>
                              <a:gd name="f98" fmla="val 16510"/>
                              <a:gd name="f99" fmla="val 16002"/>
                              <a:gd name="f100" fmla="val 15621"/>
                              <a:gd name="f101" fmla="val 15240"/>
                              <a:gd name="f102" fmla="val 14986"/>
                              <a:gd name="f103" fmla="val 14605"/>
                              <a:gd name="f104" fmla="val 14351"/>
                              <a:gd name="f105" fmla="val 14097"/>
                              <a:gd name="f106" fmla="val 2159"/>
                              <a:gd name="f107" fmla="val 13843"/>
                              <a:gd name="f108" fmla="val 23622"/>
                              <a:gd name="f109" fmla="val 23749"/>
                              <a:gd name="f110" fmla="val 24003"/>
                              <a:gd name="f111" fmla="val 24257"/>
                              <a:gd name="f112" fmla="val 24511"/>
                              <a:gd name="f113" fmla="val 24892"/>
                              <a:gd name="f114" fmla="val 25400"/>
                              <a:gd name="f115" fmla="val 25781"/>
                              <a:gd name="f116" fmla="val 26289"/>
                              <a:gd name="f117" fmla="+- 0 0 -90"/>
                              <a:gd name="f118" fmla="*/ f3 1 54229"/>
                              <a:gd name="f119" fmla="*/ f4 1 89154"/>
                              <a:gd name="f120" fmla="val f5"/>
                              <a:gd name="f121" fmla="val f6"/>
                              <a:gd name="f122" fmla="val f7"/>
                              <a:gd name="f123" fmla="*/ f117 f0 1"/>
                              <a:gd name="f124" fmla="+- f122 0 f120"/>
                              <a:gd name="f125" fmla="+- f121 0 f120"/>
                              <a:gd name="f126" fmla="*/ f123 1 f2"/>
                              <a:gd name="f127" fmla="*/ f125 1 54229"/>
                              <a:gd name="f128" fmla="*/ f124 1 89154"/>
                              <a:gd name="f129" fmla="*/ 26924 f125 1"/>
                              <a:gd name="f130" fmla="*/ 0 f124 1"/>
                              <a:gd name="f131" fmla="*/ 29083 f125 1"/>
                              <a:gd name="f132" fmla="*/ 31877 f125 1"/>
                              <a:gd name="f133" fmla="*/ 127 f124 1"/>
                              <a:gd name="f134" fmla="*/ 33655 f125 1"/>
                              <a:gd name="f135" fmla="*/ 508 f124 1"/>
                              <a:gd name="f136" fmla="*/ 34544 f125 1"/>
                              <a:gd name="f137" fmla="*/ 1016 f124 1"/>
                              <a:gd name="f138" fmla="*/ 34798 f125 1"/>
                              <a:gd name="f139" fmla="*/ 1905 f124 1"/>
                              <a:gd name="f140" fmla="*/ 79756 f124 1"/>
                              <a:gd name="f141" fmla="*/ 51562 f125 1"/>
                              <a:gd name="f142" fmla="*/ 52705 f125 1"/>
                              <a:gd name="f143" fmla="*/ 80010 f124 1"/>
                              <a:gd name="f144" fmla="*/ 53467 f125 1"/>
                              <a:gd name="f145" fmla="*/ 80899 f124 1"/>
                              <a:gd name="f146" fmla="*/ 53975 f125 1"/>
                              <a:gd name="f147" fmla="*/ 82423 f124 1"/>
                              <a:gd name="f148" fmla="*/ 54229 f125 1"/>
                              <a:gd name="f149" fmla="*/ 84455 f124 1"/>
                              <a:gd name="f150" fmla="*/ 86741 f124 1"/>
                              <a:gd name="f151" fmla="*/ 53340 f125 1"/>
                              <a:gd name="f152" fmla="*/ 88138 f124 1"/>
                              <a:gd name="f153" fmla="*/ 52578 f125 1"/>
                              <a:gd name="f154" fmla="*/ 88900 f124 1"/>
                              <a:gd name="f155" fmla="*/ 89154 f124 1"/>
                              <a:gd name="f156" fmla="*/ 3048 f125 1"/>
                              <a:gd name="f157" fmla="*/ 2032 f125 1"/>
                              <a:gd name="f158" fmla="*/ 1270 f125 1"/>
                              <a:gd name="f159" fmla="*/ 635 f125 1"/>
                              <a:gd name="f160" fmla="*/ 381 f125 1"/>
                              <a:gd name="f161" fmla="*/ 1143 f125 1"/>
                              <a:gd name="f162" fmla="*/ 1905 f125 1"/>
                              <a:gd name="f163" fmla="*/ 22479 f125 1"/>
                              <a:gd name="f164" fmla="*/ 12319 f124 1"/>
                              <a:gd name="f165" fmla="*/ 4445 f125 1"/>
                              <a:gd name="f166" fmla="*/ 22479 f124 1"/>
                              <a:gd name="f167" fmla="*/ 2286 f125 1"/>
                              <a:gd name="f168" fmla="*/ 23368 f124 1"/>
                              <a:gd name="f169" fmla="*/ 889 f125 1"/>
                              <a:gd name="f170" fmla="*/ 23114 f124 1"/>
                              <a:gd name="f171" fmla="*/ 254 f125 1"/>
                              <a:gd name="f172" fmla="*/ 21590 f124 1"/>
                              <a:gd name="f173" fmla="*/ 0 f125 1"/>
                              <a:gd name="f174" fmla="*/ 18923 f124 1"/>
                              <a:gd name="f175" fmla="*/ 127 f125 1"/>
                              <a:gd name="f176" fmla="*/ 17018 f124 1"/>
                              <a:gd name="f177" fmla="*/ 508 f125 1"/>
                              <a:gd name="f178" fmla="*/ 15621 f124 1"/>
                              <a:gd name="f179" fmla="*/ 14605 f124 1"/>
                              <a:gd name="f180" fmla="*/ 2159 f125 1"/>
                              <a:gd name="f181" fmla="*/ 13843 f124 1"/>
                              <a:gd name="f182" fmla="*/ 23622 f125 1"/>
                              <a:gd name="f183" fmla="*/ 762 f124 1"/>
                              <a:gd name="f184" fmla="*/ 24257 f125 1"/>
                              <a:gd name="f185" fmla="*/ 381 f124 1"/>
                              <a:gd name="f186" fmla="*/ 25400 f125 1"/>
                              <a:gd name="f187" fmla="+- f126 0 f1"/>
                              <a:gd name="f188" fmla="*/ f129 1 54229"/>
                              <a:gd name="f189" fmla="*/ f130 1 89154"/>
                              <a:gd name="f190" fmla="*/ f131 1 54229"/>
                              <a:gd name="f191" fmla="*/ f132 1 54229"/>
                              <a:gd name="f192" fmla="*/ f133 1 89154"/>
                              <a:gd name="f193" fmla="*/ f134 1 54229"/>
                              <a:gd name="f194" fmla="*/ f135 1 89154"/>
                              <a:gd name="f195" fmla="*/ f136 1 54229"/>
                              <a:gd name="f196" fmla="*/ f137 1 89154"/>
                              <a:gd name="f197" fmla="*/ f138 1 54229"/>
                              <a:gd name="f198" fmla="*/ f139 1 89154"/>
                              <a:gd name="f199" fmla="*/ f140 1 89154"/>
                              <a:gd name="f200" fmla="*/ f141 1 54229"/>
                              <a:gd name="f201" fmla="*/ f142 1 54229"/>
                              <a:gd name="f202" fmla="*/ f143 1 89154"/>
                              <a:gd name="f203" fmla="*/ f144 1 54229"/>
                              <a:gd name="f204" fmla="*/ f145 1 89154"/>
                              <a:gd name="f205" fmla="*/ f146 1 54229"/>
                              <a:gd name="f206" fmla="*/ f147 1 89154"/>
                              <a:gd name="f207" fmla="*/ f148 1 54229"/>
                              <a:gd name="f208" fmla="*/ f149 1 89154"/>
                              <a:gd name="f209" fmla="*/ f150 1 89154"/>
                              <a:gd name="f210" fmla="*/ f151 1 54229"/>
                              <a:gd name="f211" fmla="*/ f152 1 89154"/>
                              <a:gd name="f212" fmla="*/ f153 1 54229"/>
                              <a:gd name="f213" fmla="*/ f154 1 89154"/>
                              <a:gd name="f214" fmla="*/ f155 1 89154"/>
                              <a:gd name="f215" fmla="*/ f156 1 54229"/>
                              <a:gd name="f216" fmla="*/ f157 1 54229"/>
                              <a:gd name="f217" fmla="*/ f158 1 54229"/>
                              <a:gd name="f218" fmla="*/ f159 1 54229"/>
                              <a:gd name="f219" fmla="*/ f160 1 54229"/>
                              <a:gd name="f220" fmla="*/ f161 1 54229"/>
                              <a:gd name="f221" fmla="*/ f162 1 54229"/>
                              <a:gd name="f222" fmla="*/ f163 1 54229"/>
                              <a:gd name="f223" fmla="*/ f164 1 89154"/>
                              <a:gd name="f224" fmla="*/ f165 1 54229"/>
                              <a:gd name="f225" fmla="*/ f166 1 89154"/>
                              <a:gd name="f226" fmla="*/ f167 1 54229"/>
                              <a:gd name="f227" fmla="*/ f168 1 89154"/>
                              <a:gd name="f228" fmla="*/ f169 1 54229"/>
                              <a:gd name="f229" fmla="*/ f170 1 89154"/>
                              <a:gd name="f230" fmla="*/ f171 1 54229"/>
                              <a:gd name="f231" fmla="*/ f172 1 89154"/>
                              <a:gd name="f232" fmla="*/ f173 1 54229"/>
                              <a:gd name="f233" fmla="*/ f174 1 89154"/>
                              <a:gd name="f234" fmla="*/ f175 1 54229"/>
                              <a:gd name="f235" fmla="*/ f176 1 89154"/>
                              <a:gd name="f236" fmla="*/ f177 1 54229"/>
                              <a:gd name="f237" fmla="*/ f178 1 89154"/>
                              <a:gd name="f238" fmla="*/ f179 1 89154"/>
                              <a:gd name="f239" fmla="*/ f180 1 54229"/>
                              <a:gd name="f240" fmla="*/ f181 1 89154"/>
                              <a:gd name="f241" fmla="*/ f182 1 54229"/>
                              <a:gd name="f242" fmla="*/ f183 1 89154"/>
                              <a:gd name="f243" fmla="*/ f184 1 54229"/>
                              <a:gd name="f244" fmla="*/ f185 1 89154"/>
                              <a:gd name="f245" fmla="*/ f186 1 54229"/>
                              <a:gd name="f246" fmla="*/ f188 1 f127"/>
                              <a:gd name="f247" fmla="*/ f189 1 f128"/>
                              <a:gd name="f248" fmla="*/ f190 1 f127"/>
                              <a:gd name="f249" fmla="*/ f191 1 f127"/>
                              <a:gd name="f250" fmla="*/ f192 1 f128"/>
                              <a:gd name="f251" fmla="*/ f193 1 f127"/>
                              <a:gd name="f252" fmla="*/ f194 1 f128"/>
                              <a:gd name="f253" fmla="*/ f195 1 f127"/>
                              <a:gd name="f254" fmla="*/ f196 1 f128"/>
                              <a:gd name="f255" fmla="*/ f197 1 f127"/>
                              <a:gd name="f256" fmla="*/ f198 1 f128"/>
                              <a:gd name="f257" fmla="*/ f199 1 f128"/>
                              <a:gd name="f258" fmla="*/ f200 1 f127"/>
                              <a:gd name="f259" fmla="*/ f201 1 f127"/>
                              <a:gd name="f260" fmla="*/ f202 1 f128"/>
                              <a:gd name="f261" fmla="*/ f203 1 f127"/>
                              <a:gd name="f262" fmla="*/ f204 1 f128"/>
                              <a:gd name="f263" fmla="*/ f205 1 f127"/>
                              <a:gd name="f264" fmla="*/ f206 1 f128"/>
                              <a:gd name="f265" fmla="*/ f207 1 f127"/>
                              <a:gd name="f266" fmla="*/ f208 1 f128"/>
                              <a:gd name="f267" fmla="*/ f209 1 f128"/>
                              <a:gd name="f268" fmla="*/ f210 1 f127"/>
                              <a:gd name="f269" fmla="*/ f211 1 f128"/>
                              <a:gd name="f270" fmla="*/ f212 1 f127"/>
                              <a:gd name="f271" fmla="*/ f213 1 f128"/>
                              <a:gd name="f272" fmla="*/ f214 1 f128"/>
                              <a:gd name="f273" fmla="*/ f215 1 f127"/>
                              <a:gd name="f274" fmla="*/ f216 1 f127"/>
                              <a:gd name="f275" fmla="*/ f217 1 f127"/>
                              <a:gd name="f276" fmla="*/ f218 1 f127"/>
                              <a:gd name="f277" fmla="*/ f219 1 f127"/>
                              <a:gd name="f278" fmla="*/ f220 1 f127"/>
                              <a:gd name="f279" fmla="*/ f221 1 f127"/>
                              <a:gd name="f280" fmla="*/ f222 1 f127"/>
                              <a:gd name="f281" fmla="*/ f223 1 f128"/>
                              <a:gd name="f282" fmla="*/ f224 1 f127"/>
                              <a:gd name="f283" fmla="*/ f225 1 f128"/>
                              <a:gd name="f284" fmla="*/ f226 1 f127"/>
                              <a:gd name="f285" fmla="*/ f227 1 f128"/>
                              <a:gd name="f286" fmla="*/ f228 1 f127"/>
                              <a:gd name="f287" fmla="*/ f229 1 f128"/>
                              <a:gd name="f288" fmla="*/ f230 1 f127"/>
                              <a:gd name="f289" fmla="*/ f231 1 f128"/>
                              <a:gd name="f290" fmla="*/ f232 1 f127"/>
                              <a:gd name="f291" fmla="*/ f233 1 f128"/>
                              <a:gd name="f292" fmla="*/ f234 1 f127"/>
                              <a:gd name="f293" fmla="*/ f235 1 f128"/>
                              <a:gd name="f294" fmla="*/ f236 1 f127"/>
                              <a:gd name="f295" fmla="*/ f237 1 f128"/>
                              <a:gd name="f296" fmla="*/ f238 1 f128"/>
                              <a:gd name="f297" fmla="*/ f239 1 f127"/>
                              <a:gd name="f298" fmla="*/ f240 1 f128"/>
                              <a:gd name="f299" fmla="*/ f241 1 f127"/>
                              <a:gd name="f300" fmla="*/ f242 1 f128"/>
                              <a:gd name="f301" fmla="*/ f243 1 f127"/>
                              <a:gd name="f302" fmla="*/ f244 1 f128"/>
                              <a:gd name="f303" fmla="*/ f245 1 f127"/>
                              <a:gd name="f304" fmla="*/ f290 f118 1"/>
                              <a:gd name="f305" fmla="*/ f265 f118 1"/>
                              <a:gd name="f306" fmla="*/ f272 f119 1"/>
                              <a:gd name="f307" fmla="*/ f247 f119 1"/>
                              <a:gd name="f308" fmla="*/ f246 f118 1"/>
                              <a:gd name="f309" fmla="*/ f248 f118 1"/>
                              <a:gd name="f310" fmla="*/ f249 f118 1"/>
                              <a:gd name="f311" fmla="*/ f250 f119 1"/>
                              <a:gd name="f312" fmla="*/ f251 f118 1"/>
                              <a:gd name="f313" fmla="*/ f252 f119 1"/>
                              <a:gd name="f314" fmla="*/ f253 f118 1"/>
                              <a:gd name="f315" fmla="*/ f254 f119 1"/>
                              <a:gd name="f316" fmla="*/ f255 f118 1"/>
                              <a:gd name="f317" fmla="*/ f256 f119 1"/>
                              <a:gd name="f318" fmla="*/ f257 f119 1"/>
                              <a:gd name="f319" fmla="*/ f258 f118 1"/>
                              <a:gd name="f320" fmla="*/ f259 f118 1"/>
                              <a:gd name="f321" fmla="*/ f260 f119 1"/>
                              <a:gd name="f322" fmla="*/ f261 f118 1"/>
                              <a:gd name="f323" fmla="*/ f262 f119 1"/>
                              <a:gd name="f324" fmla="*/ f263 f118 1"/>
                              <a:gd name="f325" fmla="*/ f264 f119 1"/>
                              <a:gd name="f326" fmla="*/ f266 f119 1"/>
                              <a:gd name="f327" fmla="*/ f267 f119 1"/>
                              <a:gd name="f328" fmla="*/ f268 f118 1"/>
                              <a:gd name="f329" fmla="*/ f269 f119 1"/>
                              <a:gd name="f330" fmla="*/ f270 f118 1"/>
                              <a:gd name="f331" fmla="*/ f271 f119 1"/>
                              <a:gd name="f332" fmla="*/ f273 f118 1"/>
                              <a:gd name="f333" fmla="*/ f274 f118 1"/>
                              <a:gd name="f334" fmla="*/ f275 f118 1"/>
                              <a:gd name="f335" fmla="*/ f276 f118 1"/>
                              <a:gd name="f336" fmla="*/ f277 f118 1"/>
                              <a:gd name="f337" fmla="*/ f278 f118 1"/>
                              <a:gd name="f338" fmla="*/ f279 f118 1"/>
                              <a:gd name="f339" fmla="*/ f280 f118 1"/>
                              <a:gd name="f340" fmla="*/ f281 f119 1"/>
                              <a:gd name="f341" fmla="*/ f282 f118 1"/>
                              <a:gd name="f342" fmla="*/ f283 f119 1"/>
                              <a:gd name="f343" fmla="*/ f284 f118 1"/>
                              <a:gd name="f344" fmla="*/ f285 f119 1"/>
                              <a:gd name="f345" fmla="*/ f286 f118 1"/>
                              <a:gd name="f346" fmla="*/ f287 f119 1"/>
                              <a:gd name="f347" fmla="*/ f288 f118 1"/>
                              <a:gd name="f348" fmla="*/ f289 f119 1"/>
                              <a:gd name="f349" fmla="*/ f291 f119 1"/>
                              <a:gd name="f350" fmla="*/ f292 f118 1"/>
                              <a:gd name="f351" fmla="*/ f293 f119 1"/>
                              <a:gd name="f352" fmla="*/ f294 f118 1"/>
                              <a:gd name="f353" fmla="*/ f295 f119 1"/>
                              <a:gd name="f354" fmla="*/ f296 f119 1"/>
                              <a:gd name="f355" fmla="*/ f297 f118 1"/>
                              <a:gd name="f356" fmla="*/ f298 f119 1"/>
                              <a:gd name="f357" fmla="*/ f299 f118 1"/>
                              <a:gd name="f358" fmla="*/ f300 f119 1"/>
                              <a:gd name="f359" fmla="*/ f301 f118 1"/>
                              <a:gd name="f360" fmla="*/ f302 f119 1"/>
                              <a:gd name="f361" fmla="*/ f303 f118 1"/>
                            </a:gdLst>
                            <a:ahLst/>
                            <a:cxnLst>
                              <a:cxn ang="3cd4">
                                <a:pos x="hc" y="t"/>
                              </a:cxn>
                              <a:cxn ang="0">
                                <a:pos x="r" y="vc"/>
                              </a:cxn>
                              <a:cxn ang="cd4">
                                <a:pos x="hc" y="b"/>
                              </a:cxn>
                              <a:cxn ang="cd2">
                                <a:pos x="l" y="vc"/>
                              </a:cxn>
                              <a:cxn ang="f187">
                                <a:pos x="f308" y="f307"/>
                              </a:cxn>
                              <a:cxn ang="f187">
                                <a:pos x="f309" y="f307"/>
                              </a:cxn>
                              <a:cxn ang="f187">
                                <a:pos x="f310" y="f311"/>
                              </a:cxn>
                              <a:cxn ang="f187">
                                <a:pos x="f312" y="f313"/>
                              </a:cxn>
                              <a:cxn ang="f187">
                                <a:pos x="f314" y="f315"/>
                              </a:cxn>
                              <a:cxn ang="f187">
                                <a:pos x="f316" y="f317"/>
                              </a:cxn>
                              <a:cxn ang="f187">
                                <a:pos x="f316" y="f318"/>
                              </a:cxn>
                              <a:cxn ang="f187">
                                <a:pos x="f319" y="f318"/>
                              </a:cxn>
                              <a:cxn ang="f187">
                                <a:pos x="f320" y="f321"/>
                              </a:cxn>
                              <a:cxn ang="f187">
                                <a:pos x="f322" y="f323"/>
                              </a:cxn>
                              <a:cxn ang="f187">
                                <a:pos x="f324" y="f325"/>
                              </a:cxn>
                              <a:cxn ang="f187">
                                <a:pos x="f305" y="f326"/>
                              </a:cxn>
                              <a:cxn ang="f187">
                                <a:pos x="f324" y="f327"/>
                              </a:cxn>
                              <a:cxn ang="f187">
                                <a:pos x="f328" y="f329"/>
                              </a:cxn>
                              <a:cxn ang="f187">
                                <a:pos x="f330" y="f331"/>
                              </a:cxn>
                              <a:cxn ang="f187">
                                <a:pos x="f319" y="f306"/>
                              </a:cxn>
                              <a:cxn ang="f187">
                                <a:pos x="f332" y="f306"/>
                              </a:cxn>
                              <a:cxn ang="f187">
                                <a:pos x="f333" y="f331"/>
                              </a:cxn>
                              <a:cxn ang="f187">
                                <a:pos x="f334" y="f329"/>
                              </a:cxn>
                              <a:cxn ang="f187">
                                <a:pos x="f335" y="f327"/>
                              </a:cxn>
                              <a:cxn ang="f187">
                                <a:pos x="f336" y="f326"/>
                              </a:cxn>
                              <a:cxn ang="f187">
                                <a:pos x="f335" y="f325"/>
                              </a:cxn>
                              <a:cxn ang="f187">
                                <a:pos x="f337" y="f323"/>
                              </a:cxn>
                              <a:cxn ang="f187">
                                <a:pos x="f338" y="f321"/>
                              </a:cxn>
                              <a:cxn ang="f187">
                                <a:pos x="f332" y="f318"/>
                              </a:cxn>
                              <a:cxn ang="f187">
                                <a:pos x="f339" y="f318"/>
                              </a:cxn>
                              <a:cxn ang="f187">
                                <a:pos x="f339" y="f340"/>
                              </a:cxn>
                              <a:cxn ang="f187">
                                <a:pos x="f341" y="f342"/>
                              </a:cxn>
                              <a:cxn ang="f187">
                                <a:pos x="f343" y="f344"/>
                              </a:cxn>
                              <a:cxn ang="f187">
                                <a:pos x="f345" y="f346"/>
                              </a:cxn>
                              <a:cxn ang="f187">
                                <a:pos x="f347" y="f348"/>
                              </a:cxn>
                              <a:cxn ang="f187">
                                <a:pos x="f304" y="f349"/>
                              </a:cxn>
                              <a:cxn ang="f187">
                                <a:pos x="f350" y="f351"/>
                              </a:cxn>
                              <a:cxn ang="f187">
                                <a:pos x="f352" y="f353"/>
                              </a:cxn>
                              <a:cxn ang="f187">
                                <a:pos x="f337" y="f354"/>
                              </a:cxn>
                              <a:cxn ang="f187">
                                <a:pos x="f355" y="f356"/>
                              </a:cxn>
                              <a:cxn ang="f187">
                                <a:pos x="f357" y="f358"/>
                              </a:cxn>
                              <a:cxn ang="f187">
                                <a:pos x="f359" y="f360"/>
                              </a:cxn>
                              <a:cxn ang="f187">
                                <a:pos x="f361" y="f311"/>
                              </a:cxn>
                              <a:cxn ang="f187">
                                <a:pos x="f308" y="f307"/>
                              </a:cxn>
                            </a:cxnLst>
                            <a:rect l="f304" t="f307" r="f305" b="f306"/>
                            <a:pathLst>
                              <a:path w="54229" h="89154">
                                <a:moveTo>
                                  <a:pt x="f8" y="f5"/>
                                </a:moveTo>
                                <a:cubicBezTo>
                                  <a:pt x="f9" y="f5"/>
                                  <a:pt x="f10" y="f5"/>
                                  <a:pt x="f11" y="f5"/>
                                </a:cubicBezTo>
                                <a:cubicBezTo>
                                  <a:pt x="f12" y="f5"/>
                                  <a:pt x="f13" y="f5"/>
                                  <a:pt x="f14" y="f15"/>
                                </a:cubicBezTo>
                                <a:cubicBezTo>
                                  <a:pt x="f16" y="f15"/>
                                  <a:pt x="f17" y="f18"/>
                                  <a:pt x="f19" y="f20"/>
                                </a:cubicBezTo>
                                <a:cubicBezTo>
                                  <a:pt x="f21" y="f22"/>
                                  <a:pt x="f23" y="f24"/>
                                  <a:pt x="f25" y="f26"/>
                                </a:cubicBezTo>
                                <a:cubicBezTo>
                                  <a:pt x="f27" y="f28"/>
                                  <a:pt x="f29" y="f30"/>
                                  <a:pt x="f29" y="f31"/>
                                </a:cubicBezTo>
                                <a:lnTo>
                                  <a:pt x="f29" y="f32"/>
                                </a:lnTo>
                                <a:lnTo>
                                  <a:pt x="f33" y="f32"/>
                                </a:lnTo>
                                <a:cubicBezTo>
                                  <a:pt x="f34" y="f32"/>
                                  <a:pt x="f35" y="f32"/>
                                  <a:pt x="f36" y="f37"/>
                                </a:cubicBezTo>
                                <a:cubicBezTo>
                                  <a:pt x="f38" y="f39"/>
                                  <a:pt x="f40" y="f41"/>
                                  <a:pt x="f42" y="f43"/>
                                </a:cubicBezTo>
                                <a:cubicBezTo>
                                  <a:pt x="f44" y="f45"/>
                                  <a:pt x="f46" y="f47"/>
                                  <a:pt x="f48" y="f49"/>
                                </a:cubicBezTo>
                                <a:cubicBezTo>
                                  <a:pt x="f50" y="f51"/>
                                  <a:pt x="f6" y="f52"/>
                                  <a:pt x="f6" y="f53"/>
                                </a:cubicBezTo>
                                <a:cubicBezTo>
                                  <a:pt x="f6" y="f54"/>
                                  <a:pt x="f50" y="f55"/>
                                  <a:pt x="f48" y="f56"/>
                                </a:cubicBezTo>
                                <a:cubicBezTo>
                                  <a:pt x="f46" y="f57"/>
                                  <a:pt x="f58" y="f59"/>
                                  <a:pt x="f40" y="f60"/>
                                </a:cubicBezTo>
                                <a:cubicBezTo>
                                  <a:pt x="f61" y="f62"/>
                                  <a:pt x="f63" y="f64"/>
                                  <a:pt x="f65" y="f66"/>
                                </a:cubicBezTo>
                                <a:cubicBezTo>
                                  <a:pt x="f35" y="f67"/>
                                  <a:pt x="f34" y="f7"/>
                                  <a:pt x="f33" y="f7"/>
                                </a:cubicBezTo>
                                <a:lnTo>
                                  <a:pt x="f68" y="f7"/>
                                </a:lnTo>
                                <a:cubicBezTo>
                                  <a:pt x="f69" y="f7"/>
                                  <a:pt x="f70" y="f67"/>
                                  <a:pt x="f71" y="f66"/>
                                </a:cubicBezTo>
                                <a:cubicBezTo>
                                  <a:pt x="f72" y="f64"/>
                                  <a:pt x="f73" y="f62"/>
                                  <a:pt x="f28" y="f60"/>
                                </a:cubicBezTo>
                                <a:cubicBezTo>
                                  <a:pt x="f26" y="f59"/>
                                  <a:pt x="f74" y="f57"/>
                                  <a:pt x="f22" y="f56"/>
                                </a:cubicBezTo>
                                <a:cubicBezTo>
                                  <a:pt x="f20" y="f55"/>
                                  <a:pt x="f75" y="f54"/>
                                  <a:pt x="f75" y="f53"/>
                                </a:cubicBezTo>
                                <a:cubicBezTo>
                                  <a:pt x="f75" y="f52"/>
                                  <a:pt x="f20" y="f51"/>
                                  <a:pt x="f22" y="f49"/>
                                </a:cubicBezTo>
                                <a:cubicBezTo>
                                  <a:pt x="f74" y="f47"/>
                                  <a:pt x="f26" y="f45"/>
                                  <a:pt x="f76" y="f43"/>
                                </a:cubicBezTo>
                                <a:cubicBezTo>
                                  <a:pt x="f77" y="f41"/>
                                  <a:pt x="f30" y="f39"/>
                                  <a:pt x="f31" y="f37"/>
                                </a:cubicBezTo>
                                <a:cubicBezTo>
                                  <a:pt x="f78" y="f32"/>
                                  <a:pt x="f69" y="f32"/>
                                  <a:pt x="f68" y="f32"/>
                                </a:cubicBezTo>
                                <a:lnTo>
                                  <a:pt x="f79" y="f32"/>
                                </a:lnTo>
                                <a:lnTo>
                                  <a:pt x="f79" y="f80"/>
                                </a:lnTo>
                                <a:lnTo>
                                  <a:pt x="f81" y="f79"/>
                                </a:lnTo>
                                <a:cubicBezTo>
                                  <a:pt x="f82" y="f83"/>
                                  <a:pt x="f84" y="f85"/>
                                  <a:pt x="f78" y="f86"/>
                                </a:cubicBezTo>
                                <a:cubicBezTo>
                                  <a:pt x="f30" y="f87"/>
                                  <a:pt x="f28" y="f86"/>
                                  <a:pt x="f24" y="f88"/>
                                </a:cubicBezTo>
                                <a:cubicBezTo>
                                  <a:pt x="f22" y="f89"/>
                                  <a:pt x="f75" y="f90"/>
                                  <a:pt x="f18" y="f91"/>
                                </a:cubicBezTo>
                                <a:cubicBezTo>
                                  <a:pt x="f15" y="f92"/>
                                  <a:pt x="f5" y="f93"/>
                                  <a:pt x="f5" y="f94"/>
                                </a:cubicBezTo>
                                <a:cubicBezTo>
                                  <a:pt x="f5" y="f95"/>
                                  <a:pt x="f15" y="f96"/>
                                  <a:pt x="f15" y="f97"/>
                                </a:cubicBezTo>
                                <a:cubicBezTo>
                                  <a:pt x="f18" y="f98"/>
                                  <a:pt x="f75" y="f99"/>
                                  <a:pt x="f20" y="f100"/>
                                </a:cubicBezTo>
                                <a:cubicBezTo>
                                  <a:pt x="f22" y="f101"/>
                                  <a:pt x="f24" y="f102"/>
                                  <a:pt x="f76" y="f103"/>
                                </a:cubicBezTo>
                                <a:cubicBezTo>
                                  <a:pt x="f77" y="f104"/>
                                  <a:pt x="f72" y="f105"/>
                                  <a:pt x="f106" y="f107"/>
                                </a:cubicBezTo>
                                <a:lnTo>
                                  <a:pt x="f108" y="f74"/>
                                </a:lnTo>
                                <a:cubicBezTo>
                                  <a:pt x="f109" y="f22"/>
                                  <a:pt x="f110" y="f20"/>
                                  <a:pt x="f111" y="f75"/>
                                </a:cubicBezTo>
                                <a:cubicBezTo>
                                  <a:pt x="f112" y="f75"/>
                                  <a:pt x="f113" y="f18"/>
                                  <a:pt x="f114" y="f15"/>
                                </a:cubicBezTo>
                                <a:cubicBezTo>
                                  <a:pt x="f115" y="f5"/>
                                  <a:pt x="f116" y="f5"/>
                                  <a:pt x="f8" y="f5"/>
                                </a:cubicBezTo>
                                <a:close/>
                              </a:path>
                            </a:pathLst>
                          </a:custGeom>
                          <a:solidFill>
                            <a:srgbClr val="000000"/>
                          </a:solidFill>
                          <a:ln cap="flat">
                            <a:noFill/>
                            <a:prstDash val="solid"/>
                          </a:ln>
                        </wps:spPr>
                        <wps:bodyPr lIns="0" tIns="0" rIns="0" bIns="0"/>
                      </wps:wsp>
                      <wps:wsp>
                        <wps:cNvPr id="50" name="Rectangle 147"/>
                        <wps:cNvSpPr/>
                        <wps:spPr>
                          <a:xfrm>
                            <a:off x="460199" y="1653820"/>
                            <a:ext cx="50703" cy="224402"/>
                          </a:xfrm>
                          <a:prstGeom prst="rect">
                            <a:avLst/>
                          </a:prstGeom>
                          <a:noFill/>
                          <a:ln cap="flat">
                            <a:noFill/>
                            <a:prstDash val="solid"/>
                          </a:ln>
                        </wps:spPr>
                        <wps:txbx>
                          <w:txbxContent>
                            <w:p w14:paraId="625E5127"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51" name="Picture 149"/>
                          <pic:cNvPicPr>
                            <a:picLocks noChangeAspect="1"/>
                          </pic:cNvPicPr>
                        </pic:nvPicPr>
                        <pic:blipFill>
                          <a:blip r:embed="rId63"/>
                          <a:srcRect/>
                          <a:stretch>
                            <a:fillRect/>
                          </a:stretch>
                        </pic:blipFill>
                        <pic:spPr>
                          <a:xfrm>
                            <a:off x="456898" y="1656417"/>
                            <a:ext cx="36603" cy="217901"/>
                          </a:xfrm>
                          <a:prstGeom prst="rect">
                            <a:avLst/>
                          </a:prstGeom>
                          <a:noFill/>
                          <a:ln>
                            <a:noFill/>
                            <a:prstDash/>
                          </a:ln>
                        </pic:spPr>
                      </pic:pic>
                      <wps:wsp>
                        <wps:cNvPr id="52" name="Rectangle 150"/>
                        <wps:cNvSpPr/>
                        <wps:spPr>
                          <a:xfrm>
                            <a:off x="457200" y="1693615"/>
                            <a:ext cx="42098" cy="190003"/>
                          </a:xfrm>
                          <a:prstGeom prst="rect">
                            <a:avLst/>
                          </a:prstGeom>
                          <a:noFill/>
                          <a:ln cap="flat">
                            <a:noFill/>
                            <a:prstDash val="solid"/>
                          </a:ln>
                        </wps:spPr>
                        <wps:txbx>
                          <w:txbxContent>
                            <w:p w14:paraId="08A1ED6A" w14:textId="77777777" w:rsidR="0096536C" w:rsidRDefault="00537B24">
                              <w:pPr>
                                <w:spacing w:after="160"/>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53" name="Rectangle 151"/>
                        <wps:cNvSpPr/>
                        <wps:spPr>
                          <a:xfrm>
                            <a:off x="489204" y="1663019"/>
                            <a:ext cx="50602" cy="224402"/>
                          </a:xfrm>
                          <a:prstGeom prst="rect">
                            <a:avLst/>
                          </a:prstGeom>
                          <a:noFill/>
                          <a:ln cap="flat">
                            <a:noFill/>
                            <a:prstDash val="solid"/>
                          </a:ln>
                        </wps:spPr>
                        <wps:txbx>
                          <w:txbxContent>
                            <w:p w14:paraId="57AF5826"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54" name="Picture 153"/>
                          <pic:cNvPicPr>
                            <a:picLocks noChangeAspect="1"/>
                          </pic:cNvPicPr>
                        </pic:nvPicPr>
                        <pic:blipFill>
                          <a:blip r:embed="rId62"/>
                          <a:srcRect/>
                          <a:stretch>
                            <a:fillRect/>
                          </a:stretch>
                        </pic:blipFill>
                        <pic:spPr>
                          <a:xfrm>
                            <a:off x="2905999" y="1248009"/>
                            <a:ext cx="96002" cy="217901"/>
                          </a:xfrm>
                          <a:prstGeom prst="rect">
                            <a:avLst/>
                          </a:prstGeom>
                          <a:noFill/>
                          <a:ln>
                            <a:noFill/>
                            <a:prstDash/>
                          </a:ln>
                        </pic:spPr>
                      </pic:pic>
                      <wps:wsp>
                        <wps:cNvPr id="55" name="Shape 154"/>
                        <wps:cNvSpPr/>
                        <wps:spPr>
                          <a:xfrm>
                            <a:off x="2913296" y="1290712"/>
                            <a:ext cx="58302" cy="91101"/>
                          </a:xfrm>
                          <a:custGeom>
                            <a:avLst/>
                            <a:gdLst>
                              <a:gd name="f0" fmla="val 10800000"/>
                              <a:gd name="f1" fmla="val 5400000"/>
                              <a:gd name="f2" fmla="val 180"/>
                              <a:gd name="f3" fmla="val w"/>
                              <a:gd name="f4" fmla="val h"/>
                              <a:gd name="f5" fmla="val 0"/>
                              <a:gd name="f6" fmla="val 58293"/>
                              <a:gd name="f7" fmla="val 91186"/>
                              <a:gd name="f8" fmla="val 27940"/>
                              <a:gd name="f9" fmla="val 32258"/>
                              <a:gd name="f10" fmla="val 36068"/>
                              <a:gd name="f11" fmla="val 508"/>
                              <a:gd name="f12" fmla="val 39370"/>
                              <a:gd name="f13" fmla="val 1651"/>
                              <a:gd name="f14" fmla="val 42672"/>
                              <a:gd name="f15" fmla="val 2667"/>
                              <a:gd name="f16" fmla="val 45339"/>
                              <a:gd name="f17" fmla="val 4191"/>
                              <a:gd name="f18" fmla="val 47498"/>
                              <a:gd name="f19" fmla="val 6096"/>
                              <a:gd name="f20" fmla="val 49657"/>
                              <a:gd name="f21" fmla="val 8001"/>
                              <a:gd name="f22" fmla="val 51308"/>
                              <a:gd name="f23" fmla="val 10287"/>
                              <a:gd name="f24" fmla="val 52451"/>
                              <a:gd name="f25" fmla="val 12954"/>
                              <a:gd name="f26" fmla="val 53467"/>
                              <a:gd name="f27" fmla="val 15621"/>
                              <a:gd name="f28" fmla="val 53975"/>
                              <a:gd name="f29" fmla="val 18542"/>
                              <a:gd name="f30" fmla="val 21844"/>
                              <a:gd name="f31" fmla="val 24638"/>
                              <a:gd name="f32" fmla="val 53594"/>
                              <a:gd name="f33" fmla="val 27178"/>
                              <a:gd name="f34" fmla="val 52832"/>
                              <a:gd name="f35" fmla="val 29591"/>
                              <a:gd name="f36" fmla="val 52070"/>
                              <a:gd name="f37" fmla="val 32004"/>
                              <a:gd name="f38" fmla="val 50927"/>
                              <a:gd name="f39" fmla="val 34036"/>
                              <a:gd name="f40" fmla="val 49530"/>
                              <a:gd name="f41" fmla="val 35941"/>
                              <a:gd name="f42" fmla="val 48006"/>
                              <a:gd name="f43" fmla="val 37846"/>
                              <a:gd name="f44" fmla="val 46228"/>
                              <a:gd name="f45" fmla="val 44069"/>
                              <a:gd name="f46" fmla="val 40640"/>
                              <a:gd name="f47" fmla="val 41910"/>
                              <a:gd name="f48" fmla="val 42799"/>
                              <a:gd name="f49" fmla="val 36576"/>
                              <a:gd name="f50" fmla="val 43307"/>
                              <a:gd name="f51" fmla="val 43561"/>
                              <a:gd name="f52" fmla="val 39751"/>
                              <a:gd name="f53" fmla="val 43815"/>
                              <a:gd name="f54" fmla="val 44577"/>
                              <a:gd name="f55" fmla="val 45847"/>
                              <a:gd name="f56" fmla="val 46990"/>
                              <a:gd name="f57" fmla="val 50292"/>
                              <a:gd name="f58" fmla="val 48514"/>
                              <a:gd name="f59" fmla="val 52197"/>
                              <a:gd name="f60" fmla="val 54102"/>
                              <a:gd name="f61" fmla="val 55626"/>
                              <a:gd name="f62" fmla="val 54356"/>
                              <a:gd name="f63" fmla="val 56769"/>
                              <a:gd name="f64" fmla="val 57785"/>
                              <a:gd name="f65" fmla="val 59182"/>
                              <a:gd name="f66" fmla="val 61849"/>
                              <a:gd name="f67" fmla="val 64643"/>
                              <a:gd name="f68" fmla="val 68707"/>
                              <a:gd name="f69" fmla="val 57531"/>
                              <a:gd name="f70" fmla="val 72263"/>
                              <a:gd name="f71" fmla="val 56134"/>
                              <a:gd name="f72" fmla="val 75565"/>
                              <a:gd name="f73" fmla="val 54610"/>
                              <a:gd name="f74" fmla="val 78867"/>
                              <a:gd name="f75" fmla="val 81661"/>
                              <a:gd name="f76" fmla="val 83947"/>
                              <a:gd name="f77" fmla="val 86233"/>
                              <a:gd name="f78" fmla="val 88138"/>
                              <a:gd name="f79" fmla="val 89281"/>
                              <a:gd name="f80" fmla="val 35306"/>
                              <a:gd name="f81" fmla="val 90551"/>
                              <a:gd name="f82" fmla="val 30734"/>
                              <a:gd name="f83" fmla="val 25654"/>
                              <a:gd name="f84" fmla="val 22479"/>
                              <a:gd name="f85" fmla="val 19558"/>
                              <a:gd name="f86" fmla="val 90932"/>
                              <a:gd name="f87" fmla="val 16891"/>
                              <a:gd name="f88" fmla="val 14224"/>
                              <a:gd name="f89" fmla="val 90043"/>
                              <a:gd name="f90" fmla="val 11811"/>
                              <a:gd name="f91" fmla="val 89408"/>
                              <a:gd name="f92" fmla="val 9652"/>
                              <a:gd name="f93" fmla="val 88773"/>
                              <a:gd name="f94" fmla="val 7620"/>
                              <a:gd name="f95" fmla="val 5842"/>
                              <a:gd name="f96" fmla="val 87503"/>
                              <a:gd name="f97" fmla="val 4445"/>
                              <a:gd name="f98" fmla="val 86741"/>
                              <a:gd name="f99" fmla="val 3048"/>
                              <a:gd name="f100" fmla="val 85979"/>
                              <a:gd name="f101" fmla="val 2159"/>
                              <a:gd name="f102" fmla="val 85471"/>
                              <a:gd name="f103" fmla="val 1778"/>
                              <a:gd name="f104" fmla="val 85217"/>
                              <a:gd name="f105" fmla="val 1397"/>
                              <a:gd name="f106" fmla="val 84836"/>
                              <a:gd name="f107" fmla="val 1143"/>
                              <a:gd name="f108" fmla="val 84582"/>
                              <a:gd name="f109" fmla="val 1016"/>
                              <a:gd name="f110" fmla="val 84201"/>
                              <a:gd name="f111" fmla="val 762"/>
                              <a:gd name="f112" fmla="val 635"/>
                              <a:gd name="f113" fmla="val 83566"/>
                              <a:gd name="f114" fmla="val 83058"/>
                              <a:gd name="f115" fmla="val 381"/>
                              <a:gd name="f116" fmla="val 82550"/>
                              <a:gd name="f117" fmla="val 254"/>
                              <a:gd name="f118" fmla="val 82042"/>
                              <a:gd name="f119" fmla="val 127"/>
                              <a:gd name="f120" fmla="val 81407"/>
                              <a:gd name="f121" fmla="val 80772"/>
                              <a:gd name="f122" fmla="val 79883"/>
                              <a:gd name="f123" fmla="val 78994"/>
                              <a:gd name="f124" fmla="val 77343"/>
                              <a:gd name="f125" fmla="val 76200"/>
                              <a:gd name="f126" fmla="val 889"/>
                              <a:gd name="f127" fmla="val 74930"/>
                              <a:gd name="f128" fmla="val 74549"/>
                              <a:gd name="f129" fmla="val 2032"/>
                              <a:gd name="f130" fmla="val 2413"/>
                              <a:gd name="f131" fmla="val 3302"/>
                              <a:gd name="f132" fmla="val 4699"/>
                              <a:gd name="f133" fmla="val 75692"/>
                              <a:gd name="f134" fmla="val 5969"/>
                              <a:gd name="f135" fmla="val 76454"/>
                              <a:gd name="f136" fmla="val 77216"/>
                              <a:gd name="f137" fmla="val 77978"/>
                              <a:gd name="f138" fmla="val 11684"/>
                              <a:gd name="f139" fmla="val 14097"/>
                              <a:gd name="f140" fmla="val 79629"/>
                              <a:gd name="f141" fmla="val 16764"/>
                              <a:gd name="f142" fmla="val 80391"/>
                              <a:gd name="f143" fmla="val 81153"/>
                              <a:gd name="f144" fmla="val 22606"/>
                              <a:gd name="f145" fmla="val 81534"/>
                              <a:gd name="f146" fmla="val 25908"/>
                              <a:gd name="f147" fmla="val 29210"/>
                              <a:gd name="f148" fmla="val 34417"/>
                              <a:gd name="f149" fmla="val 36957"/>
                              <a:gd name="f150" fmla="val 79502"/>
                              <a:gd name="f151" fmla="val 38989"/>
                              <a:gd name="f152" fmla="val 78486"/>
                              <a:gd name="f153" fmla="val 77089"/>
                              <a:gd name="f154" fmla="val 42291"/>
                              <a:gd name="f155" fmla="val 73914"/>
                              <a:gd name="f156" fmla="val 44450"/>
                              <a:gd name="f157" fmla="val 72009"/>
                              <a:gd name="f158" fmla="val 45212"/>
                              <a:gd name="f159" fmla="val 70104"/>
                              <a:gd name="f160" fmla="val 45720"/>
                              <a:gd name="f161" fmla="val 67945"/>
                              <a:gd name="f162" fmla="val 65659"/>
                              <a:gd name="f163" fmla="val 63119"/>
                              <a:gd name="f164" fmla="val 60960"/>
                              <a:gd name="f165" fmla="val 58928"/>
                              <a:gd name="f166" fmla="val 43053"/>
                              <a:gd name="f167" fmla="val 56896"/>
                              <a:gd name="f168" fmla="val 41402"/>
                              <a:gd name="f169" fmla="val 55118"/>
                              <a:gd name="f170" fmla="val 53721"/>
                              <a:gd name="f171" fmla="val 37338"/>
                              <a:gd name="f172" fmla="val 34798"/>
                              <a:gd name="f173" fmla="val 51181"/>
                              <a:gd name="f174" fmla="val 31877"/>
                              <a:gd name="f175" fmla="val 28829"/>
                              <a:gd name="f176" fmla="val 25400"/>
                              <a:gd name="f177" fmla="val 49149"/>
                              <a:gd name="f178" fmla="val 21590"/>
                              <a:gd name="f179" fmla="val 12446"/>
                              <a:gd name="f180" fmla="val 12065"/>
                              <a:gd name="f181" fmla="val 11303"/>
                              <a:gd name="f182" fmla="val 48895"/>
                              <a:gd name="f183" fmla="val 10922"/>
                              <a:gd name="f184" fmla="val 48768"/>
                              <a:gd name="f185" fmla="val 10668"/>
                              <a:gd name="f186" fmla="val 10414"/>
                              <a:gd name="f187" fmla="val 48133"/>
                              <a:gd name="f188" fmla="val 10160"/>
                              <a:gd name="f189" fmla="val 47752"/>
                              <a:gd name="f190" fmla="val 9906"/>
                              <a:gd name="f191" fmla="val 47371"/>
                              <a:gd name="f192" fmla="val 46736"/>
                              <a:gd name="f193" fmla="val 9525"/>
                              <a:gd name="f194" fmla="val 46101"/>
                              <a:gd name="f195" fmla="val 9398"/>
                              <a:gd name="f196" fmla="val 9779"/>
                              <a:gd name="f197" fmla="val 41656"/>
                              <a:gd name="f198" fmla="val 10033"/>
                              <a:gd name="f199" fmla="val 41148"/>
                              <a:gd name="f200" fmla="val 40894"/>
                              <a:gd name="f201" fmla="val 10541"/>
                              <a:gd name="f202" fmla="val 40513"/>
                              <a:gd name="f203" fmla="val 10795"/>
                              <a:gd name="f204" fmla="val 40259"/>
                              <a:gd name="f205" fmla="val 11176"/>
                              <a:gd name="f206" fmla="val 40132"/>
                              <a:gd name="f207" fmla="val 11557"/>
                              <a:gd name="f208" fmla="val 40005"/>
                              <a:gd name="f209" fmla="val 11938"/>
                              <a:gd name="f210" fmla="val 39878"/>
                              <a:gd name="f211" fmla="val 12319"/>
                              <a:gd name="f212" fmla="val 20447"/>
                              <a:gd name="f213" fmla="val 23622"/>
                              <a:gd name="f214" fmla="val 26416"/>
                              <a:gd name="f215" fmla="val 39497"/>
                              <a:gd name="f216" fmla="val 28956"/>
                              <a:gd name="f217" fmla="val 38735"/>
                              <a:gd name="f218" fmla="val 31496"/>
                              <a:gd name="f219" fmla="val 37973"/>
                              <a:gd name="f220" fmla="val 33655"/>
                              <a:gd name="f221" fmla="val 36830"/>
                              <a:gd name="f222" fmla="val 37084"/>
                              <a:gd name="f223" fmla="val 33909"/>
                              <a:gd name="f224" fmla="val 38481"/>
                              <a:gd name="f225" fmla="val 32131"/>
                              <a:gd name="f226" fmla="val 30099"/>
                              <a:gd name="f227" fmla="val 40386"/>
                              <a:gd name="f228" fmla="val 28067"/>
                              <a:gd name="f229" fmla="val 40767"/>
                              <a:gd name="f230" fmla="val 25781"/>
                              <a:gd name="f231" fmla="val 23241"/>
                              <a:gd name="f232" fmla="val 21463"/>
                              <a:gd name="f233" fmla="val 19685"/>
                              <a:gd name="f234" fmla="val 18034"/>
                              <a:gd name="f235" fmla="val 39243"/>
                              <a:gd name="f236" fmla="val 16383"/>
                              <a:gd name="f237" fmla="val 38354"/>
                              <a:gd name="f238" fmla="val 14986"/>
                              <a:gd name="f239" fmla="val 13716"/>
                              <a:gd name="f240" fmla="val 35814"/>
                              <a:gd name="f241" fmla="val 34163"/>
                              <a:gd name="f242" fmla="val 30353"/>
                              <a:gd name="f243" fmla="val 25527"/>
                              <a:gd name="f244" fmla="val 22733"/>
                              <a:gd name="f245" fmla="val 20193"/>
                              <a:gd name="f246" fmla="val 17907"/>
                              <a:gd name="f247" fmla="val 13462"/>
                              <a:gd name="f248" fmla="val 12573"/>
                              <a:gd name="f249" fmla="val 14478"/>
                              <a:gd name="f250" fmla="val 8382"/>
                              <a:gd name="f251" fmla="val 15240"/>
                              <a:gd name="f252" fmla="val 7112"/>
                              <a:gd name="f253" fmla="val 16129"/>
                              <a:gd name="f254" fmla="val 5080"/>
                              <a:gd name="f255" fmla="val 17272"/>
                              <a:gd name="f256" fmla="val 4318"/>
                              <a:gd name="f257" fmla="val 4064"/>
                              <a:gd name="f258" fmla="val 3683"/>
                              <a:gd name="f259" fmla="val 17145"/>
                              <a:gd name="f260" fmla="val 3429"/>
                              <a:gd name="f261" fmla="val 17018"/>
                              <a:gd name="f262" fmla="val 2921"/>
                              <a:gd name="f263" fmla="val 2794"/>
                              <a:gd name="f264" fmla="val 14351"/>
                              <a:gd name="f265" fmla="val 13589"/>
                              <a:gd name="f266" fmla="val 3175"/>
                              <a:gd name="f267" fmla="val 9017"/>
                              <a:gd name="f268" fmla="val 8636"/>
                              <a:gd name="f269" fmla="val 8255"/>
                              <a:gd name="f270" fmla="val 7239"/>
                              <a:gd name="f271" fmla="val 4953"/>
                              <a:gd name="f272" fmla="val 6731"/>
                              <a:gd name="f273" fmla="val 5334"/>
                              <a:gd name="f274" fmla="val 19431"/>
                              <a:gd name="f275" fmla="val 22098"/>
                              <a:gd name="f276" fmla="val 24892"/>
                              <a:gd name="f277" fmla="+- 0 0 -90"/>
                              <a:gd name="f278" fmla="*/ f3 1 58293"/>
                              <a:gd name="f279" fmla="*/ f4 1 91186"/>
                              <a:gd name="f280" fmla="val f5"/>
                              <a:gd name="f281" fmla="val f6"/>
                              <a:gd name="f282" fmla="val f7"/>
                              <a:gd name="f283" fmla="*/ f277 f0 1"/>
                              <a:gd name="f284" fmla="+- f282 0 f280"/>
                              <a:gd name="f285" fmla="+- f281 0 f280"/>
                              <a:gd name="f286" fmla="*/ f283 1 f2"/>
                              <a:gd name="f287" fmla="*/ f285 1 58293"/>
                              <a:gd name="f288" fmla="*/ f284 1 91186"/>
                              <a:gd name="f289" fmla="*/ 39370 f285 1"/>
                              <a:gd name="f290" fmla="*/ 1651 f284 1"/>
                              <a:gd name="f291" fmla="*/ 52451 f285 1"/>
                              <a:gd name="f292" fmla="*/ 12954 f284 1"/>
                              <a:gd name="f293" fmla="*/ 52832 f285 1"/>
                              <a:gd name="f294" fmla="*/ 29591 f284 1"/>
                              <a:gd name="f295" fmla="*/ 44069 f285 1"/>
                              <a:gd name="f296" fmla="*/ 40640 f284 1"/>
                              <a:gd name="f297" fmla="*/ 36576 f285 1"/>
                              <a:gd name="f298" fmla="*/ 43561 f284 1"/>
                              <a:gd name="f299" fmla="*/ 52197 f285 1"/>
                              <a:gd name="f300" fmla="*/ 50292 f284 1"/>
                              <a:gd name="f301" fmla="*/ 58293 f285 1"/>
                              <a:gd name="f302" fmla="*/ 64643 f284 1"/>
                              <a:gd name="f303" fmla="*/ 49657 f285 1"/>
                              <a:gd name="f304" fmla="*/ 83947 f284 1"/>
                              <a:gd name="f305" fmla="*/ 25654 f285 1"/>
                              <a:gd name="f306" fmla="*/ 91186 f284 1"/>
                              <a:gd name="f307" fmla="*/ 9652 f285 1"/>
                              <a:gd name="f308" fmla="*/ 88773 f284 1"/>
                              <a:gd name="f309" fmla="*/ 1778 f285 1"/>
                              <a:gd name="f310" fmla="*/ 85217 f284 1"/>
                              <a:gd name="f311" fmla="*/ 508 f285 1"/>
                              <a:gd name="f312" fmla="*/ 83058 f284 1"/>
                              <a:gd name="f313" fmla="*/ 0 f285 1"/>
                              <a:gd name="f314" fmla="*/ 78994 f284 1"/>
                              <a:gd name="f315" fmla="*/ 2032 f285 1"/>
                              <a:gd name="f316" fmla="*/ 74549 f284 1"/>
                              <a:gd name="f317" fmla="*/ 77978 f284 1"/>
                              <a:gd name="f318" fmla="*/ 25908 f285 1"/>
                              <a:gd name="f319" fmla="*/ 81534 f284 1"/>
                              <a:gd name="f320" fmla="*/ 40640 f285 1"/>
                              <a:gd name="f321" fmla="*/ 77089 f284 1"/>
                              <a:gd name="f322" fmla="*/ 45720 f285 1"/>
                              <a:gd name="f323" fmla="*/ 65659 f284 1"/>
                              <a:gd name="f324" fmla="*/ 53721 f284 1"/>
                              <a:gd name="f325" fmla="*/ 21590 f285 1"/>
                              <a:gd name="f326" fmla="*/ 49149 f284 1"/>
                              <a:gd name="f327" fmla="*/ 11303 f285 1"/>
                              <a:gd name="f328" fmla="*/ 48895 f284 1"/>
                              <a:gd name="f329" fmla="*/ 46736 f284 1"/>
                              <a:gd name="f330" fmla="*/ 42291 f284 1"/>
                              <a:gd name="f331" fmla="*/ 11176 f285 1"/>
                              <a:gd name="f332" fmla="*/ 40132 f284 1"/>
                              <a:gd name="f333" fmla="*/ 20447 f285 1"/>
                              <a:gd name="f334" fmla="*/ 39878 f284 1"/>
                              <a:gd name="f335" fmla="*/ 35306 f285 1"/>
                              <a:gd name="f336" fmla="*/ 35306 f284 1"/>
                              <a:gd name="f337" fmla="*/ 40767 f285 1"/>
                              <a:gd name="f338" fmla="*/ 23241 f284 1"/>
                              <a:gd name="f339" fmla="*/ 37084 f285 1"/>
                              <a:gd name="f340" fmla="*/ 13716 f284 1"/>
                              <a:gd name="f341" fmla="*/ 25527 f285 1"/>
                              <a:gd name="f342" fmla="*/ 9779 f284 1"/>
                              <a:gd name="f343" fmla="*/ 11684 f285 1"/>
                              <a:gd name="f344" fmla="*/ 13462 f284 1"/>
                              <a:gd name="f345" fmla="*/ 4699 f285 1"/>
                              <a:gd name="f346" fmla="*/ 17272 f284 1"/>
                              <a:gd name="f347" fmla="*/ 3048 f285 1"/>
                              <a:gd name="f348" fmla="*/ 16383 f284 1"/>
                              <a:gd name="f349" fmla="*/ 2667 f285 1"/>
                              <a:gd name="f350" fmla="*/ 12573 f284 1"/>
                              <a:gd name="f351" fmla="*/ 9398 f284 1"/>
                              <a:gd name="f352" fmla="*/ 4445 f285 1"/>
                              <a:gd name="f353" fmla="*/ 7239 f284 1"/>
                              <a:gd name="f354" fmla="*/ 12319 f285 1"/>
                              <a:gd name="f355" fmla="*/ 2921 f284 1"/>
                              <a:gd name="f356" fmla="*/ 27940 f285 1"/>
                              <a:gd name="f357" fmla="*/ 0 f284 1"/>
                              <a:gd name="f358" fmla="+- f286 0 f1"/>
                              <a:gd name="f359" fmla="*/ f289 1 58293"/>
                              <a:gd name="f360" fmla="*/ f290 1 91186"/>
                              <a:gd name="f361" fmla="*/ f291 1 58293"/>
                              <a:gd name="f362" fmla="*/ f292 1 91186"/>
                              <a:gd name="f363" fmla="*/ f293 1 58293"/>
                              <a:gd name="f364" fmla="*/ f294 1 91186"/>
                              <a:gd name="f365" fmla="*/ f295 1 58293"/>
                              <a:gd name="f366" fmla="*/ f296 1 91186"/>
                              <a:gd name="f367" fmla="*/ f297 1 58293"/>
                              <a:gd name="f368" fmla="*/ f298 1 91186"/>
                              <a:gd name="f369" fmla="*/ f299 1 58293"/>
                              <a:gd name="f370" fmla="*/ f300 1 91186"/>
                              <a:gd name="f371" fmla="*/ f301 1 58293"/>
                              <a:gd name="f372" fmla="*/ f302 1 91186"/>
                              <a:gd name="f373" fmla="*/ f303 1 58293"/>
                              <a:gd name="f374" fmla="*/ f304 1 91186"/>
                              <a:gd name="f375" fmla="*/ f305 1 58293"/>
                              <a:gd name="f376" fmla="*/ f306 1 91186"/>
                              <a:gd name="f377" fmla="*/ f307 1 58293"/>
                              <a:gd name="f378" fmla="*/ f308 1 91186"/>
                              <a:gd name="f379" fmla="*/ f309 1 58293"/>
                              <a:gd name="f380" fmla="*/ f310 1 91186"/>
                              <a:gd name="f381" fmla="*/ f311 1 58293"/>
                              <a:gd name="f382" fmla="*/ f312 1 91186"/>
                              <a:gd name="f383" fmla="*/ f313 1 58293"/>
                              <a:gd name="f384" fmla="*/ f314 1 91186"/>
                              <a:gd name="f385" fmla="*/ f315 1 58293"/>
                              <a:gd name="f386" fmla="*/ f316 1 91186"/>
                              <a:gd name="f387" fmla="*/ f317 1 91186"/>
                              <a:gd name="f388" fmla="*/ f318 1 58293"/>
                              <a:gd name="f389" fmla="*/ f319 1 91186"/>
                              <a:gd name="f390" fmla="*/ f320 1 58293"/>
                              <a:gd name="f391" fmla="*/ f321 1 91186"/>
                              <a:gd name="f392" fmla="*/ f322 1 58293"/>
                              <a:gd name="f393" fmla="*/ f323 1 91186"/>
                              <a:gd name="f394" fmla="*/ f324 1 91186"/>
                              <a:gd name="f395" fmla="*/ f325 1 58293"/>
                              <a:gd name="f396" fmla="*/ f326 1 91186"/>
                              <a:gd name="f397" fmla="*/ f327 1 58293"/>
                              <a:gd name="f398" fmla="*/ f328 1 91186"/>
                              <a:gd name="f399" fmla="*/ f329 1 91186"/>
                              <a:gd name="f400" fmla="*/ f330 1 91186"/>
                              <a:gd name="f401" fmla="*/ f331 1 58293"/>
                              <a:gd name="f402" fmla="*/ f332 1 91186"/>
                              <a:gd name="f403" fmla="*/ f333 1 58293"/>
                              <a:gd name="f404" fmla="*/ f334 1 91186"/>
                              <a:gd name="f405" fmla="*/ f335 1 58293"/>
                              <a:gd name="f406" fmla="*/ f336 1 91186"/>
                              <a:gd name="f407" fmla="*/ f337 1 58293"/>
                              <a:gd name="f408" fmla="*/ f338 1 91186"/>
                              <a:gd name="f409" fmla="*/ f339 1 58293"/>
                              <a:gd name="f410" fmla="*/ f340 1 91186"/>
                              <a:gd name="f411" fmla="*/ f341 1 58293"/>
                              <a:gd name="f412" fmla="*/ f342 1 91186"/>
                              <a:gd name="f413" fmla="*/ f343 1 58293"/>
                              <a:gd name="f414" fmla="*/ f344 1 91186"/>
                              <a:gd name="f415" fmla="*/ f345 1 58293"/>
                              <a:gd name="f416" fmla="*/ f346 1 91186"/>
                              <a:gd name="f417" fmla="*/ f347 1 58293"/>
                              <a:gd name="f418" fmla="*/ f348 1 91186"/>
                              <a:gd name="f419" fmla="*/ f349 1 58293"/>
                              <a:gd name="f420" fmla="*/ f350 1 91186"/>
                              <a:gd name="f421" fmla="*/ f351 1 91186"/>
                              <a:gd name="f422" fmla="*/ f352 1 58293"/>
                              <a:gd name="f423" fmla="*/ f353 1 91186"/>
                              <a:gd name="f424" fmla="*/ f354 1 58293"/>
                              <a:gd name="f425" fmla="*/ f355 1 91186"/>
                              <a:gd name="f426" fmla="*/ f356 1 58293"/>
                              <a:gd name="f427" fmla="*/ f357 1 91186"/>
                              <a:gd name="f428" fmla="*/ f359 1 f287"/>
                              <a:gd name="f429" fmla="*/ f360 1 f288"/>
                              <a:gd name="f430" fmla="*/ f361 1 f287"/>
                              <a:gd name="f431" fmla="*/ f362 1 f288"/>
                              <a:gd name="f432" fmla="*/ f363 1 f287"/>
                              <a:gd name="f433" fmla="*/ f364 1 f288"/>
                              <a:gd name="f434" fmla="*/ f365 1 f287"/>
                              <a:gd name="f435" fmla="*/ f366 1 f288"/>
                              <a:gd name="f436" fmla="*/ f367 1 f287"/>
                              <a:gd name="f437" fmla="*/ f368 1 f288"/>
                              <a:gd name="f438" fmla="*/ f369 1 f287"/>
                              <a:gd name="f439" fmla="*/ f370 1 f288"/>
                              <a:gd name="f440" fmla="*/ f371 1 f287"/>
                              <a:gd name="f441" fmla="*/ f372 1 f288"/>
                              <a:gd name="f442" fmla="*/ f373 1 f287"/>
                              <a:gd name="f443" fmla="*/ f374 1 f288"/>
                              <a:gd name="f444" fmla="*/ f375 1 f287"/>
                              <a:gd name="f445" fmla="*/ f376 1 f288"/>
                              <a:gd name="f446" fmla="*/ f377 1 f287"/>
                              <a:gd name="f447" fmla="*/ f378 1 f288"/>
                              <a:gd name="f448" fmla="*/ f379 1 f287"/>
                              <a:gd name="f449" fmla="*/ f380 1 f288"/>
                              <a:gd name="f450" fmla="*/ f381 1 f287"/>
                              <a:gd name="f451" fmla="*/ f382 1 f288"/>
                              <a:gd name="f452" fmla="*/ f383 1 f287"/>
                              <a:gd name="f453" fmla="*/ f384 1 f288"/>
                              <a:gd name="f454" fmla="*/ f385 1 f287"/>
                              <a:gd name="f455" fmla="*/ f386 1 f288"/>
                              <a:gd name="f456" fmla="*/ f387 1 f288"/>
                              <a:gd name="f457" fmla="*/ f388 1 f287"/>
                              <a:gd name="f458" fmla="*/ f389 1 f288"/>
                              <a:gd name="f459" fmla="*/ f390 1 f287"/>
                              <a:gd name="f460" fmla="*/ f391 1 f288"/>
                              <a:gd name="f461" fmla="*/ f392 1 f287"/>
                              <a:gd name="f462" fmla="*/ f393 1 f288"/>
                              <a:gd name="f463" fmla="*/ f394 1 f288"/>
                              <a:gd name="f464" fmla="*/ f395 1 f287"/>
                              <a:gd name="f465" fmla="*/ f396 1 f288"/>
                              <a:gd name="f466" fmla="*/ f397 1 f287"/>
                              <a:gd name="f467" fmla="*/ f398 1 f288"/>
                              <a:gd name="f468" fmla="*/ f399 1 f288"/>
                              <a:gd name="f469" fmla="*/ f400 1 f288"/>
                              <a:gd name="f470" fmla="*/ f401 1 f287"/>
                              <a:gd name="f471" fmla="*/ f402 1 f288"/>
                              <a:gd name="f472" fmla="*/ f403 1 f287"/>
                              <a:gd name="f473" fmla="*/ f404 1 f288"/>
                              <a:gd name="f474" fmla="*/ f405 1 f287"/>
                              <a:gd name="f475" fmla="*/ f406 1 f288"/>
                              <a:gd name="f476" fmla="*/ f407 1 f287"/>
                              <a:gd name="f477" fmla="*/ f408 1 f288"/>
                              <a:gd name="f478" fmla="*/ f409 1 f287"/>
                              <a:gd name="f479" fmla="*/ f410 1 f288"/>
                              <a:gd name="f480" fmla="*/ f411 1 f287"/>
                              <a:gd name="f481" fmla="*/ f412 1 f288"/>
                              <a:gd name="f482" fmla="*/ f413 1 f287"/>
                              <a:gd name="f483" fmla="*/ f414 1 f288"/>
                              <a:gd name="f484" fmla="*/ f415 1 f287"/>
                              <a:gd name="f485" fmla="*/ f416 1 f288"/>
                              <a:gd name="f486" fmla="*/ f417 1 f287"/>
                              <a:gd name="f487" fmla="*/ f418 1 f288"/>
                              <a:gd name="f488" fmla="*/ f419 1 f287"/>
                              <a:gd name="f489" fmla="*/ f420 1 f288"/>
                              <a:gd name="f490" fmla="*/ f421 1 f288"/>
                              <a:gd name="f491" fmla="*/ f422 1 f287"/>
                              <a:gd name="f492" fmla="*/ f423 1 f288"/>
                              <a:gd name="f493" fmla="*/ f424 1 f287"/>
                              <a:gd name="f494" fmla="*/ f425 1 f288"/>
                              <a:gd name="f495" fmla="*/ f426 1 f287"/>
                              <a:gd name="f496" fmla="*/ f427 1 f288"/>
                              <a:gd name="f497" fmla="*/ f452 f278 1"/>
                              <a:gd name="f498" fmla="*/ f440 f278 1"/>
                              <a:gd name="f499" fmla="*/ f445 f279 1"/>
                              <a:gd name="f500" fmla="*/ f496 f279 1"/>
                              <a:gd name="f501" fmla="*/ f428 f278 1"/>
                              <a:gd name="f502" fmla="*/ f429 f279 1"/>
                              <a:gd name="f503" fmla="*/ f430 f278 1"/>
                              <a:gd name="f504" fmla="*/ f431 f279 1"/>
                              <a:gd name="f505" fmla="*/ f432 f278 1"/>
                              <a:gd name="f506" fmla="*/ f433 f279 1"/>
                              <a:gd name="f507" fmla="*/ f434 f278 1"/>
                              <a:gd name="f508" fmla="*/ f435 f279 1"/>
                              <a:gd name="f509" fmla="*/ f436 f278 1"/>
                              <a:gd name="f510" fmla="*/ f437 f279 1"/>
                              <a:gd name="f511" fmla="*/ f438 f278 1"/>
                              <a:gd name="f512" fmla="*/ f439 f279 1"/>
                              <a:gd name="f513" fmla="*/ f441 f279 1"/>
                              <a:gd name="f514" fmla="*/ f442 f278 1"/>
                              <a:gd name="f515" fmla="*/ f443 f279 1"/>
                              <a:gd name="f516" fmla="*/ f444 f278 1"/>
                              <a:gd name="f517" fmla="*/ f446 f278 1"/>
                              <a:gd name="f518" fmla="*/ f447 f279 1"/>
                              <a:gd name="f519" fmla="*/ f448 f278 1"/>
                              <a:gd name="f520" fmla="*/ f449 f279 1"/>
                              <a:gd name="f521" fmla="*/ f450 f278 1"/>
                              <a:gd name="f522" fmla="*/ f451 f279 1"/>
                              <a:gd name="f523" fmla="*/ f453 f279 1"/>
                              <a:gd name="f524" fmla="*/ f454 f278 1"/>
                              <a:gd name="f525" fmla="*/ f455 f279 1"/>
                              <a:gd name="f526" fmla="*/ f456 f279 1"/>
                              <a:gd name="f527" fmla="*/ f457 f278 1"/>
                              <a:gd name="f528" fmla="*/ f458 f279 1"/>
                              <a:gd name="f529" fmla="*/ f459 f278 1"/>
                              <a:gd name="f530" fmla="*/ f460 f279 1"/>
                              <a:gd name="f531" fmla="*/ f461 f278 1"/>
                              <a:gd name="f532" fmla="*/ f462 f279 1"/>
                              <a:gd name="f533" fmla="*/ f463 f279 1"/>
                              <a:gd name="f534" fmla="*/ f464 f278 1"/>
                              <a:gd name="f535" fmla="*/ f465 f279 1"/>
                              <a:gd name="f536" fmla="*/ f466 f278 1"/>
                              <a:gd name="f537" fmla="*/ f467 f279 1"/>
                              <a:gd name="f538" fmla="*/ f468 f279 1"/>
                              <a:gd name="f539" fmla="*/ f469 f279 1"/>
                              <a:gd name="f540" fmla="*/ f470 f278 1"/>
                              <a:gd name="f541" fmla="*/ f471 f279 1"/>
                              <a:gd name="f542" fmla="*/ f472 f278 1"/>
                              <a:gd name="f543" fmla="*/ f473 f279 1"/>
                              <a:gd name="f544" fmla="*/ f474 f278 1"/>
                              <a:gd name="f545" fmla="*/ f475 f279 1"/>
                              <a:gd name="f546" fmla="*/ f476 f278 1"/>
                              <a:gd name="f547" fmla="*/ f477 f279 1"/>
                              <a:gd name="f548" fmla="*/ f478 f278 1"/>
                              <a:gd name="f549" fmla="*/ f479 f279 1"/>
                              <a:gd name="f550" fmla="*/ f480 f278 1"/>
                              <a:gd name="f551" fmla="*/ f481 f279 1"/>
                              <a:gd name="f552" fmla="*/ f482 f278 1"/>
                              <a:gd name="f553" fmla="*/ f483 f279 1"/>
                              <a:gd name="f554" fmla="*/ f484 f278 1"/>
                              <a:gd name="f555" fmla="*/ f485 f279 1"/>
                              <a:gd name="f556" fmla="*/ f486 f278 1"/>
                              <a:gd name="f557" fmla="*/ f487 f279 1"/>
                              <a:gd name="f558" fmla="*/ f488 f278 1"/>
                              <a:gd name="f559" fmla="*/ f489 f279 1"/>
                              <a:gd name="f560" fmla="*/ f490 f279 1"/>
                              <a:gd name="f561" fmla="*/ f491 f278 1"/>
                              <a:gd name="f562" fmla="*/ f492 f279 1"/>
                              <a:gd name="f563" fmla="*/ f493 f278 1"/>
                              <a:gd name="f564" fmla="*/ f494 f279 1"/>
                              <a:gd name="f565" fmla="*/ f495 f278 1"/>
                            </a:gdLst>
                            <a:ahLst/>
                            <a:cxnLst>
                              <a:cxn ang="3cd4">
                                <a:pos x="hc" y="t"/>
                              </a:cxn>
                              <a:cxn ang="0">
                                <a:pos x="r" y="vc"/>
                              </a:cxn>
                              <a:cxn ang="cd4">
                                <a:pos x="hc" y="b"/>
                              </a:cxn>
                              <a:cxn ang="cd2">
                                <a:pos x="l" y="vc"/>
                              </a:cxn>
                              <a:cxn ang="f358">
                                <a:pos x="f501" y="f502"/>
                              </a:cxn>
                              <a:cxn ang="f358">
                                <a:pos x="f503" y="f504"/>
                              </a:cxn>
                              <a:cxn ang="f358">
                                <a:pos x="f505" y="f506"/>
                              </a:cxn>
                              <a:cxn ang="f358">
                                <a:pos x="f507" y="f508"/>
                              </a:cxn>
                              <a:cxn ang="f358">
                                <a:pos x="f509" y="f510"/>
                              </a:cxn>
                              <a:cxn ang="f358">
                                <a:pos x="f511" y="f512"/>
                              </a:cxn>
                              <a:cxn ang="f358">
                                <a:pos x="f498" y="f513"/>
                              </a:cxn>
                              <a:cxn ang="f358">
                                <a:pos x="f514" y="f515"/>
                              </a:cxn>
                              <a:cxn ang="f358">
                                <a:pos x="f516" y="f499"/>
                              </a:cxn>
                              <a:cxn ang="f358">
                                <a:pos x="f517" y="f518"/>
                              </a:cxn>
                              <a:cxn ang="f358">
                                <a:pos x="f519" y="f520"/>
                              </a:cxn>
                              <a:cxn ang="f358">
                                <a:pos x="f521" y="f522"/>
                              </a:cxn>
                              <a:cxn ang="f358">
                                <a:pos x="f497" y="f523"/>
                              </a:cxn>
                              <a:cxn ang="f358">
                                <a:pos x="f524" y="f525"/>
                              </a:cxn>
                              <a:cxn ang="f358">
                                <a:pos x="f517" y="f526"/>
                              </a:cxn>
                              <a:cxn ang="f358">
                                <a:pos x="f527" y="f528"/>
                              </a:cxn>
                              <a:cxn ang="f358">
                                <a:pos x="f529" y="f530"/>
                              </a:cxn>
                              <a:cxn ang="f358">
                                <a:pos x="f531" y="f532"/>
                              </a:cxn>
                              <a:cxn ang="f358">
                                <a:pos x="f501" y="f533"/>
                              </a:cxn>
                              <a:cxn ang="f358">
                                <a:pos x="f534" y="f535"/>
                              </a:cxn>
                              <a:cxn ang="f358">
                                <a:pos x="f536" y="f537"/>
                              </a:cxn>
                              <a:cxn ang="f358">
                                <a:pos x="f517" y="f538"/>
                              </a:cxn>
                              <a:cxn ang="f358">
                                <a:pos x="f517" y="f539"/>
                              </a:cxn>
                              <a:cxn ang="f358">
                                <a:pos x="f540" y="f541"/>
                              </a:cxn>
                              <a:cxn ang="f358">
                                <a:pos x="f542" y="f543"/>
                              </a:cxn>
                              <a:cxn ang="f358">
                                <a:pos x="f544" y="f545"/>
                              </a:cxn>
                              <a:cxn ang="f358">
                                <a:pos x="f546" y="f547"/>
                              </a:cxn>
                              <a:cxn ang="f358">
                                <a:pos x="f548" y="f549"/>
                              </a:cxn>
                              <a:cxn ang="f358">
                                <a:pos x="f550" y="f551"/>
                              </a:cxn>
                              <a:cxn ang="f358">
                                <a:pos x="f552" y="f553"/>
                              </a:cxn>
                              <a:cxn ang="f358">
                                <a:pos x="f554" y="f555"/>
                              </a:cxn>
                              <a:cxn ang="f358">
                                <a:pos x="f556" y="f557"/>
                              </a:cxn>
                              <a:cxn ang="f358">
                                <a:pos x="f558" y="f559"/>
                              </a:cxn>
                              <a:cxn ang="f358">
                                <a:pos x="f556" y="f560"/>
                              </a:cxn>
                              <a:cxn ang="f358">
                                <a:pos x="f561" y="f562"/>
                              </a:cxn>
                              <a:cxn ang="f358">
                                <a:pos x="f563" y="f564"/>
                              </a:cxn>
                              <a:cxn ang="f358">
                                <a:pos x="f565" y="f500"/>
                              </a:cxn>
                            </a:cxnLst>
                            <a:rect l="f497" t="f500" r="f498" b="f499"/>
                            <a:pathLst>
                              <a:path w="58293" h="91186">
                                <a:moveTo>
                                  <a:pt x="f8" y="f5"/>
                                </a:moveTo>
                                <a:cubicBezTo>
                                  <a:pt x="f9" y="f5"/>
                                  <a:pt x="f10" y="f11"/>
                                  <a:pt x="f12" y="f13"/>
                                </a:cubicBezTo>
                                <a:cubicBezTo>
                                  <a:pt x="f14" y="f15"/>
                                  <a:pt x="f16" y="f17"/>
                                  <a:pt x="f18" y="f19"/>
                                </a:cubicBezTo>
                                <a:cubicBezTo>
                                  <a:pt x="f20" y="f21"/>
                                  <a:pt x="f22" y="f23"/>
                                  <a:pt x="f24" y="f25"/>
                                </a:cubicBezTo>
                                <a:cubicBezTo>
                                  <a:pt x="f26" y="f27"/>
                                  <a:pt x="f28" y="f29"/>
                                  <a:pt x="f28" y="f30"/>
                                </a:cubicBezTo>
                                <a:cubicBezTo>
                                  <a:pt x="f28" y="f31"/>
                                  <a:pt x="f32" y="f33"/>
                                  <a:pt x="f34" y="f35"/>
                                </a:cubicBezTo>
                                <a:cubicBezTo>
                                  <a:pt x="f36" y="f37"/>
                                  <a:pt x="f38" y="f39"/>
                                  <a:pt x="f40" y="f41"/>
                                </a:cubicBezTo>
                                <a:cubicBezTo>
                                  <a:pt x="f42" y="f43"/>
                                  <a:pt x="f44" y="f12"/>
                                  <a:pt x="f45" y="f46"/>
                                </a:cubicBezTo>
                                <a:cubicBezTo>
                                  <a:pt x="f47" y="f47"/>
                                  <a:pt x="f12" y="f48"/>
                                  <a:pt x="f49" y="f50"/>
                                </a:cubicBezTo>
                                <a:lnTo>
                                  <a:pt x="f49" y="f51"/>
                                </a:lnTo>
                                <a:cubicBezTo>
                                  <a:pt x="f52" y="f53"/>
                                  <a:pt x="f14" y="f54"/>
                                  <a:pt x="f16" y="f55"/>
                                </a:cubicBezTo>
                                <a:cubicBezTo>
                                  <a:pt x="f42" y="f56"/>
                                  <a:pt x="f57" y="f58"/>
                                  <a:pt x="f59" y="f57"/>
                                </a:cubicBezTo>
                                <a:cubicBezTo>
                                  <a:pt x="f60" y="f59"/>
                                  <a:pt x="f61" y="f62"/>
                                  <a:pt x="f63" y="f63"/>
                                </a:cubicBezTo>
                                <a:cubicBezTo>
                                  <a:pt x="f64" y="f65"/>
                                  <a:pt x="f6" y="f66"/>
                                  <a:pt x="f6" y="f67"/>
                                </a:cubicBezTo>
                                <a:cubicBezTo>
                                  <a:pt x="f6" y="f68"/>
                                  <a:pt x="f69" y="f70"/>
                                  <a:pt x="f71" y="f72"/>
                                </a:cubicBezTo>
                                <a:cubicBezTo>
                                  <a:pt x="f73" y="f74"/>
                                  <a:pt x="f24" y="f75"/>
                                  <a:pt x="f20" y="f76"/>
                                </a:cubicBezTo>
                                <a:cubicBezTo>
                                  <a:pt x="f56" y="f77"/>
                                  <a:pt x="f51" y="f78"/>
                                  <a:pt x="f12" y="f79"/>
                                </a:cubicBezTo>
                                <a:cubicBezTo>
                                  <a:pt x="f80" y="f81"/>
                                  <a:pt x="f82" y="f7"/>
                                  <a:pt x="f83" y="f7"/>
                                </a:cubicBezTo>
                                <a:cubicBezTo>
                                  <a:pt x="f84" y="f7"/>
                                  <a:pt x="f85" y="f86"/>
                                  <a:pt x="f87" y="f81"/>
                                </a:cubicBezTo>
                                <a:cubicBezTo>
                                  <a:pt x="f88" y="f89"/>
                                  <a:pt x="f90" y="f91"/>
                                  <a:pt x="f92" y="f93"/>
                                </a:cubicBezTo>
                                <a:cubicBezTo>
                                  <a:pt x="f94" y="f78"/>
                                  <a:pt x="f95" y="f96"/>
                                  <a:pt x="f97" y="f98"/>
                                </a:cubicBezTo>
                                <a:cubicBezTo>
                                  <a:pt x="f99" y="f100"/>
                                  <a:pt x="f101" y="f102"/>
                                  <a:pt x="f103" y="f104"/>
                                </a:cubicBezTo>
                                <a:cubicBezTo>
                                  <a:pt x="f105" y="f106"/>
                                  <a:pt x="f107" y="f108"/>
                                  <a:pt x="f109" y="f110"/>
                                </a:cubicBezTo>
                                <a:cubicBezTo>
                                  <a:pt x="f111" y="f76"/>
                                  <a:pt x="f112" y="f113"/>
                                  <a:pt x="f11" y="f114"/>
                                </a:cubicBezTo>
                                <a:cubicBezTo>
                                  <a:pt x="f115" y="f116"/>
                                  <a:pt x="f117" y="f118"/>
                                  <a:pt x="f119" y="f120"/>
                                </a:cubicBezTo>
                                <a:cubicBezTo>
                                  <a:pt x="f119" y="f121"/>
                                  <a:pt x="f5" y="f122"/>
                                  <a:pt x="f5" y="f123"/>
                                </a:cubicBezTo>
                                <a:cubicBezTo>
                                  <a:pt x="f5" y="f124"/>
                                  <a:pt x="f117" y="f125"/>
                                  <a:pt x="f11" y="f72"/>
                                </a:cubicBezTo>
                                <a:cubicBezTo>
                                  <a:pt x="f126" y="f127"/>
                                  <a:pt x="f105" y="f128"/>
                                  <a:pt x="f129" y="f128"/>
                                </a:cubicBezTo>
                                <a:cubicBezTo>
                                  <a:pt x="f130" y="f128"/>
                                  <a:pt x="f131" y="f127"/>
                                  <a:pt x="f132" y="f133"/>
                                </a:cubicBezTo>
                                <a:cubicBezTo>
                                  <a:pt x="f134" y="f135"/>
                                  <a:pt x="f94" y="f136"/>
                                  <a:pt x="f92" y="f137"/>
                                </a:cubicBezTo>
                                <a:cubicBezTo>
                                  <a:pt x="f138" y="f74"/>
                                  <a:pt x="f139" y="f140"/>
                                  <a:pt x="f141" y="f142"/>
                                </a:cubicBezTo>
                                <a:cubicBezTo>
                                  <a:pt x="f85" y="f143"/>
                                  <a:pt x="f144" y="f145"/>
                                  <a:pt x="f146" y="f145"/>
                                </a:cubicBezTo>
                                <a:cubicBezTo>
                                  <a:pt x="f147" y="f145"/>
                                  <a:pt x="f37" y="f143"/>
                                  <a:pt x="f148" y="f142"/>
                                </a:cubicBezTo>
                                <a:cubicBezTo>
                                  <a:pt x="f149" y="f150"/>
                                  <a:pt x="f151" y="f152"/>
                                  <a:pt x="f46" y="f153"/>
                                </a:cubicBezTo>
                                <a:cubicBezTo>
                                  <a:pt x="f154" y="f133"/>
                                  <a:pt x="f51" y="f155"/>
                                  <a:pt x="f156" y="f157"/>
                                </a:cubicBezTo>
                                <a:cubicBezTo>
                                  <a:pt x="f158" y="f159"/>
                                  <a:pt x="f160" y="f161"/>
                                  <a:pt x="f160" y="f162"/>
                                </a:cubicBezTo>
                                <a:cubicBezTo>
                                  <a:pt x="f160" y="f163"/>
                                  <a:pt x="f158" y="f164"/>
                                  <a:pt x="f45" y="f165"/>
                                </a:cubicBezTo>
                                <a:cubicBezTo>
                                  <a:pt x="f166" y="f167"/>
                                  <a:pt x="f168" y="f169"/>
                                  <a:pt x="f12" y="f170"/>
                                </a:cubicBezTo>
                                <a:cubicBezTo>
                                  <a:pt x="f171" y="f59"/>
                                  <a:pt x="f172" y="f173"/>
                                  <a:pt x="f174" y="f57"/>
                                </a:cubicBezTo>
                                <a:cubicBezTo>
                                  <a:pt x="f175" y="f40"/>
                                  <a:pt x="f176" y="f177"/>
                                  <a:pt x="f178" y="f177"/>
                                </a:cubicBezTo>
                                <a:lnTo>
                                  <a:pt x="f179" y="f177"/>
                                </a:lnTo>
                                <a:cubicBezTo>
                                  <a:pt x="f180" y="f177"/>
                                  <a:pt x="f138" y="f177"/>
                                  <a:pt x="f181" y="f182"/>
                                </a:cubicBezTo>
                                <a:cubicBezTo>
                                  <a:pt x="f183" y="f184"/>
                                  <a:pt x="f185" y="f58"/>
                                  <a:pt x="f186" y="f187"/>
                                </a:cubicBezTo>
                                <a:cubicBezTo>
                                  <a:pt x="f188" y="f189"/>
                                  <a:pt x="f190" y="f191"/>
                                  <a:pt x="f92" y="f192"/>
                                </a:cubicBezTo>
                                <a:cubicBezTo>
                                  <a:pt x="f193" y="f194"/>
                                  <a:pt x="f195" y="f16"/>
                                  <a:pt x="f195" y="f156"/>
                                </a:cubicBezTo>
                                <a:cubicBezTo>
                                  <a:pt x="f195" y="f51"/>
                                  <a:pt x="f193" y="f48"/>
                                  <a:pt x="f92" y="f154"/>
                                </a:cubicBezTo>
                                <a:cubicBezTo>
                                  <a:pt x="f196" y="f197"/>
                                  <a:pt x="f198" y="f199"/>
                                  <a:pt x="f23" y="f200"/>
                                </a:cubicBezTo>
                                <a:cubicBezTo>
                                  <a:pt x="f201" y="f202"/>
                                  <a:pt x="f203" y="f204"/>
                                  <a:pt x="f205" y="f206"/>
                                </a:cubicBezTo>
                                <a:cubicBezTo>
                                  <a:pt x="f207" y="f208"/>
                                  <a:pt x="f209" y="f210"/>
                                  <a:pt x="f211" y="f210"/>
                                </a:cubicBezTo>
                                <a:lnTo>
                                  <a:pt x="f212" y="f210"/>
                                </a:lnTo>
                                <a:cubicBezTo>
                                  <a:pt x="f213" y="f210"/>
                                  <a:pt x="f214" y="f215"/>
                                  <a:pt x="f216" y="f217"/>
                                </a:cubicBezTo>
                                <a:cubicBezTo>
                                  <a:pt x="f218" y="f219"/>
                                  <a:pt x="f220" y="f221"/>
                                  <a:pt x="f80" y="f80"/>
                                </a:cubicBezTo>
                                <a:cubicBezTo>
                                  <a:pt x="f222" y="f223"/>
                                  <a:pt x="f224" y="f225"/>
                                  <a:pt x="f12" y="f226"/>
                                </a:cubicBezTo>
                                <a:cubicBezTo>
                                  <a:pt x="f227" y="f228"/>
                                  <a:pt x="f229" y="f230"/>
                                  <a:pt x="f229" y="f231"/>
                                </a:cubicBezTo>
                                <a:cubicBezTo>
                                  <a:pt x="f229" y="f232"/>
                                  <a:pt x="f202" y="f233"/>
                                  <a:pt x="f210" y="f234"/>
                                </a:cubicBezTo>
                                <a:cubicBezTo>
                                  <a:pt x="f235" y="f236"/>
                                  <a:pt x="f237" y="f238"/>
                                  <a:pt x="f222" y="f239"/>
                                </a:cubicBezTo>
                                <a:cubicBezTo>
                                  <a:pt x="f240" y="f179"/>
                                  <a:pt x="f241" y="f207"/>
                                  <a:pt x="f9" y="f203"/>
                                </a:cubicBezTo>
                                <a:cubicBezTo>
                                  <a:pt x="f242" y="f188"/>
                                  <a:pt x="f228" y="f196"/>
                                  <a:pt x="f243" y="f196"/>
                                </a:cubicBezTo>
                                <a:cubicBezTo>
                                  <a:pt x="f244" y="f196"/>
                                  <a:pt x="f245" y="f188"/>
                                  <a:pt x="f246" y="f183"/>
                                </a:cubicBezTo>
                                <a:cubicBezTo>
                                  <a:pt x="f27" y="f138"/>
                                  <a:pt x="f247" y="f248"/>
                                  <a:pt x="f138" y="f247"/>
                                </a:cubicBezTo>
                                <a:cubicBezTo>
                                  <a:pt x="f190" y="f249"/>
                                  <a:pt x="f250" y="f251"/>
                                  <a:pt x="f252" y="f253"/>
                                </a:cubicBezTo>
                                <a:cubicBezTo>
                                  <a:pt x="f134" y="f87"/>
                                  <a:pt x="f254" y="f255"/>
                                  <a:pt x="f132" y="f255"/>
                                </a:cubicBezTo>
                                <a:cubicBezTo>
                                  <a:pt x="f256" y="f255"/>
                                  <a:pt x="f257" y="f255"/>
                                  <a:pt x="f258" y="f259"/>
                                </a:cubicBezTo>
                                <a:cubicBezTo>
                                  <a:pt x="f260" y="f261"/>
                                  <a:pt x="f131" y="f141"/>
                                  <a:pt x="f99" y="f236"/>
                                </a:cubicBezTo>
                                <a:cubicBezTo>
                                  <a:pt x="f262" y="f253"/>
                                  <a:pt x="f263" y="f27"/>
                                  <a:pt x="f263" y="f238"/>
                                </a:cubicBezTo>
                                <a:cubicBezTo>
                                  <a:pt x="f15" y="f264"/>
                                  <a:pt x="f15" y="f265"/>
                                  <a:pt x="f15" y="f248"/>
                                </a:cubicBezTo>
                                <a:cubicBezTo>
                                  <a:pt x="f15" y="f90"/>
                                  <a:pt x="f15" y="f181"/>
                                  <a:pt x="f15" y="f203"/>
                                </a:cubicBezTo>
                                <a:cubicBezTo>
                                  <a:pt x="f263" y="f188"/>
                                  <a:pt x="f263" y="f196"/>
                                  <a:pt x="f99" y="f195"/>
                                </a:cubicBezTo>
                                <a:cubicBezTo>
                                  <a:pt x="f266" y="f267"/>
                                  <a:pt x="f131" y="f268"/>
                                  <a:pt x="f260" y="f269"/>
                                </a:cubicBezTo>
                                <a:cubicBezTo>
                                  <a:pt x="f258" y="f21"/>
                                  <a:pt x="f257" y="f94"/>
                                  <a:pt x="f97" y="f270"/>
                                </a:cubicBezTo>
                                <a:cubicBezTo>
                                  <a:pt x="f271" y="f272"/>
                                  <a:pt x="f95" y="f19"/>
                                  <a:pt x="f270" y="f273"/>
                                </a:cubicBezTo>
                                <a:cubicBezTo>
                                  <a:pt x="f268" y="f97"/>
                                  <a:pt x="f23" y="f258"/>
                                  <a:pt x="f211" y="f262"/>
                                </a:cubicBezTo>
                                <a:cubicBezTo>
                                  <a:pt x="f264" y="f129"/>
                                  <a:pt x="f141" y="f105"/>
                                  <a:pt x="f274" y="f126"/>
                                </a:cubicBezTo>
                                <a:cubicBezTo>
                                  <a:pt x="f275" y="f117"/>
                                  <a:pt x="f276" y="f5"/>
                                  <a:pt x="f8" y="f5"/>
                                </a:cubicBezTo>
                                <a:close/>
                              </a:path>
                            </a:pathLst>
                          </a:custGeom>
                          <a:solidFill>
                            <a:srgbClr val="000000"/>
                          </a:solidFill>
                          <a:ln cap="flat">
                            <a:noFill/>
                            <a:prstDash val="solid"/>
                          </a:ln>
                        </wps:spPr>
                        <wps:bodyPr lIns="0" tIns="0" rIns="0" bIns="0"/>
                      </wps:wsp>
                      <wps:wsp>
                        <wps:cNvPr id="56" name="Rectangle 155"/>
                        <wps:cNvSpPr/>
                        <wps:spPr>
                          <a:xfrm>
                            <a:off x="2981501" y="1245412"/>
                            <a:ext cx="50703" cy="224402"/>
                          </a:xfrm>
                          <a:prstGeom prst="rect">
                            <a:avLst/>
                          </a:prstGeom>
                          <a:noFill/>
                          <a:ln cap="flat">
                            <a:noFill/>
                            <a:prstDash val="solid"/>
                          </a:ln>
                        </wps:spPr>
                        <wps:txbx>
                          <w:txbxContent>
                            <w:p w14:paraId="2A5B323F"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57" name="Picture 157"/>
                          <pic:cNvPicPr>
                            <a:picLocks noChangeAspect="1"/>
                          </pic:cNvPicPr>
                        </pic:nvPicPr>
                        <pic:blipFill>
                          <a:blip r:embed="rId63"/>
                          <a:srcRect/>
                          <a:stretch>
                            <a:fillRect/>
                          </a:stretch>
                        </pic:blipFill>
                        <pic:spPr>
                          <a:xfrm>
                            <a:off x="2977597" y="1248009"/>
                            <a:ext cx="36603" cy="217901"/>
                          </a:xfrm>
                          <a:prstGeom prst="rect">
                            <a:avLst/>
                          </a:prstGeom>
                          <a:noFill/>
                          <a:ln>
                            <a:noFill/>
                            <a:prstDash/>
                          </a:ln>
                        </pic:spPr>
                      </pic:pic>
                      <wps:wsp>
                        <wps:cNvPr id="58" name="Rectangle 158"/>
                        <wps:cNvSpPr/>
                        <wps:spPr>
                          <a:xfrm>
                            <a:off x="2978502" y="1285216"/>
                            <a:ext cx="42098" cy="189902"/>
                          </a:xfrm>
                          <a:prstGeom prst="rect">
                            <a:avLst/>
                          </a:prstGeom>
                          <a:noFill/>
                          <a:ln cap="flat">
                            <a:noFill/>
                            <a:prstDash val="solid"/>
                          </a:ln>
                        </wps:spPr>
                        <wps:txbx>
                          <w:txbxContent>
                            <w:p w14:paraId="23ADE1A9" w14:textId="77777777" w:rsidR="0096536C" w:rsidRDefault="00537B24">
                              <w:pPr>
                                <w:spacing w:after="160"/>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59" name="Rectangle 159"/>
                        <wps:cNvSpPr/>
                        <wps:spPr>
                          <a:xfrm>
                            <a:off x="3010497" y="1254611"/>
                            <a:ext cx="50703" cy="224302"/>
                          </a:xfrm>
                          <a:prstGeom prst="rect">
                            <a:avLst/>
                          </a:prstGeom>
                          <a:noFill/>
                          <a:ln cap="flat">
                            <a:noFill/>
                            <a:prstDash val="solid"/>
                          </a:ln>
                        </wps:spPr>
                        <wps:txbx>
                          <w:txbxContent>
                            <w:p w14:paraId="603FBFC4"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60" name="Picture 161"/>
                          <pic:cNvPicPr>
                            <a:picLocks noChangeAspect="1"/>
                          </pic:cNvPicPr>
                        </pic:nvPicPr>
                        <pic:blipFill>
                          <a:blip r:embed="rId62"/>
                          <a:srcRect/>
                          <a:stretch>
                            <a:fillRect/>
                          </a:stretch>
                        </pic:blipFill>
                        <pic:spPr>
                          <a:xfrm>
                            <a:off x="2774902" y="2116726"/>
                            <a:ext cx="96002" cy="217901"/>
                          </a:xfrm>
                          <a:prstGeom prst="rect">
                            <a:avLst/>
                          </a:prstGeom>
                          <a:noFill/>
                          <a:ln>
                            <a:noFill/>
                            <a:prstDash/>
                          </a:ln>
                        </pic:spPr>
                      </pic:pic>
                      <wps:wsp>
                        <wps:cNvPr id="61" name="Shape 162"/>
                        <wps:cNvSpPr/>
                        <wps:spPr>
                          <a:xfrm>
                            <a:off x="2778303" y="2176326"/>
                            <a:ext cx="26398" cy="52605"/>
                          </a:xfrm>
                          <a:custGeom>
                            <a:avLst/>
                            <a:gdLst>
                              <a:gd name="f0" fmla="val 10800000"/>
                              <a:gd name="f1" fmla="val 5400000"/>
                              <a:gd name="f2" fmla="val 180"/>
                              <a:gd name="f3" fmla="val w"/>
                              <a:gd name="f4" fmla="val h"/>
                              <a:gd name="f5" fmla="val 0"/>
                              <a:gd name="f6" fmla="val 26353"/>
                              <a:gd name="f7" fmla="val 52622"/>
                              <a:gd name="f8" fmla="val 18483"/>
                              <a:gd name="f9" fmla="val 11303"/>
                              <a:gd name="f10" fmla="val 42843"/>
                              <a:gd name="f11" fmla="val 3302"/>
                              <a:gd name="f12" fmla="val 2667"/>
                              <a:gd name="f13" fmla="val 2286"/>
                              <a:gd name="f14" fmla="val 52495"/>
                              <a:gd name="f15" fmla="val 1905"/>
                              <a:gd name="f16" fmla="val 52368"/>
                              <a:gd name="f17" fmla="val 1524"/>
                              <a:gd name="f18" fmla="val 52241"/>
                              <a:gd name="f19" fmla="val 1143"/>
                              <a:gd name="f20" fmla="val 51987"/>
                              <a:gd name="f21" fmla="val 889"/>
                              <a:gd name="f22" fmla="val 51606"/>
                              <a:gd name="f23" fmla="val 508"/>
                              <a:gd name="f24" fmla="val 51225"/>
                              <a:gd name="f25" fmla="val 381"/>
                              <a:gd name="f26" fmla="val 50717"/>
                              <a:gd name="f27" fmla="val 254"/>
                              <a:gd name="f28" fmla="val 50082"/>
                              <a:gd name="f29" fmla="val 127"/>
                              <a:gd name="f30" fmla="val 49447"/>
                              <a:gd name="f31" fmla="val 48558"/>
                              <a:gd name="f32" fmla="val 47415"/>
                              <a:gd name="f33" fmla="val 46526"/>
                              <a:gd name="f34" fmla="val 45764"/>
                              <a:gd name="f35" fmla="val 45129"/>
                              <a:gd name="f36" fmla="val 44367"/>
                              <a:gd name="f37" fmla="val 43732"/>
                              <a:gd name="f38" fmla="val 43224"/>
                              <a:gd name="f39" fmla="val 42589"/>
                              <a:gd name="f40" fmla="val 762"/>
                              <a:gd name="f41" fmla="val 42081"/>
                              <a:gd name="f42" fmla="val 41573"/>
                              <a:gd name="f43" fmla="val 41065"/>
                              <a:gd name="f44" fmla="val 40430"/>
                              <a:gd name="f45" fmla="val 1778"/>
                              <a:gd name="f46" fmla="val 39922"/>
                              <a:gd name="f47" fmla="+- 0 0 -90"/>
                              <a:gd name="f48" fmla="*/ f3 1 26353"/>
                              <a:gd name="f49" fmla="*/ f4 1 52622"/>
                              <a:gd name="f50" fmla="val f5"/>
                              <a:gd name="f51" fmla="val f6"/>
                              <a:gd name="f52" fmla="val f7"/>
                              <a:gd name="f53" fmla="*/ f47 f0 1"/>
                              <a:gd name="f54" fmla="+- f52 0 f50"/>
                              <a:gd name="f55" fmla="+- f51 0 f50"/>
                              <a:gd name="f56" fmla="*/ f53 1 f2"/>
                              <a:gd name="f57" fmla="*/ f55 1 26353"/>
                              <a:gd name="f58" fmla="*/ f54 1 52622"/>
                              <a:gd name="f59" fmla="*/ 26353 f55 1"/>
                              <a:gd name="f60" fmla="*/ 0 f54 1"/>
                              <a:gd name="f61" fmla="*/ 18483 f54 1"/>
                              <a:gd name="f62" fmla="*/ 11303 f55 1"/>
                              <a:gd name="f63" fmla="*/ 42843 f54 1"/>
                              <a:gd name="f64" fmla="*/ 52622 f54 1"/>
                              <a:gd name="f65" fmla="*/ 3302 f55 1"/>
                              <a:gd name="f66" fmla="*/ 1905 f55 1"/>
                              <a:gd name="f67" fmla="*/ 52368 f54 1"/>
                              <a:gd name="f68" fmla="*/ 889 f55 1"/>
                              <a:gd name="f69" fmla="*/ 51606 f54 1"/>
                              <a:gd name="f70" fmla="*/ 254 f55 1"/>
                              <a:gd name="f71" fmla="*/ 50082 f54 1"/>
                              <a:gd name="f72" fmla="*/ 0 f55 1"/>
                              <a:gd name="f73" fmla="*/ 47415 f54 1"/>
                              <a:gd name="f74" fmla="*/ 127 f55 1"/>
                              <a:gd name="f75" fmla="*/ 45129 f54 1"/>
                              <a:gd name="f76" fmla="*/ 381 f55 1"/>
                              <a:gd name="f77" fmla="*/ 43224 f54 1"/>
                              <a:gd name="f78" fmla="*/ 41573 f54 1"/>
                              <a:gd name="f79" fmla="*/ 1778 f55 1"/>
                              <a:gd name="f80" fmla="*/ 39922 f54 1"/>
                              <a:gd name="f81" fmla="+- f56 0 f1"/>
                              <a:gd name="f82" fmla="*/ f59 1 26353"/>
                              <a:gd name="f83" fmla="*/ f60 1 52622"/>
                              <a:gd name="f84" fmla="*/ f61 1 52622"/>
                              <a:gd name="f85" fmla="*/ f62 1 26353"/>
                              <a:gd name="f86" fmla="*/ f63 1 52622"/>
                              <a:gd name="f87" fmla="*/ f64 1 52622"/>
                              <a:gd name="f88" fmla="*/ f65 1 26353"/>
                              <a:gd name="f89" fmla="*/ f66 1 26353"/>
                              <a:gd name="f90" fmla="*/ f67 1 52622"/>
                              <a:gd name="f91" fmla="*/ f68 1 26353"/>
                              <a:gd name="f92" fmla="*/ f69 1 52622"/>
                              <a:gd name="f93" fmla="*/ f70 1 26353"/>
                              <a:gd name="f94" fmla="*/ f71 1 52622"/>
                              <a:gd name="f95" fmla="*/ f72 1 26353"/>
                              <a:gd name="f96" fmla="*/ f73 1 52622"/>
                              <a:gd name="f97" fmla="*/ f74 1 26353"/>
                              <a:gd name="f98" fmla="*/ f75 1 52622"/>
                              <a:gd name="f99" fmla="*/ f76 1 26353"/>
                              <a:gd name="f100" fmla="*/ f77 1 52622"/>
                              <a:gd name="f101" fmla="*/ f78 1 52622"/>
                              <a:gd name="f102" fmla="*/ f79 1 26353"/>
                              <a:gd name="f103" fmla="*/ f80 1 52622"/>
                              <a:gd name="f104" fmla="*/ f82 1 f57"/>
                              <a:gd name="f105" fmla="*/ f83 1 f58"/>
                              <a:gd name="f106" fmla="*/ f84 1 f58"/>
                              <a:gd name="f107" fmla="*/ f85 1 f57"/>
                              <a:gd name="f108" fmla="*/ f86 1 f58"/>
                              <a:gd name="f109" fmla="*/ f87 1 f58"/>
                              <a:gd name="f110" fmla="*/ f88 1 f57"/>
                              <a:gd name="f111" fmla="*/ f89 1 f57"/>
                              <a:gd name="f112" fmla="*/ f90 1 f58"/>
                              <a:gd name="f113" fmla="*/ f91 1 f57"/>
                              <a:gd name="f114" fmla="*/ f92 1 f58"/>
                              <a:gd name="f115" fmla="*/ f93 1 f57"/>
                              <a:gd name="f116" fmla="*/ f94 1 f58"/>
                              <a:gd name="f117" fmla="*/ f95 1 f57"/>
                              <a:gd name="f118" fmla="*/ f96 1 f58"/>
                              <a:gd name="f119" fmla="*/ f97 1 f57"/>
                              <a:gd name="f120" fmla="*/ f98 1 f58"/>
                              <a:gd name="f121" fmla="*/ f99 1 f57"/>
                              <a:gd name="f122" fmla="*/ f100 1 f58"/>
                              <a:gd name="f123" fmla="*/ f101 1 f58"/>
                              <a:gd name="f124" fmla="*/ f102 1 f57"/>
                              <a:gd name="f125" fmla="*/ f103 1 f58"/>
                              <a:gd name="f126" fmla="*/ f117 f48 1"/>
                              <a:gd name="f127" fmla="*/ f104 f48 1"/>
                              <a:gd name="f128" fmla="*/ f109 f49 1"/>
                              <a:gd name="f129" fmla="*/ f105 f49 1"/>
                              <a:gd name="f130" fmla="*/ f106 f49 1"/>
                              <a:gd name="f131" fmla="*/ f107 f48 1"/>
                              <a:gd name="f132" fmla="*/ f108 f49 1"/>
                              <a:gd name="f133" fmla="*/ f110 f48 1"/>
                              <a:gd name="f134" fmla="*/ f111 f48 1"/>
                              <a:gd name="f135" fmla="*/ f112 f49 1"/>
                              <a:gd name="f136" fmla="*/ f113 f48 1"/>
                              <a:gd name="f137" fmla="*/ f114 f49 1"/>
                              <a:gd name="f138" fmla="*/ f115 f48 1"/>
                              <a:gd name="f139" fmla="*/ f116 f49 1"/>
                              <a:gd name="f140" fmla="*/ f118 f49 1"/>
                              <a:gd name="f141" fmla="*/ f119 f48 1"/>
                              <a:gd name="f142" fmla="*/ f120 f49 1"/>
                              <a:gd name="f143" fmla="*/ f121 f48 1"/>
                              <a:gd name="f144" fmla="*/ f122 f49 1"/>
                              <a:gd name="f145" fmla="*/ f123 f49 1"/>
                              <a:gd name="f146" fmla="*/ f124 f48 1"/>
                              <a:gd name="f147" fmla="*/ f125 f49 1"/>
                            </a:gdLst>
                            <a:ahLst/>
                            <a:cxnLst>
                              <a:cxn ang="3cd4">
                                <a:pos x="hc" y="t"/>
                              </a:cxn>
                              <a:cxn ang="0">
                                <a:pos x="r" y="vc"/>
                              </a:cxn>
                              <a:cxn ang="cd4">
                                <a:pos x="hc" y="b"/>
                              </a:cxn>
                              <a:cxn ang="cd2">
                                <a:pos x="l" y="vc"/>
                              </a:cxn>
                              <a:cxn ang="f81">
                                <a:pos x="f127" y="f129"/>
                              </a:cxn>
                              <a:cxn ang="f81">
                                <a:pos x="f127" y="f130"/>
                              </a:cxn>
                              <a:cxn ang="f81">
                                <a:pos x="f131" y="f132"/>
                              </a:cxn>
                              <a:cxn ang="f81">
                                <a:pos x="f127" y="f132"/>
                              </a:cxn>
                              <a:cxn ang="f81">
                                <a:pos x="f127" y="f128"/>
                              </a:cxn>
                              <a:cxn ang="f81">
                                <a:pos x="f133" y="f128"/>
                              </a:cxn>
                              <a:cxn ang="f81">
                                <a:pos x="f134" y="f135"/>
                              </a:cxn>
                              <a:cxn ang="f81">
                                <a:pos x="f136" y="f137"/>
                              </a:cxn>
                              <a:cxn ang="f81">
                                <a:pos x="f138" y="f139"/>
                              </a:cxn>
                              <a:cxn ang="f81">
                                <a:pos x="f126" y="f140"/>
                              </a:cxn>
                              <a:cxn ang="f81">
                                <a:pos x="f141" y="f142"/>
                              </a:cxn>
                              <a:cxn ang="f81">
                                <a:pos x="f143" y="f144"/>
                              </a:cxn>
                              <a:cxn ang="f81">
                                <a:pos x="f136" y="f145"/>
                              </a:cxn>
                              <a:cxn ang="f81">
                                <a:pos x="f146" y="f147"/>
                              </a:cxn>
                              <a:cxn ang="f81">
                                <a:pos x="f127" y="f129"/>
                              </a:cxn>
                            </a:cxnLst>
                            <a:rect l="f126" t="f129" r="f127" b="f128"/>
                            <a:pathLst>
                              <a:path w="26353" h="52622">
                                <a:moveTo>
                                  <a:pt x="f6" y="f5"/>
                                </a:moveTo>
                                <a:lnTo>
                                  <a:pt x="f6" y="f8"/>
                                </a:lnTo>
                                <a:lnTo>
                                  <a:pt x="f9" y="f10"/>
                                </a:lnTo>
                                <a:lnTo>
                                  <a:pt x="f6" y="f10"/>
                                </a:lnTo>
                                <a:lnTo>
                                  <a:pt x="f6" y="f7"/>
                                </a:lnTo>
                                <a:lnTo>
                                  <a:pt x="f11" y="f7"/>
                                </a:lnTo>
                                <a:cubicBezTo>
                                  <a:pt x="f12" y="f7"/>
                                  <a:pt x="f13" y="f14"/>
                                  <a:pt x="f15" y="f16"/>
                                </a:cubicBezTo>
                                <a:cubicBezTo>
                                  <a:pt x="f17" y="f18"/>
                                  <a:pt x="f19" y="f20"/>
                                  <a:pt x="f21" y="f22"/>
                                </a:cubicBezTo>
                                <a:cubicBezTo>
                                  <a:pt x="f23" y="f24"/>
                                  <a:pt x="f25" y="f26"/>
                                  <a:pt x="f27" y="f28"/>
                                </a:cubicBezTo>
                                <a:cubicBezTo>
                                  <a:pt x="f29" y="f30"/>
                                  <a:pt x="f5" y="f31"/>
                                  <a:pt x="f5" y="f32"/>
                                </a:cubicBezTo>
                                <a:cubicBezTo>
                                  <a:pt x="f5" y="f33"/>
                                  <a:pt x="f5" y="f34"/>
                                  <a:pt x="f29" y="f35"/>
                                </a:cubicBezTo>
                                <a:cubicBezTo>
                                  <a:pt x="f29" y="f36"/>
                                  <a:pt x="f27" y="f37"/>
                                  <a:pt x="f25" y="f38"/>
                                </a:cubicBezTo>
                                <a:cubicBezTo>
                                  <a:pt x="f23" y="f39"/>
                                  <a:pt x="f40" y="f41"/>
                                  <a:pt x="f21" y="f42"/>
                                </a:cubicBezTo>
                                <a:cubicBezTo>
                                  <a:pt x="f19" y="f43"/>
                                  <a:pt x="f17" y="f44"/>
                                  <a:pt x="f45" y="f46"/>
                                </a:cubicBezTo>
                                <a:lnTo>
                                  <a:pt x="f6" y="f5"/>
                                </a:lnTo>
                                <a:close/>
                              </a:path>
                            </a:pathLst>
                          </a:custGeom>
                          <a:solidFill>
                            <a:srgbClr val="000000"/>
                          </a:solidFill>
                          <a:ln cap="flat">
                            <a:noFill/>
                            <a:prstDash val="solid"/>
                          </a:ln>
                        </wps:spPr>
                        <wps:bodyPr lIns="0" tIns="0" rIns="0" bIns="0"/>
                      </wps:wsp>
                      <wps:wsp>
                        <wps:cNvPr id="62" name="Shape 163"/>
                        <wps:cNvSpPr/>
                        <wps:spPr>
                          <a:xfrm>
                            <a:off x="2804702" y="2160224"/>
                            <a:ext cx="40599" cy="89400"/>
                          </a:xfrm>
                          <a:custGeom>
                            <a:avLst/>
                            <a:gdLst>
                              <a:gd name="f0" fmla="val 10800000"/>
                              <a:gd name="f1" fmla="val 5400000"/>
                              <a:gd name="f2" fmla="val 180"/>
                              <a:gd name="f3" fmla="val w"/>
                              <a:gd name="f4" fmla="val h"/>
                              <a:gd name="f5" fmla="val 0"/>
                              <a:gd name="f6" fmla="val 40577"/>
                              <a:gd name="f7" fmla="val 89408"/>
                              <a:gd name="f8" fmla="val 17970"/>
                              <a:gd name="f9" fmla="val 19621"/>
                              <a:gd name="f10" fmla="val 21018"/>
                              <a:gd name="f11" fmla="val 127"/>
                              <a:gd name="f12" fmla="val 22161"/>
                              <a:gd name="f13" fmla="val 254"/>
                              <a:gd name="f14" fmla="val 23432"/>
                              <a:gd name="f15" fmla="val 24320"/>
                              <a:gd name="f16" fmla="val 508"/>
                              <a:gd name="f17" fmla="val 25083"/>
                              <a:gd name="f18" fmla="val 635"/>
                              <a:gd name="f19" fmla="val 25845"/>
                              <a:gd name="f20" fmla="val 889"/>
                              <a:gd name="f21" fmla="val 26352"/>
                              <a:gd name="f22" fmla="val 1016"/>
                              <a:gd name="f23" fmla="val 26733"/>
                              <a:gd name="f24" fmla="val 1397"/>
                              <a:gd name="f25" fmla="val 27114"/>
                              <a:gd name="f26" fmla="val 1651"/>
                              <a:gd name="f27" fmla="val 27368"/>
                              <a:gd name="f28" fmla="val 2032"/>
                              <a:gd name="f29" fmla="val 2413"/>
                              <a:gd name="f30" fmla="val 58928"/>
                              <a:gd name="f31" fmla="val 37909"/>
                              <a:gd name="f32" fmla="val 38671"/>
                              <a:gd name="f33" fmla="val 39307"/>
                              <a:gd name="f34" fmla="val 59309"/>
                              <a:gd name="f35" fmla="val 39814"/>
                              <a:gd name="f36" fmla="val 60198"/>
                              <a:gd name="f37" fmla="val 40322"/>
                              <a:gd name="f38" fmla="val 60960"/>
                              <a:gd name="f39" fmla="val 62230"/>
                              <a:gd name="f40" fmla="val 63881"/>
                              <a:gd name="f41" fmla="val 65278"/>
                              <a:gd name="f42" fmla="val 66548"/>
                              <a:gd name="f43" fmla="val 67437"/>
                              <a:gd name="f44" fmla="val 39433"/>
                              <a:gd name="f45" fmla="val 68199"/>
                              <a:gd name="f46" fmla="val 68707"/>
                              <a:gd name="f47" fmla="val 87376"/>
                              <a:gd name="f48" fmla="val 87630"/>
                              <a:gd name="f49" fmla="val 27241"/>
                              <a:gd name="f50" fmla="val 88011"/>
                              <a:gd name="f51" fmla="val 88265"/>
                              <a:gd name="f52" fmla="val 26860"/>
                              <a:gd name="f53" fmla="val 88519"/>
                              <a:gd name="f54" fmla="val 26479"/>
                              <a:gd name="f55" fmla="val 88646"/>
                              <a:gd name="f56" fmla="val 25971"/>
                              <a:gd name="f57" fmla="val 88900"/>
                              <a:gd name="f58" fmla="val 25590"/>
                              <a:gd name="f59" fmla="val 89027"/>
                              <a:gd name="f60" fmla="val 24955"/>
                              <a:gd name="f61" fmla="val 89154"/>
                              <a:gd name="f62" fmla="val 24066"/>
                              <a:gd name="f63" fmla="val 89281"/>
                              <a:gd name="f64" fmla="val 23304"/>
                              <a:gd name="f65" fmla="val 22289"/>
                              <a:gd name="f66" fmla="val 19876"/>
                              <a:gd name="f67" fmla="val 18859"/>
                              <a:gd name="f68" fmla="val 18097"/>
                              <a:gd name="f69" fmla="val 17335"/>
                              <a:gd name="f70" fmla="val 16701"/>
                              <a:gd name="f71" fmla="val 16192"/>
                              <a:gd name="f72" fmla="val 15811"/>
                              <a:gd name="f73" fmla="val 15430"/>
                              <a:gd name="f74" fmla="val 15303"/>
                              <a:gd name="f75" fmla="val 15049"/>
                              <a:gd name="f76" fmla="val 10414"/>
                              <a:gd name="f77" fmla="val 14922"/>
                              <a:gd name="f78" fmla="val 34568"/>
                              <a:gd name="f79" fmla="val 16085"/>
                              <a:gd name="f80" fmla="val 8572"/>
                              <a:gd name="f81" fmla="val 2159"/>
                              <a:gd name="f82" fmla="val 8827"/>
                              <a:gd name="f83" fmla="val 1778"/>
                              <a:gd name="f84" fmla="val 9208"/>
                              <a:gd name="f85" fmla="val 1524"/>
                              <a:gd name="f86" fmla="val 9715"/>
                              <a:gd name="f87" fmla="val 1143"/>
                              <a:gd name="f88" fmla="val 10096"/>
                              <a:gd name="f89" fmla="val 10732"/>
                              <a:gd name="f90" fmla="val 11493"/>
                              <a:gd name="f91" fmla="val 12255"/>
                              <a:gd name="f92" fmla="val 381"/>
                              <a:gd name="f93" fmla="val 13145"/>
                              <a:gd name="f94" fmla="val 14160"/>
                              <a:gd name="f95" fmla="val 16573"/>
                              <a:gd name="f96" fmla="+- 0 0 -90"/>
                              <a:gd name="f97" fmla="*/ f3 1 40577"/>
                              <a:gd name="f98" fmla="*/ f4 1 89408"/>
                              <a:gd name="f99" fmla="val f5"/>
                              <a:gd name="f100" fmla="val f6"/>
                              <a:gd name="f101" fmla="val f7"/>
                              <a:gd name="f102" fmla="*/ f96 f0 1"/>
                              <a:gd name="f103" fmla="+- f101 0 f99"/>
                              <a:gd name="f104" fmla="+- f100 0 f99"/>
                              <a:gd name="f105" fmla="*/ f102 1 f2"/>
                              <a:gd name="f106" fmla="*/ f104 1 40577"/>
                              <a:gd name="f107" fmla="*/ f103 1 89408"/>
                              <a:gd name="f108" fmla="*/ 17970 f104 1"/>
                              <a:gd name="f109" fmla="*/ 0 f103 1"/>
                              <a:gd name="f110" fmla="*/ 22161 f104 1"/>
                              <a:gd name="f111" fmla="*/ 254 f103 1"/>
                              <a:gd name="f112" fmla="*/ 25083 f104 1"/>
                              <a:gd name="f113" fmla="*/ 635 f103 1"/>
                              <a:gd name="f114" fmla="*/ 26733 f104 1"/>
                              <a:gd name="f115" fmla="*/ 1397 f103 1"/>
                              <a:gd name="f116" fmla="*/ 27368 f104 1"/>
                              <a:gd name="f117" fmla="*/ 2413 f103 1"/>
                              <a:gd name="f118" fmla="*/ 58928 f103 1"/>
                              <a:gd name="f119" fmla="*/ 37909 f104 1"/>
                              <a:gd name="f120" fmla="*/ 39814 f104 1"/>
                              <a:gd name="f121" fmla="*/ 60198 f103 1"/>
                              <a:gd name="f122" fmla="*/ 40577 f104 1"/>
                              <a:gd name="f123" fmla="*/ 63881 f103 1"/>
                              <a:gd name="f124" fmla="*/ 67437 f103 1"/>
                              <a:gd name="f125" fmla="*/ 68707 f103 1"/>
                              <a:gd name="f126" fmla="*/ 87376 f103 1"/>
                              <a:gd name="f127" fmla="*/ 27114 f104 1"/>
                              <a:gd name="f128" fmla="*/ 88265 f103 1"/>
                              <a:gd name="f129" fmla="*/ 25971 f104 1"/>
                              <a:gd name="f130" fmla="*/ 88900 f103 1"/>
                              <a:gd name="f131" fmla="*/ 24066 f104 1"/>
                              <a:gd name="f132" fmla="*/ 89281 f103 1"/>
                              <a:gd name="f133" fmla="*/ 21018 f104 1"/>
                              <a:gd name="f134" fmla="*/ 89408 f103 1"/>
                              <a:gd name="f135" fmla="*/ 18097 f104 1"/>
                              <a:gd name="f136" fmla="*/ 16192 f104 1"/>
                              <a:gd name="f137" fmla="*/ 15303 f104 1"/>
                              <a:gd name="f138" fmla="*/ 15049 f104 1"/>
                              <a:gd name="f139" fmla="*/ 0 f104 1"/>
                              <a:gd name="f140" fmla="*/ 10414 f103 1"/>
                              <a:gd name="f141" fmla="*/ 14922 f104 1"/>
                              <a:gd name="f142" fmla="*/ 34568 f103 1"/>
                              <a:gd name="f143" fmla="*/ 16085 f103 1"/>
                              <a:gd name="f144" fmla="*/ 8572 f104 1"/>
                              <a:gd name="f145" fmla="*/ 2159 f103 1"/>
                              <a:gd name="f146" fmla="*/ 9715 f104 1"/>
                              <a:gd name="f147" fmla="*/ 1143 f103 1"/>
                              <a:gd name="f148" fmla="*/ 11493 f104 1"/>
                              <a:gd name="f149" fmla="*/ 508 f103 1"/>
                              <a:gd name="f150" fmla="*/ 14160 f104 1"/>
                              <a:gd name="f151" fmla="*/ 127 f103 1"/>
                              <a:gd name="f152" fmla="+- f105 0 f1"/>
                              <a:gd name="f153" fmla="*/ f108 1 40577"/>
                              <a:gd name="f154" fmla="*/ f109 1 89408"/>
                              <a:gd name="f155" fmla="*/ f110 1 40577"/>
                              <a:gd name="f156" fmla="*/ f111 1 89408"/>
                              <a:gd name="f157" fmla="*/ f112 1 40577"/>
                              <a:gd name="f158" fmla="*/ f113 1 89408"/>
                              <a:gd name="f159" fmla="*/ f114 1 40577"/>
                              <a:gd name="f160" fmla="*/ f115 1 89408"/>
                              <a:gd name="f161" fmla="*/ f116 1 40577"/>
                              <a:gd name="f162" fmla="*/ f117 1 89408"/>
                              <a:gd name="f163" fmla="*/ f118 1 89408"/>
                              <a:gd name="f164" fmla="*/ f119 1 40577"/>
                              <a:gd name="f165" fmla="*/ f120 1 40577"/>
                              <a:gd name="f166" fmla="*/ f121 1 89408"/>
                              <a:gd name="f167" fmla="*/ f122 1 40577"/>
                              <a:gd name="f168" fmla="*/ f123 1 89408"/>
                              <a:gd name="f169" fmla="*/ f124 1 89408"/>
                              <a:gd name="f170" fmla="*/ f125 1 89408"/>
                              <a:gd name="f171" fmla="*/ f126 1 89408"/>
                              <a:gd name="f172" fmla="*/ f127 1 40577"/>
                              <a:gd name="f173" fmla="*/ f128 1 89408"/>
                              <a:gd name="f174" fmla="*/ f129 1 40577"/>
                              <a:gd name="f175" fmla="*/ f130 1 89408"/>
                              <a:gd name="f176" fmla="*/ f131 1 40577"/>
                              <a:gd name="f177" fmla="*/ f132 1 89408"/>
                              <a:gd name="f178" fmla="*/ f133 1 40577"/>
                              <a:gd name="f179" fmla="*/ f134 1 89408"/>
                              <a:gd name="f180" fmla="*/ f135 1 40577"/>
                              <a:gd name="f181" fmla="*/ f136 1 40577"/>
                              <a:gd name="f182" fmla="*/ f137 1 40577"/>
                              <a:gd name="f183" fmla="*/ f138 1 40577"/>
                              <a:gd name="f184" fmla="*/ f139 1 40577"/>
                              <a:gd name="f185" fmla="*/ f140 1 89408"/>
                              <a:gd name="f186" fmla="*/ f141 1 40577"/>
                              <a:gd name="f187" fmla="*/ f142 1 89408"/>
                              <a:gd name="f188" fmla="*/ f143 1 89408"/>
                              <a:gd name="f189" fmla="*/ f144 1 40577"/>
                              <a:gd name="f190" fmla="*/ f145 1 89408"/>
                              <a:gd name="f191" fmla="*/ f146 1 40577"/>
                              <a:gd name="f192" fmla="*/ f147 1 89408"/>
                              <a:gd name="f193" fmla="*/ f148 1 40577"/>
                              <a:gd name="f194" fmla="*/ f149 1 89408"/>
                              <a:gd name="f195" fmla="*/ f150 1 40577"/>
                              <a:gd name="f196" fmla="*/ f151 1 89408"/>
                              <a:gd name="f197" fmla="*/ f153 1 f106"/>
                              <a:gd name="f198" fmla="*/ f154 1 f107"/>
                              <a:gd name="f199" fmla="*/ f155 1 f106"/>
                              <a:gd name="f200" fmla="*/ f156 1 f107"/>
                              <a:gd name="f201" fmla="*/ f157 1 f106"/>
                              <a:gd name="f202" fmla="*/ f158 1 f107"/>
                              <a:gd name="f203" fmla="*/ f159 1 f106"/>
                              <a:gd name="f204" fmla="*/ f160 1 f107"/>
                              <a:gd name="f205" fmla="*/ f161 1 f106"/>
                              <a:gd name="f206" fmla="*/ f162 1 f107"/>
                              <a:gd name="f207" fmla="*/ f163 1 f107"/>
                              <a:gd name="f208" fmla="*/ f164 1 f106"/>
                              <a:gd name="f209" fmla="*/ f165 1 f106"/>
                              <a:gd name="f210" fmla="*/ f166 1 f107"/>
                              <a:gd name="f211" fmla="*/ f167 1 f106"/>
                              <a:gd name="f212" fmla="*/ f168 1 f107"/>
                              <a:gd name="f213" fmla="*/ f169 1 f107"/>
                              <a:gd name="f214" fmla="*/ f170 1 f107"/>
                              <a:gd name="f215" fmla="*/ f171 1 f107"/>
                              <a:gd name="f216" fmla="*/ f172 1 f106"/>
                              <a:gd name="f217" fmla="*/ f173 1 f107"/>
                              <a:gd name="f218" fmla="*/ f174 1 f106"/>
                              <a:gd name="f219" fmla="*/ f175 1 f107"/>
                              <a:gd name="f220" fmla="*/ f176 1 f106"/>
                              <a:gd name="f221" fmla="*/ f177 1 f107"/>
                              <a:gd name="f222" fmla="*/ f178 1 f106"/>
                              <a:gd name="f223" fmla="*/ f179 1 f107"/>
                              <a:gd name="f224" fmla="*/ f180 1 f106"/>
                              <a:gd name="f225" fmla="*/ f181 1 f106"/>
                              <a:gd name="f226" fmla="*/ f182 1 f106"/>
                              <a:gd name="f227" fmla="*/ f183 1 f106"/>
                              <a:gd name="f228" fmla="*/ f184 1 f106"/>
                              <a:gd name="f229" fmla="*/ f185 1 f107"/>
                              <a:gd name="f230" fmla="*/ f186 1 f106"/>
                              <a:gd name="f231" fmla="*/ f187 1 f107"/>
                              <a:gd name="f232" fmla="*/ f188 1 f107"/>
                              <a:gd name="f233" fmla="*/ f189 1 f106"/>
                              <a:gd name="f234" fmla="*/ f190 1 f107"/>
                              <a:gd name="f235" fmla="*/ f191 1 f106"/>
                              <a:gd name="f236" fmla="*/ f192 1 f107"/>
                              <a:gd name="f237" fmla="*/ f193 1 f106"/>
                              <a:gd name="f238" fmla="*/ f194 1 f107"/>
                              <a:gd name="f239" fmla="*/ f195 1 f106"/>
                              <a:gd name="f240" fmla="*/ f196 1 f107"/>
                              <a:gd name="f241" fmla="*/ f228 f97 1"/>
                              <a:gd name="f242" fmla="*/ f211 f97 1"/>
                              <a:gd name="f243" fmla="*/ f223 f98 1"/>
                              <a:gd name="f244" fmla="*/ f198 f98 1"/>
                              <a:gd name="f245" fmla="*/ f197 f97 1"/>
                              <a:gd name="f246" fmla="*/ f199 f97 1"/>
                              <a:gd name="f247" fmla="*/ f200 f98 1"/>
                              <a:gd name="f248" fmla="*/ f201 f97 1"/>
                              <a:gd name="f249" fmla="*/ f202 f98 1"/>
                              <a:gd name="f250" fmla="*/ f203 f97 1"/>
                              <a:gd name="f251" fmla="*/ f204 f98 1"/>
                              <a:gd name="f252" fmla="*/ f205 f97 1"/>
                              <a:gd name="f253" fmla="*/ f206 f98 1"/>
                              <a:gd name="f254" fmla="*/ f207 f98 1"/>
                              <a:gd name="f255" fmla="*/ f208 f97 1"/>
                              <a:gd name="f256" fmla="*/ f209 f97 1"/>
                              <a:gd name="f257" fmla="*/ f210 f98 1"/>
                              <a:gd name="f258" fmla="*/ f212 f98 1"/>
                              <a:gd name="f259" fmla="*/ f213 f98 1"/>
                              <a:gd name="f260" fmla="*/ f214 f98 1"/>
                              <a:gd name="f261" fmla="*/ f215 f98 1"/>
                              <a:gd name="f262" fmla="*/ f216 f97 1"/>
                              <a:gd name="f263" fmla="*/ f217 f98 1"/>
                              <a:gd name="f264" fmla="*/ f218 f97 1"/>
                              <a:gd name="f265" fmla="*/ f219 f98 1"/>
                              <a:gd name="f266" fmla="*/ f220 f97 1"/>
                              <a:gd name="f267" fmla="*/ f221 f98 1"/>
                              <a:gd name="f268" fmla="*/ f222 f97 1"/>
                              <a:gd name="f269" fmla="*/ f224 f97 1"/>
                              <a:gd name="f270" fmla="*/ f225 f97 1"/>
                              <a:gd name="f271" fmla="*/ f226 f97 1"/>
                              <a:gd name="f272" fmla="*/ f227 f97 1"/>
                              <a:gd name="f273" fmla="*/ f229 f98 1"/>
                              <a:gd name="f274" fmla="*/ f230 f97 1"/>
                              <a:gd name="f275" fmla="*/ f231 f98 1"/>
                              <a:gd name="f276" fmla="*/ f232 f98 1"/>
                              <a:gd name="f277" fmla="*/ f233 f97 1"/>
                              <a:gd name="f278" fmla="*/ f234 f98 1"/>
                              <a:gd name="f279" fmla="*/ f235 f97 1"/>
                              <a:gd name="f280" fmla="*/ f236 f98 1"/>
                              <a:gd name="f281" fmla="*/ f237 f97 1"/>
                              <a:gd name="f282" fmla="*/ f238 f98 1"/>
                              <a:gd name="f283" fmla="*/ f239 f97 1"/>
                              <a:gd name="f284" fmla="*/ f240 f98 1"/>
                            </a:gdLst>
                            <a:ahLst/>
                            <a:cxnLst>
                              <a:cxn ang="3cd4">
                                <a:pos x="hc" y="t"/>
                              </a:cxn>
                              <a:cxn ang="0">
                                <a:pos x="r" y="vc"/>
                              </a:cxn>
                              <a:cxn ang="cd4">
                                <a:pos x="hc" y="b"/>
                              </a:cxn>
                              <a:cxn ang="cd2">
                                <a:pos x="l" y="vc"/>
                              </a:cxn>
                              <a:cxn ang="f152">
                                <a:pos x="f245" y="f244"/>
                              </a:cxn>
                              <a:cxn ang="f152">
                                <a:pos x="f246" y="f247"/>
                              </a:cxn>
                              <a:cxn ang="f152">
                                <a:pos x="f248" y="f249"/>
                              </a:cxn>
                              <a:cxn ang="f152">
                                <a:pos x="f250" y="f251"/>
                              </a:cxn>
                              <a:cxn ang="f152">
                                <a:pos x="f252" y="f253"/>
                              </a:cxn>
                              <a:cxn ang="f152">
                                <a:pos x="f252" y="f254"/>
                              </a:cxn>
                              <a:cxn ang="f152">
                                <a:pos x="f255" y="f254"/>
                              </a:cxn>
                              <a:cxn ang="f152">
                                <a:pos x="f256" y="f257"/>
                              </a:cxn>
                              <a:cxn ang="f152">
                                <a:pos x="f242" y="f258"/>
                              </a:cxn>
                              <a:cxn ang="f152">
                                <a:pos x="f256" y="f259"/>
                              </a:cxn>
                              <a:cxn ang="f152">
                                <a:pos x="f255" y="f260"/>
                              </a:cxn>
                              <a:cxn ang="f152">
                                <a:pos x="f252" y="f260"/>
                              </a:cxn>
                              <a:cxn ang="f152">
                                <a:pos x="f252" y="f261"/>
                              </a:cxn>
                              <a:cxn ang="f152">
                                <a:pos x="f262" y="f263"/>
                              </a:cxn>
                              <a:cxn ang="f152">
                                <a:pos x="f264" y="f265"/>
                              </a:cxn>
                              <a:cxn ang="f152">
                                <a:pos x="f266" y="f267"/>
                              </a:cxn>
                              <a:cxn ang="f152">
                                <a:pos x="f268" y="f243"/>
                              </a:cxn>
                              <a:cxn ang="f152">
                                <a:pos x="f269" y="f267"/>
                              </a:cxn>
                              <a:cxn ang="f152">
                                <a:pos x="f270" y="f265"/>
                              </a:cxn>
                              <a:cxn ang="f152">
                                <a:pos x="f271" y="f263"/>
                              </a:cxn>
                              <a:cxn ang="f152">
                                <a:pos x="f272" y="f261"/>
                              </a:cxn>
                              <a:cxn ang="f152">
                                <a:pos x="f272" y="f260"/>
                              </a:cxn>
                              <a:cxn ang="f152">
                                <a:pos x="f241" y="f260"/>
                              </a:cxn>
                              <a:cxn ang="f152">
                                <a:pos x="f241" y="f254"/>
                              </a:cxn>
                              <a:cxn ang="f152">
                                <a:pos x="f272" y="f254"/>
                              </a:cxn>
                              <a:cxn ang="f152">
                                <a:pos x="f272" y="f273"/>
                              </a:cxn>
                              <a:cxn ang="f152">
                                <a:pos x="f274" y="f273"/>
                              </a:cxn>
                              <a:cxn ang="f152">
                                <a:pos x="f241" y="f275"/>
                              </a:cxn>
                              <a:cxn ang="f152">
                                <a:pos x="f241" y="f276"/>
                              </a:cxn>
                              <a:cxn ang="f152">
                                <a:pos x="f277" y="f278"/>
                              </a:cxn>
                              <a:cxn ang="f152">
                                <a:pos x="f279" y="f280"/>
                              </a:cxn>
                              <a:cxn ang="f152">
                                <a:pos x="f281" y="f282"/>
                              </a:cxn>
                              <a:cxn ang="f152">
                                <a:pos x="f283" y="f284"/>
                              </a:cxn>
                              <a:cxn ang="f152">
                                <a:pos x="f245" y="f244"/>
                              </a:cxn>
                            </a:cxnLst>
                            <a:rect l="f241" t="f244" r="f242" b="f243"/>
                            <a:pathLst>
                              <a:path w="40577" h="89408">
                                <a:moveTo>
                                  <a:pt x="f8" y="f5"/>
                                </a:moveTo>
                                <a:cubicBezTo>
                                  <a:pt x="f9" y="f5"/>
                                  <a:pt x="f10" y="f11"/>
                                  <a:pt x="f12" y="f13"/>
                                </a:cubicBezTo>
                                <a:cubicBezTo>
                                  <a:pt x="f14" y="f13"/>
                                  <a:pt x="f15" y="f16"/>
                                  <a:pt x="f17" y="f18"/>
                                </a:cubicBezTo>
                                <a:cubicBezTo>
                                  <a:pt x="f19" y="f20"/>
                                  <a:pt x="f21" y="f22"/>
                                  <a:pt x="f23" y="f24"/>
                                </a:cubicBezTo>
                                <a:cubicBezTo>
                                  <a:pt x="f25" y="f26"/>
                                  <a:pt x="f27" y="f28"/>
                                  <a:pt x="f27" y="f29"/>
                                </a:cubicBezTo>
                                <a:lnTo>
                                  <a:pt x="f27" y="f30"/>
                                </a:lnTo>
                                <a:lnTo>
                                  <a:pt x="f31" y="f30"/>
                                </a:lnTo>
                                <a:cubicBezTo>
                                  <a:pt x="f32" y="f30"/>
                                  <a:pt x="f33" y="f34"/>
                                  <a:pt x="f35" y="f36"/>
                                </a:cubicBezTo>
                                <a:cubicBezTo>
                                  <a:pt x="f37" y="f38"/>
                                  <a:pt x="f6" y="f39"/>
                                  <a:pt x="f6" y="f40"/>
                                </a:cubicBezTo>
                                <a:cubicBezTo>
                                  <a:pt x="f6" y="f41"/>
                                  <a:pt x="f37" y="f42"/>
                                  <a:pt x="f35" y="f43"/>
                                </a:cubicBezTo>
                                <a:cubicBezTo>
                                  <a:pt x="f44" y="f45"/>
                                  <a:pt x="f32" y="f46"/>
                                  <a:pt x="f31" y="f46"/>
                                </a:cubicBezTo>
                                <a:lnTo>
                                  <a:pt x="f27" y="f46"/>
                                </a:lnTo>
                                <a:lnTo>
                                  <a:pt x="f27" y="f47"/>
                                </a:lnTo>
                                <a:cubicBezTo>
                                  <a:pt x="f27" y="f48"/>
                                  <a:pt x="f49" y="f50"/>
                                  <a:pt x="f25" y="f51"/>
                                </a:cubicBezTo>
                                <a:cubicBezTo>
                                  <a:pt x="f52" y="f53"/>
                                  <a:pt x="f54" y="f55"/>
                                  <a:pt x="f56" y="f57"/>
                                </a:cubicBezTo>
                                <a:cubicBezTo>
                                  <a:pt x="f58" y="f59"/>
                                  <a:pt x="f60" y="f61"/>
                                  <a:pt x="f62" y="f63"/>
                                </a:cubicBezTo>
                                <a:cubicBezTo>
                                  <a:pt x="f64" y="f7"/>
                                  <a:pt x="f65" y="f7"/>
                                  <a:pt x="f10" y="f7"/>
                                </a:cubicBezTo>
                                <a:cubicBezTo>
                                  <a:pt x="f66" y="f7"/>
                                  <a:pt x="f67" y="f7"/>
                                  <a:pt x="f68" y="f63"/>
                                </a:cubicBezTo>
                                <a:cubicBezTo>
                                  <a:pt x="f69" y="f61"/>
                                  <a:pt x="f70" y="f59"/>
                                  <a:pt x="f71" y="f57"/>
                                </a:cubicBezTo>
                                <a:cubicBezTo>
                                  <a:pt x="f72" y="f55"/>
                                  <a:pt x="f73" y="f53"/>
                                  <a:pt x="f74" y="f51"/>
                                </a:cubicBezTo>
                                <a:cubicBezTo>
                                  <a:pt x="f75" y="f50"/>
                                  <a:pt x="f75" y="f48"/>
                                  <a:pt x="f75" y="f47"/>
                                </a:cubicBezTo>
                                <a:lnTo>
                                  <a:pt x="f75" y="f46"/>
                                </a:lnTo>
                                <a:lnTo>
                                  <a:pt x="f5" y="f46"/>
                                </a:lnTo>
                                <a:lnTo>
                                  <a:pt x="f5" y="f30"/>
                                </a:lnTo>
                                <a:lnTo>
                                  <a:pt x="f75" y="f30"/>
                                </a:lnTo>
                                <a:lnTo>
                                  <a:pt x="f75" y="f76"/>
                                </a:lnTo>
                                <a:lnTo>
                                  <a:pt x="f77" y="f76"/>
                                </a:lnTo>
                                <a:lnTo>
                                  <a:pt x="f5" y="f78"/>
                                </a:lnTo>
                                <a:lnTo>
                                  <a:pt x="f5" y="f79"/>
                                </a:lnTo>
                                <a:lnTo>
                                  <a:pt x="f80" y="f81"/>
                                </a:lnTo>
                                <a:cubicBezTo>
                                  <a:pt x="f82" y="f83"/>
                                  <a:pt x="f84" y="f85"/>
                                  <a:pt x="f86" y="f87"/>
                                </a:cubicBezTo>
                                <a:cubicBezTo>
                                  <a:pt x="f88" y="f20"/>
                                  <a:pt x="f89" y="f18"/>
                                  <a:pt x="f90" y="f16"/>
                                </a:cubicBezTo>
                                <a:cubicBezTo>
                                  <a:pt x="f91" y="f92"/>
                                  <a:pt x="f93" y="f13"/>
                                  <a:pt x="f94" y="f11"/>
                                </a:cubicBezTo>
                                <a:cubicBezTo>
                                  <a:pt x="f74" y="f5"/>
                                  <a:pt x="f95" y="f5"/>
                                  <a:pt x="f8" y="f5"/>
                                </a:cubicBezTo>
                                <a:close/>
                              </a:path>
                            </a:pathLst>
                          </a:custGeom>
                          <a:solidFill>
                            <a:srgbClr val="000000"/>
                          </a:solidFill>
                          <a:ln cap="flat">
                            <a:noFill/>
                            <a:prstDash val="solid"/>
                          </a:ln>
                        </wps:spPr>
                        <wps:bodyPr lIns="0" tIns="0" rIns="0" bIns="0"/>
                      </wps:wsp>
                      <wps:wsp>
                        <wps:cNvPr id="63" name="Rectangle 164"/>
                        <wps:cNvSpPr/>
                        <wps:spPr>
                          <a:xfrm>
                            <a:off x="2850203" y="2114321"/>
                            <a:ext cx="50703" cy="224402"/>
                          </a:xfrm>
                          <a:prstGeom prst="rect">
                            <a:avLst/>
                          </a:prstGeom>
                          <a:noFill/>
                          <a:ln cap="flat">
                            <a:noFill/>
                            <a:prstDash val="solid"/>
                          </a:ln>
                        </wps:spPr>
                        <wps:txbx>
                          <w:txbxContent>
                            <w:p w14:paraId="637A862E"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64" name="Picture 166"/>
                          <pic:cNvPicPr>
                            <a:picLocks noChangeAspect="1"/>
                          </pic:cNvPicPr>
                        </pic:nvPicPr>
                        <pic:blipFill>
                          <a:blip r:embed="rId64"/>
                          <a:srcRect/>
                          <a:stretch>
                            <a:fillRect/>
                          </a:stretch>
                        </pic:blipFill>
                        <pic:spPr>
                          <a:xfrm>
                            <a:off x="2848099" y="2116726"/>
                            <a:ext cx="35003" cy="217901"/>
                          </a:xfrm>
                          <a:prstGeom prst="rect">
                            <a:avLst/>
                          </a:prstGeom>
                          <a:noFill/>
                          <a:ln>
                            <a:noFill/>
                            <a:prstDash/>
                          </a:ln>
                        </pic:spPr>
                      </pic:pic>
                      <wps:wsp>
                        <wps:cNvPr id="65" name="Rectangle 167"/>
                        <wps:cNvSpPr/>
                        <wps:spPr>
                          <a:xfrm>
                            <a:off x="2848703" y="2154125"/>
                            <a:ext cx="42098" cy="190003"/>
                          </a:xfrm>
                          <a:prstGeom prst="rect">
                            <a:avLst/>
                          </a:prstGeom>
                          <a:noFill/>
                          <a:ln cap="flat">
                            <a:noFill/>
                            <a:prstDash val="solid"/>
                          </a:ln>
                        </wps:spPr>
                        <wps:txbx>
                          <w:txbxContent>
                            <w:p w14:paraId="6C7D4E0B" w14:textId="77777777" w:rsidR="0096536C" w:rsidRDefault="00537B24">
                              <w:pPr>
                                <w:spacing w:after="160"/>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66" name="Rectangle 168"/>
                        <wps:cNvSpPr/>
                        <wps:spPr>
                          <a:xfrm>
                            <a:off x="2880899" y="2123520"/>
                            <a:ext cx="50703" cy="224402"/>
                          </a:xfrm>
                          <a:prstGeom prst="rect">
                            <a:avLst/>
                          </a:prstGeom>
                          <a:noFill/>
                          <a:ln cap="flat">
                            <a:noFill/>
                            <a:prstDash val="solid"/>
                          </a:ln>
                        </wps:spPr>
                        <wps:txbx>
                          <w:txbxContent>
                            <w:p w14:paraId="7D4E15EE"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67" name="Picture 170"/>
                          <pic:cNvPicPr>
                            <a:picLocks noChangeAspect="1"/>
                          </pic:cNvPicPr>
                        </pic:nvPicPr>
                        <pic:blipFill>
                          <a:blip r:embed="rId62"/>
                          <a:srcRect/>
                          <a:stretch>
                            <a:fillRect/>
                          </a:stretch>
                        </pic:blipFill>
                        <pic:spPr>
                          <a:xfrm>
                            <a:off x="4222699" y="2051118"/>
                            <a:ext cx="96002" cy="218002"/>
                          </a:xfrm>
                          <a:prstGeom prst="rect">
                            <a:avLst/>
                          </a:prstGeom>
                          <a:noFill/>
                          <a:ln>
                            <a:noFill/>
                            <a:prstDash/>
                          </a:ln>
                        </pic:spPr>
                      </pic:pic>
                      <wps:wsp>
                        <wps:cNvPr id="68" name="Shape 171"/>
                        <wps:cNvSpPr/>
                        <wps:spPr>
                          <a:xfrm>
                            <a:off x="4229895" y="2095118"/>
                            <a:ext cx="58795" cy="89903"/>
                          </a:xfrm>
                          <a:custGeom>
                            <a:avLst/>
                            <a:gdLst>
                              <a:gd name="f0" fmla="val 10800000"/>
                              <a:gd name="f1" fmla="val 5400000"/>
                              <a:gd name="f2" fmla="val 180"/>
                              <a:gd name="f3" fmla="val w"/>
                              <a:gd name="f4" fmla="val h"/>
                              <a:gd name="f5" fmla="val 0"/>
                              <a:gd name="f6" fmla="val 58801"/>
                              <a:gd name="f7" fmla="val 89916"/>
                              <a:gd name="f8" fmla="val 9017"/>
                              <a:gd name="f9" fmla="val 50292"/>
                              <a:gd name="f10" fmla="val 50673"/>
                              <a:gd name="f11" fmla="val 51054"/>
                              <a:gd name="f12" fmla="val 127"/>
                              <a:gd name="f13" fmla="val 51435"/>
                              <a:gd name="f14" fmla="val 381"/>
                              <a:gd name="f15" fmla="val 51689"/>
                              <a:gd name="f16" fmla="val 508"/>
                              <a:gd name="f17" fmla="val 52070"/>
                              <a:gd name="f18" fmla="val 889"/>
                              <a:gd name="f19" fmla="val 52324"/>
                              <a:gd name="f20" fmla="val 1270"/>
                              <a:gd name="f21" fmla="val 52578"/>
                              <a:gd name="f22" fmla="val 1651"/>
                              <a:gd name="f23" fmla="val 52705"/>
                              <a:gd name="f24" fmla="val 2286"/>
                              <a:gd name="f25" fmla="val 52832"/>
                              <a:gd name="f26" fmla="val 2921"/>
                              <a:gd name="f27" fmla="val 52959"/>
                              <a:gd name="f28" fmla="val 3556"/>
                              <a:gd name="f29" fmla="val 4318"/>
                              <a:gd name="f30" fmla="val 5080"/>
                              <a:gd name="f31" fmla="val 6731"/>
                              <a:gd name="f32" fmla="val 8001"/>
                              <a:gd name="f33" fmla="val 51816"/>
                              <a:gd name="f34" fmla="val 9906"/>
                              <a:gd name="f35" fmla="val 51181"/>
                              <a:gd name="f36" fmla="val 10287"/>
                              <a:gd name="f37" fmla="val 50419"/>
                              <a:gd name="f38" fmla="val 17145"/>
                              <a:gd name="f39" fmla="val 35179"/>
                              <a:gd name="f40" fmla="val 18796"/>
                              <a:gd name="f41" fmla="val 34925"/>
                              <a:gd name="f42" fmla="val 20447"/>
                              <a:gd name="f43" fmla="val 34798"/>
                              <a:gd name="f44" fmla="val 22098"/>
                              <a:gd name="f45" fmla="val 23749"/>
                              <a:gd name="f46" fmla="val 34671"/>
                              <a:gd name="f47" fmla="val 25654"/>
                              <a:gd name="f48" fmla="val 27940"/>
                              <a:gd name="f49" fmla="val 33020"/>
                              <a:gd name="f50" fmla="val 37592"/>
                              <a:gd name="f51" fmla="val 35306"/>
                              <a:gd name="f52" fmla="val 41402"/>
                              <a:gd name="f53" fmla="val 36576"/>
                              <a:gd name="f54" fmla="val 45212"/>
                              <a:gd name="f55" fmla="val 37719"/>
                              <a:gd name="f56" fmla="val 48387"/>
                              <a:gd name="f57" fmla="val 39497"/>
                              <a:gd name="f58" fmla="val 50927"/>
                              <a:gd name="f59" fmla="val 41656"/>
                              <a:gd name="f60" fmla="val 53467"/>
                              <a:gd name="f61" fmla="val 43815"/>
                              <a:gd name="f62" fmla="val 55499"/>
                              <a:gd name="f63" fmla="val 46482"/>
                              <a:gd name="f64" fmla="val 56769"/>
                              <a:gd name="f65" fmla="val 49657"/>
                              <a:gd name="f66" fmla="val 58039"/>
                              <a:gd name="f67" fmla="val 56388"/>
                              <a:gd name="f68" fmla="val 60198"/>
                              <a:gd name="f69" fmla="val 64897"/>
                              <a:gd name="f70" fmla="val 57912"/>
                              <a:gd name="f71" fmla="val 69088"/>
                              <a:gd name="f72" fmla="val 56261"/>
                              <a:gd name="f73" fmla="val 72771"/>
                              <a:gd name="f74" fmla="val 54610"/>
                              <a:gd name="f75" fmla="val 76581"/>
                              <a:gd name="f76" fmla="val 52197"/>
                              <a:gd name="f77" fmla="val 79629"/>
                              <a:gd name="f78" fmla="val 49149"/>
                              <a:gd name="f79" fmla="val 82169"/>
                              <a:gd name="f80" fmla="val 46101"/>
                              <a:gd name="f81" fmla="val 84709"/>
                              <a:gd name="f82" fmla="val 42418"/>
                              <a:gd name="f83" fmla="val 86614"/>
                              <a:gd name="f84" fmla="val 38100"/>
                              <a:gd name="f85" fmla="val 88011"/>
                              <a:gd name="f86" fmla="val 33909"/>
                              <a:gd name="f87" fmla="val 89281"/>
                              <a:gd name="f88" fmla="val 29210"/>
                              <a:gd name="f89" fmla="val 24003"/>
                              <a:gd name="f90" fmla="val 21209"/>
                              <a:gd name="f91" fmla="val 18415"/>
                              <a:gd name="f92" fmla="val 89789"/>
                              <a:gd name="f93" fmla="val 15875"/>
                              <a:gd name="f94" fmla="val 89408"/>
                              <a:gd name="f95" fmla="val 13208"/>
                              <a:gd name="f96" fmla="val 89027"/>
                              <a:gd name="f97" fmla="val 10922"/>
                              <a:gd name="f98" fmla="val 88519"/>
                              <a:gd name="f99" fmla="val 8890"/>
                              <a:gd name="f100" fmla="val 87884"/>
                              <a:gd name="f101" fmla="val 6985"/>
                              <a:gd name="f102" fmla="val 87376"/>
                              <a:gd name="f103" fmla="val 5207"/>
                              <a:gd name="f104" fmla="val 86741"/>
                              <a:gd name="f105" fmla="val 3937"/>
                              <a:gd name="f106" fmla="val 86233"/>
                              <a:gd name="f107" fmla="val 2667"/>
                              <a:gd name="f108" fmla="val 85725"/>
                              <a:gd name="f109" fmla="val 1905"/>
                              <a:gd name="f110" fmla="val 85217"/>
                              <a:gd name="f111" fmla="val 1524"/>
                              <a:gd name="f112" fmla="val 84963"/>
                              <a:gd name="f113" fmla="val 1143"/>
                              <a:gd name="f114" fmla="val 84582"/>
                              <a:gd name="f115" fmla="val 84328"/>
                              <a:gd name="f116" fmla="val 762"/>
                              <a:gd name="f117" fmla="val 84074"/>
                              <a:gd name="f118" fmla="val 635"/>
                              <a:gd name="f119" fmla="val 83820"/>
                              <a:gd name="f120" fmla="val 83439"/>
                              <a:gd name="f121" fmla="val 83058"/>
                              <a:gd name="f122" fmla="val 254"/>
                              <a:gd name="f123" fmla="val 82677"/>
                              <a:gd name="f124" fmla="val 81534"/>
                              <a:gd name="f125" fmla="val 81026"/>
                              <a:gd name="f126" fmla="val 80264"/>
                              <a:gd name="f127" fmla="val 79502"/>
                              <a:gd name="f128" fmla="val 78740"/>
                              <a:gd name="f129" fmla="val 77978"/>
                              <a:gd name="f130" fmla="val 77343"/>
                              <a:gd name="f131" fmla="val 76708"/>
                              <a:gd name="f132" fmla="val 76327"/>
                              <a:gd name="f133" fmla="val 75819"/>
                              <a:gd name="f134" fmla="val 75438"/>
                              <a:gd name="f135" fmla="val 75184"/>
                              <a:gd name="f136" fmla="val 75057"/>
                              <a:gd name="f137" fmla="val 74803"/>
                              <a:gd name="f138" fmla="val 1778"/>
                              <a:gd name="f139" fmla="val 2159"/>
                              <a:gd name="f140" fmla="val 2540"/>
                              <a:gd name="f141" fmla="val 3302"/>
                              <a:gd name="f142" fmla="val 75565"/>
                              <a:gd name="f143" fmla="val 5334"/>
                              <a:gd name="f144" fmla="val 76200"/>
                              <a:gd name="f145" fmla="val 76835"/>
                              <a:gd name="f146" fmla="val 8382"/>
                              <a:gd name="f147" fmla="val 77470"/>
                              <a:gd name="f148" fmla="val 10160"/>
                              <a:gd name="f149" fmla="val 78105"/>
                              <a:gd name="f150" fmla="val 12192"/>
                              <a:gd name="f151" fmla="val 14732"/>
                              <a:gd name="f152" fmla="val 79375"/>
                              <a:gd name="f153" fmla="val 17272"/>
                              <a:gd name="f154" fmla="val 79883"/>
                              <a:gd name="f155" fmla="val 20193"/>
                              <a:gd name="f156" fmla="val 23622"/>
                              <a:gd name="f157" fmla="val 26924"/>
                              <a:gd name="f158" fmla="val 29845"/>
                              <a:gd name="f159" fmla="val 32512"/>
                              <a:gd name="f160" fmla="val 79121"/>
                              <a:gd name="f161" fmla="val 78359"/>
                              <a:gd name="f162" fmla="val 37465"/>
                              <a:gd name="f163" fmla="val 77216"/>
                              <a:gd name="f164" fmla="val 75692"/>
                              <a:gd name="f165" fmla="val 74168"/>
                              <a:gd name="f166" fmla="val 42926"/>
                              <a:gd name="f167" fmla="val 72263"/>
                              <a:gd name="f168" fmla="val 44069"/>
                              <a:gd name="f169" fmla="val 69850"/>
                              <a:gd name="f170" fmla="val 45085"/>
                              <a:gd name="f171" fmla="val 67564"/>
                              <a:gd name="f172" fmla="val 45720"/>
                              <a:gd name="f173" fmla="val 64643"/>
                              <a:gd name="f174" fmla="val 61214"/>
                              <a:gd name="f175" fmla="val 58420"/>
                              <a:gd name="f176" fmla="val 55880"/>
                              <a:gd name="f177" fmla="val 44323"/>
                              <a:gd name="f178" fmla="val 53721"/>
                              <a:gd name="f179" fmla="val 43307"/>
                              <a:gd name="f180" fmla="val 51562"/>
                              <a:gd name="f181" fmla="val 41910"/>
                              <a:gd name="f182" fmla="val 49784"/>
                              <a:gd name="f183" fmla="val 40005"/>
                              <a:gd name="f184" fmla="val 37973"/>
                              <a:gd name="f185" fmla="val 46863"/>
                              <a:gd name="f186" fmla="val 35560"/>
                              <a:gd name="f187" fmla="val 45847"/>
                              <a:gd name="f188" fmla="val 32639"/>
                              <a:gd name="f189" fmla="val 29591"/>
                              <a:gd name="f190" fmla="val 44450"/>
                              <a:gd name="f191" fmla="val 26035"/>
                              <a:gd name="f192" fmla="val 21971"/>
                              <a:gd name="f193" fmla="val 19050"/>
                              <a:gd name="f194" fmla="val 16510"/>
                              <a:gd name="f195" fmla="val 44196"/>
                              <a:gd name="f196" fmla="val 14351"/>
                              <a:gd name="f197" fmla="val 12319"/>
                              <a:gd name="f198" fmla="val 44704"/>
                              <a:gd name="f199" fmla="val 44958"/>
                              <a:gd name="f200" fmla="val 8509"/>
                              <a:gd name="f201" fmla="val 7112"/>
                              <a:gd name="f202" fmla="val 6223"/>
                              <a:gd name="f203" fmla="val 44577"/>
                              <a:gd name="f204" fmla="val 5588"/>
                              <a:gd name="f205" fmla="val 43434"/>
                              <a:gd name="f206" fmla="val 4826"/>
                              <a:gd name="f207" fmla="val 42291"/>
                              <a:gd name="f208" fmla="val 40640"/>
                              <a:gd name="f209" fmla="val 4445"/>
                              <a:gd name="f210" fmla="val 3048"/>
                              <a:gd name="f211" fmla="val 5842"/>
                              <a:gd name="f212" fmla="val 6604"/>
                              <a:gd name="f213" fmla="val 7747"/>
                              <a:gd name="f214" fmla="+- 0 0 -90"/>
                              <a:gd name="f215" fmla="*/ f3 1 58801"/>
                              <a:gd name="f216" fmla="*/ f4 1 89916"/>
                              <a:gd name="f217" fmla="val f5"/>
                              <a:gd name="f218" fmla="val f6"/>
                              <a:gd name="f219" fmla="val f7"/>
                              <a:gd name="f220" fmla="*/ f214 f0 1"/>
                              <a:gd name="f221" fmla="+- f219 0 f217"/>
                              <a:gd name="f222" fmla="+- f218 0 f217"/>
                              <a:gd name="f223" fmla="*/ f220 1 f2"/>
                              <a:gd name="f224" fmla="*/ f222 1 58801"/>
                              <a:gd name="f225" fmla="*/ f221 1 89916"/>
                              <a:gd name="f226" fmla="*/ 9017 f222 1"/>
                              <a:gd name="f227" fmla="*/ 0 f221 1"/>
                              <a:gd name="f228" fmla="*/ 50292 f222 1"/>
                              <a:gd name="f229" fmla="*/ 51435 f222 1"/>
                              <a:gd name="f230" fmla="*/ 381 f221 1"/>
                              <a:gd name="f231" fmla="*/ 52324 f222 1"/>
                              <a:gd name="f232" fmla="*/ 1270 f221 1"/>
                              <a:gd name="f233" fmla="*/ 52832 f222 1"/>
                              <a:gd name="f234" fmla="*/ 2921 f221 1"/>
                              <a:gd name="f235" fmla="*/ 52959 f222 1"/>
                              <a:gd name="f236" fmla="*/ 5080 f221 1"/>
                              <a:gd name="f237" fmla="*/ 9017 f221 1"/>
                              <a:gd name="f238" fmla="*/ 50419 f222 1"/>
                              <a:gd name="f239" fmla="*/ 10287 f221 1"/>
                              <a:gd name="f240" fmla="*/ 17145 f222 1"/>
                              <a:gd name="f241" fmla="*/ 35179 f221 1"/>
                              <a:gd name="f242" fmla="*/ 22098 f222 1"/>
                              <a:gd name="f243" fmla="*/ 34798 f221 1"/>
                              <a:gd name="f244" fmla="*/ 27940 f222 1"/>
                              <a:gd name="f245" fmla="*/ 34671 f221 1"/>
                              <a:gd name="f246" fmla="*/ 41402 f222 1"/>
                              <a:gd name="f247" fmla="*/ 36576 f221 1"/>
                              <a:gd name="f248" fmla="*/ 50927 f222 1"/>
                              <a:gd name="f249" fmla="*/ 41656 f221 1"/>
                              <a:gd name="f250" fmla="*/ 56769 f222 1"/>
                              <a:gd name="f251" fmla="*/ 49657 f221 1"/>
                              <a:gd name="f252" fmla="*/ 58801 f222 1"/>
                              <a:gd name="f253" fmla="*/ 60198 f221 1"/>
                              <a:gd name="f254" fmla="*/ 56261 f222 1"/>
                              <a:gd name="f255" fmla="*/ 72771 f221 1"/>
                              <a:gd name="f256" fmla="*/ 49149 f222 1"/>
                              <a:gd name="f257" fmla="*/ 82169 f221 1"/>
                              <a:gd name="f258" fmla="*/ 38100 f222 1"/>
                              <a:gd name="f259" fmla="*/ 88011 f221 1"/>
                              <a:gd name="f260" fmla="*/ 24003 f222 1"/>
                              <a:gd name="f261" fmla="*/ 89916 f221 1"/>
                              <a:gd name="f262" fmla="*/ 15875 f222 1"/>
                              <a:gd name="f263" fmla="*/ 89408 f221 1"/>
                              <a:gd name="f264" fmla="*/ 8890 f222 1"/>
                              <a:gd name="f265" fmla="*/ 87884 f221 1"/>
                              <a:gd name="f266" fmla="*/ 3937 f222 1"/>
                              <a:gd name="f267" fmla="*/ 86233 f221 1"/>
                              <a:gd name="f268" fmla="*/ 1524 f222 1"/>
                              <a:gd name="f269" fmla="*/ 84963 f221 1"/>
                              <a:gd name="f270" fmla="*/ 762 f222 1"/>
                              <a:gd name="f271" fmla="*/ 84074 f221 1"/>
                              <a:gd name="f272" fmla="*/ 381 f222 1"/>
                              <a:gd name="f273" fmla="*/ 83058 f221 1"/>
                              <a:gd name="f274" fmla="*/ 127 f222 1"/>
                              <a:gd name="f275" fmla="*/ 81534 f221 1"/>
                              <a:gd name="f276" fmla="*/ 0 f222 1"/>
                              <a:gd name="f277" fmla="*/ 79502 f221 1"/>
                              <a:gd name="f278" fmla="*/ 77343 f221 1"/>
                              <a:gd name="f279" fmla="*/ 508 f222 1"/>
                              <a:gd name="f280" fmla="*/ 75819 f221 1"/>
                              <a:gd name="f281" fmla="*/ 1270 f222 1"/>
                              <a:gd name="f282" fmla="*/ 75057 f221 1"/>
                              <a:gd name="f283" fmla="*/ 2159 f222 1"/>
                              <a:gd name="f284" fmla="*/ 74803 f221 1"/>
                              <a:gd name="f285" fmla="*/ 4318 f222 1"/>
                              <a:gd name="f286" fmla="*/ 75565 f221 1"/>
                              <a:gd name="f287" fmla="*/ 8382 f222 1"/>
                              <a:gd name="f288" fmla="*/ 77470 f221 1"/>
                              <a:gd name="f289" fmla="*/ 14732 f222 1"/>
                              <a:gd name="f290" fmla="*/ 79375 f221 1"/>
                              <a:gd name="f291" fmla="*/ 23622 f222 1"/>
                              <a:gd name="f292" fmla="*/ 80264 f221 1"/>
                              <a:gd name="f293" fmla="*/ 32512 f222 1"/>
                              <a:gd name="f294" fmla="*/ 79121 f221 1"/>
                              <a:gd name="f295" fmla="*/ 39497 f222 1"/>
                              <a:gd name="f296" fmla="*/ 75692 f221 1"/>
                              <a:gd name="f297" fmla="*/ 44069 f222 1"/>
                              <a:gd name="f298" fmla="*/ 69850 f221 1"/>
                              <a:gd name="f299" fmla="*/ 45720 f222 1"/>
                              <a:gd name="f300" fmla="*/ 61214 f221 1"/>
                              <a:gd name="f301" fmla="*/ 44323 f222 1"/>
                              <a:gd name="f302" fmla="*/ 53721 f221 1"/>
                              <a:gd name="f303" fmla="*/ 40005 f222 1"/>
                              <a:gd name="f304" fmla="*/ 48387 f221 1"/>
                              <a:gd name="f305" fmla="*/ 32639 f222 1"/>
                              <a:gd name="f306" fmla="*/ 45085 f221 1"/>
                              <a:gd name="f307" fmla="*/ 21971 f222 1"/>
                              <a:gd name="f308" fmla="*/ 44069 f221 1"/>
                              <a:gd name="f309" fmla="*/ 14351 f222 1"/>
                              <a:gd name="f310" fmla="*/ 44450 f221 1"/>
                              <a:gd name="f311" fmla="*/ 8509 f222 1"/>
                              <a:gd name="f312" fmla="*/ 44958 f221 1"/>
                              <a:gd name="f313" fmla="*/ 5588 f222 1"/>
                              <a:gd name="f314" fmla="*/ 4826 f222 1"/>
                              <a:gd name="f315" fmla="*/ 40640 f221 1"/>
                              <a:gd name="f316" fmla="*/ 4445 f221 1"/>
                              <a:gd name="f317" fmla="*/ 5842 f222 1"/>
                              <a:gd name="f318" fmla="*/ 1143 f221 1"/>
                              <a:gd name="f319" fmla="+- f223 0 f1"/>
                              <a:gd name="f320" fmla="*/ f226 1 58801"/>
                              <a:gd name="f321" fmla="*/ f227 1 89916"/>
                              <a:gd name="f322" fmla="*/ f228 1 58801"/>
                              <a:gd name="f323" fmla="*/ f229 1 58801"/>
                              <a:gd name="f324" fmla="*/ f230 1 89916"/>
                              <a:gd name="f325" fmla="*/ f231 1 58801"/>
                              <a:gd name="f326" fmla="*/ f232 1 89916"/>
                              <a:gd name="f327" fmla="*/ f233 1 58801"/>
                              <a:gd name="f328" fmla="*/ f234 1 89916"/>
                              <a:gd name="f329" fmla="*/ f235 1 58801"/>
                              <a:gd name="f330" fmla="*/ f236 1 89916"/>
                              <a:gd name="f331" fmla="*/ f237 1 89916"/>
                              <a:gd name="f332" fmla="*/ f238 1 58801"/>
                              <a:gd name="f333" fmla="*/ f239 1 89916"/>
                              <a:gd name="f334" fmla="*/ f240 1 58801"/>
                              <a:gd name="f335" fmla="*/ f241 1 89916"/>
                              <a:gd name="f336" fmla="*/ f242 1 58801"/>
                              <a:gd name="f337" fmla="*/ f243 1 89916"/>
                              <a:gd name="f338" fmla="*/ f244 1 58801"/>
                              <a:gd name="f339" fmla="*/ f245 1 89916"/>
                              <a:gd name="f340" fmla="*/ f246 1 58801"/>
                              <a:gd name="f341" fmla="*/ f247 1 89916"/>
                              <a:gd name="f342" fmla="*/ f248 1 58801"/>
                              <a:gd name="f343" fmla="*/ f249 1 89916"/>
                              <a:gd name="f344" fmla="*/ f250 1 58801"/>
                              <a:gd name="f345" fmla="*/ f251 1 89916"/>
                              <a:gd name="f346" fmla="*/ f252 1 58801"/>
                              <a:gd name="f347" fmla="*/ f253 1 89916"/>
                              <a:gd name="f348" fmla="*/ f254 1 58801"/>
                              <a:gd name="f349" fmla="*/ f255 1 89916"/>
                              <a:gd name="f350" fmla="*/ f256 1 58801"/>
                              <a:gd name="f351" fmla="*/ f257 1 89916"/>
                              <a:gd name="f352" fmla="*/ f258 1 58801"/>
                              <a:gd name="f353" fmla="*/ f259 1 89916"/>
                              <a:gd name="f354" fmla="*/ f260 1 58801"/>
                              <a:gd name="f355" fmla="*/ f261 1 89916"/>
                              <a:gd name="f356" fmla="*/ f262 1 58801"/>
                              <a:gd name="f357" fmla="*/ f263 1 89916"/>
                              <a:gd name="f358" fmla="*/ f264 1 58801"/>
                              <a:gd name="f359" fmla="*/ f265 1 89916"/>
                              <a:gd name="f360" fmla="*/ f266 1 58801"/>
                              <a:gd name="f361" fmla="*/ f267 1 89916"/>
                              <a:gd name="f362" fmla="*/ f268 1 58801"/>
                              <a:gd name="f363" fmla="*/ f269 1 89916"/>
                              <a:gd name="f364" fmla="*/ f270 1 58801"/>
                              <a:gd name="f365" fmla="*/ f271 1 89916"/>
                              <a:gd name="f366" fmla="*/ f272 1 58801"/>
                              <a:gd name="f367" fmla="*/ f273 1 89916"/>
                              <a:gd name="f368" fmla="*/ f274 1 58801"/>
                              <a:gd name="f369" fmla="*/ f275 1 89916"/>
                              <a:gd name="f370" fmla="*/ f276 1 58801"/>
                              <a:gd name="f371" fmla="*/ f277 1 89916"/>
                              <a:gd name="f372" fmla="*/ f278 1 89916"/>
                              <a:gd name="f373" fmla="*/ f279 1 58801"/>
                              <a:gd name="f374" fmla="*/ f280 1 89916"/>
                              <a:gd name="f375" fmla="*/ f281 1 58801"/>
                              <a:gd name="f376" fmla="*/ f282 1 89916"/>
                              <a:gd name="f377" fmla="*/ f283 1 58801"/>
                              <a:gd name="f378" fmla="*/ f284 1 89916"/>
                              <a:gd name="f379" fmla="*/ f285 1 58801"/>
                              <a:gd name="f380" fmla="*/ f286 1 89916"/>
                              <a:gd name="f381" fmla="*/ f287 1 58801"/>
                              <a:gd name="f382" fmla="*/ f288 1 89916"/>
                              <a:gd name="f383" fmla="*/ f289 1 58801"/>
                              <a:gd name="f384" fmla="*/ f290 1 89916"/>
                              <a:gd name="f385" fmla="*/ f291 1 58801"/>
                              <a:gd name="f386" fmla="*/ f292 1 89916"/>
                              <a:gd name="f387" fmla="*/ f293 1 58801"/>
                              <a:gd name="f388" fmla="*/ f294 1 89916"/>
                              <a:gd name="f389" fmla="*/ f295 1 58801"/>
                              <a:gd name="f390" fmla="*/ f296 1 89916"/>
                              <a:gd name="f391" fmla="*/ f297 1 58801"/>
                              <a:gd name="f392" fmla="*/ f298 1 89916"/>
                              <a:gd name="f393" fmla="*/ f299 1 58801"/>
                              <a:gd name="f394" fmla="*/ f300 1 89916"/>
                              <a:gd name="f395" fmla="*/ f301 1 58801"/>
                              <a:gd name="f396" fmla="*/ f302 1 89916"/>
                              <a:gd name="f397" fmla="*/ f303 1 58801"/>
                              <a:gd name="f398" fmla="*/ f304 1 89916"/>
                              <a:gd name="f399" fmla="*/ f305 1 58801"/>
                              <a:gd name="f400" fmla="*/ f306 1 89916"/>
                              <a:gd name="f401" fmla="*/ f307 1 58801"/>
                              <a:gd name="f402" fmla="*/ f308 1 89916"/>
                              <a:gd name="f403" fmla="*/ f309 1 58801"/>
                              <a:gd name="f404" fmla="*/ f310 1 89916"/>
                              <a:gd name="f405" fmla="*/ f311 1 58801"/>
                              <a:gd name="f406" fmla="*/ f312 1 89916"/>
                              <a:gd name="f407" fmla="*/ f313 1 58801"/>
                              <a:gd name="f408" fmla="*/ f314 1 58801"/>
                              <a:gd name="f409" fmla="*/ f315 1 89916"/>
                              <a:gd name="f410" fmla="*/ f316 1 89916"/>
                              <a:gd name="f411" fmla="*/ f317 1 58801"/>
                              <a:gd name="f412" fmla="*/ f318 1 89916"/>
                              <a:gd name="f413" fmla="*/ f320 1 f224"/>
                              <a:gd name="f414" fmla="*/ f321 1 f225"/>
                              <a:gd name="f415" fmla="*/ f322 1 f224"/>
                              <a:gd name="f416" fmla="*/ f323 1 f224"/>
                              <a:gd name="f417" fmla="*/ f324 1 f225"/>
                              <a:gd name="f418" fmla="*/ f325 1 f224"/>
                              <a:gd name="f419" fmla="*/ f326 1 f225"/>
                              <a:gd name="f420" fmla="*/ f327 1 f224"/>
                              <a:gd name="f421" fmla="*/ f328 1 f225"/>
                              <a:gd name="f422" fmla="*/ f329 1 f224"/>
                              <a:gd name="f423" fmla="*/ f330 1 f225"/>
                              <a:gd name="f424" fmla="*/ f331 1 f225"/>
                              <a:gd name="f425" fmla="*/ f332 1 f224"/>
                              <a:gd name="f426" fmla="*/ f333 1 f225"/>
                              <a:gd name="f427" fmla="*/ f334 1 f224"/>
                              <a:gd name="f428" fmla="*/ f335 1 f225"/>
                              <a:gd name="f429" fmla="*/ f336 1 f224"/>
                              <a:gd name="f430" fmla="*/ f337 1 f225"/>
                              <a:gd name="f431" fmla="*/ f338 1 f224"/>
                              <a:gd name="f432" fmla="*/ f339 1 f225"/>
                              <a:gd name="f433" fmla="*/ f340 1 f224"/>
                              <a:gd name="f434" fmla="*/ f341 1 f225"/>
                              <a:gd name="f435" fmla="*/ f342 1 f224"/>
                              <a:gd name="f436" fmla="*/ f343 1 f225"/>
                              <a:gd name="f437" fmla="*/ f344 1 f224"/>
                              <a:gd name="f438" fmla="*/ f345 1 f225"/>
                              <a:gd name="f439" fmla="*/ f346 1 f224"/>
                              <a:gd name="f440" fmla="*/ f347 1 f225"/>
                              <a:gd name="f441" fmla="*/ f348 1 f224"/>
                              <a:gd name="f442" fmla="*/ f349 1 f225"/>
                              <a:gd name="f443" fmla="*/ f350 1 f224"/>
                              <a:gd name="f444" fmla="*/ f351 1 f225"/>
                              <a:gd name="f445" fmla="*/ f352 1 f224"/>
                              <a:gd name="f446" fmla="*/ f353 1 f225"/>
                              <a:gd name="f447" fmla="*/ f354 1 f224"/>
                              <a:gd name="f448" fmla="*/ f355 1 f225"/>
                              <a:gd name="f449" fmla="*/ f356 1 f224"/>
                              <a:gd name="f450" fmla="*/ f357 1 f225"/>
                              <a:gd name="f451" fmla="*/ f358 1 f224"/>
                              <a:gd name="f452" fmla="*/ f359 1 f225"/>
                              <a:gd name="f453" fmla="*/ f360 1 f224"/>
                              <a:gd name="f454" fmla="*/ f361 1 f225"/>
                              <a:gd name="f455" fmla="*/ f362 1 f224"/>
                              <a:gd name="f456" fmla="*/ f363 1 f225"/>
                              <a:gd name="f457" fmla="*/ f364 1 f224"/>
                              <a:gd name="f458" fmla="*/ f365 1 f225"/>
                              <a:gd name="f459" fmla="*/ f366 1 f224"/>
                              <a:gd name="f460" fmla="*/ f367 1 f225"/>
                              <a:gd name="f461" fmla="*/ f368 1 f224"/>
                              <a:gd name="f462" fmla="*/ f369 1 f225"/>
                              <a:gd name="f463" fmla="*/ f370 1 f224"/>
                              <a:gd name="f464" fmla="*/ f371 1 f225"/>
                              <a:gd name="f465" fmla="*/ f372 1 f225"/>
                              <a:gd name="f466" fmla="*/ f373 1 f224"/>
                              <a:gd name="f467" fmla="*/ f374 1 f225"/>
                              <a:gd name="f468" fmla="*/ f375 1 f224"/>
                              <a:gd name="f469" fmla="*/ f376 1 f225"/>
                              <a:gd name="f470" fmla="*/ f377 1 f224"/>
                              <a:gd name="f471" fmla="*/ f378 1 f225"/>
                              <a:gd name="f472" fmla="*/ f379 1 f224"/>
                              <a:gd name="f473" fmla="*/ f380 1 f225"/>
                              <a:gd name="f474" fmla="*/ f381 1 f224"/>
                              <a:gd name="f475" fmla="*/ f382 1 f225"/>
                              <a:gd name="f476" fmla="*/ f383 1 f224"/>
                              <a:gd name="f477" fmla="*/ f384 1 f225"/>
                              <a:gd name="f478" fmla="*/ f385 1 f224"/>
                              <a:gd name="f479" fmla="*/ f386 1 f225"/>
                              <a:gd name="f480" fmla="*/ f387 1 f224"/>
                              <a:gd name="f481" fmla="*/ f388 1 f225"/>
                              <a:gd name="f482" fmla="*/ f389 1 f224"/>
                              <a:gd name="f483" fmla="*/ f390 1 f225"/>
                              <a:gd name="f484" fmla="*/ f391 1 f224"/>
                              <a:gd name="f485" fmla="*/ f392 1 f225"/>
                              <a:gd name="f486" fmla="*/ f393 1 f224"/>
                              <a:gd name="f487" fmla="*/ f394 1 f225"/>
                              <a:gd name="f488" fmla="*/ f395 1 f224"/>
                              <a:gd name="f489" fmla="*/ f396 1 f225"/>
                              <a:gd name="f490" fmla="*/ f397 1 f224"/>
                              <a:gd name="f491" fmla="*/ f398 1 f225"/>
                              <a:gd name="f492" fmla="*/ f399 1 f224"/>
                              <a:gd name="f493" fmla="*/ f400 1 f225"/>
                              <a:gd name="f494" fmla="*/ f401 1 f224"/>
                              <a:gd name="f495" fmla="*/ f402 1 f225"/>
                              <a:gd name="f496" fmla="*/ f403 1 f224"/>
                              <a:gd name="f497" fmla="*/ f404 1 f225"/>
                              <a:gd name="f498" fmla="*/ f405 1 f224"/>
                              <a:gd name="f499" fmla="*/ f406 1 f225"/>
                              <a:gd name="f500" fmla="*/ f407 1 f224"/>
                              <a:gd name="f501" fmla="*/ f408 1 f224"/>
                              <a:gd name="f502" fmla="*/ f409 1 f225"/>
                              <a:gd name="f503" fmla="*/ f410 1 f225"/>
                              <a:gd name="f504" fmla="*/ f411 1 f224"/>
                              <a:gd name="f505" fmla="*/ f412 1 f225"/>
                              <a:gd name="f506" fmla="*/ f463 f215 1"/>
                              <a:gd name="f507" fmla="*/ f439 f215 1"/>
                              <a:gd name="f508" fmla="*/ f448 f216 1"/>
                              <a:gd name="f509" fmla="*/ f414 f216 1"/>
                              <a:gd name="f510" fmla="*/ f413 f215 1"/>
                              <a:gd name="f511" fmla="*/ f415 f215 1"/>
                              <a:gd name="f512" fmla="*/ f416 f215 1"/>
                              <a:gd name="f513" fmla="*/ f417 f216 1"/>
                              <a:gd name="f514" fmla="*/ f418 f215 1"/>
                              <a:gd name="f515" fmla="*/ f419 f216 1"/>
                              <a:gd name="f516" fmla="*/ f420 f215 1"/>
                              <a:gd name="f517" fmla="*/ f421 f216 1"/>
                              <a:gd name="f518" fmla="*/ f422 f215 1"/>
                              <a:gd name="f519" fmla="*/ f423 f216 1"/>
                              <a:gd name="f520" fmla="*/ f424 f216 1"/>
                              <a:gd name="f521" fmla="*/ f425 f215 1"/>
                              <a:gd name="f522" fmla="*/ f426 f216 1"/>
                              <a:gd name="f523" fmla="*/ f427 f215 1"/>
                              <a:gd name="f524" fmla="*/ f428 f216 1"/>
                              <a:gd name="f525" fmla="*/ f429 f215 1"/>
                              <a:gd name="f526" fmla="*/ f430 f216 1"/>
                              <a:gd name="f527" fmla="*/ f431 f215 1"/>
                              <a:gd name="f528" fmla="*/ f432 f216 1"/>
                              <a:gd name="f529" fmla="*/ f433 f215 1"/>
                              <a:gd name="f530" fmla="*/ f434 f216 1"/>
                              <a:gd name="f531" fmla="*/ f435 f215 1"/>
                              <a:gd name="f532" fmla="*/ f436 f216 1"/>
                              <a:gd name="f533" fmla="*/ f437 f215 1"/>
                              <a:gd name="f534" fmla="*/ f438 f216 1"/>
                              <a:gd name="f535" fmla="*/ f440 f216 1"/>
                              <a:gd name="f536" fmla="*/ f441 f215 1"/>
                              <a:gd name="f537" fmla="*/ f442 f216 1"/>
                              <a:gd name="f538" fmla="*/ f443 f215 1"/>
                              <a:gd name="f539" fmla="*/ f444 f216 1"/>
                              <a:gd name="f540" fmla="*/ f445 f215 1"/>
                              <a:gd name="f541" fmla="*/ f446 f216 1"/>
                              <a:gd name="f542" fmla="*/ f447 f215 1"/>
                              <a:gd name="f543" fmla="*/ f449 f215 1"/>
                              <a:gd name="f544" fmla="*/ f450 f216 1"/>
                              <a:gd name="f545" fmla="*/ f451 f215 1"/>
                              <a:gd name="f546" fmla="*/ f452 f216 1"/>
                              <a:gd name="f547" fmla="*/ f453 f215 1"/>
                              <a:gd name="f548" fmla="*/ f454 f216 1"/>
                              <a:gd name="f549" fmla="*/ f455 f215 1"/>
                              <a:gd name="f550" fmla="*/ f456 f216 1"/>
                              <a:gd name="f551" fmla="*/ f457 f215 1"/>
                              <a:gd name="f552" fmla="*/ f458 f216 1"/>
                              <a:gd name="f553" fmla="*/ f459 f215 1"/>
                              <a:gd name="f554" fmla="*/ f460 f216 1"/>
                              <a:gd name="f555" fmla="*/ f461 f215 1"/>
                              <a:gd name="f556" fmla="*/ f462 f216 1"/>
                              <a:gd name="f557" fmla="*/ f464 f216 1"/>
                              <a:gd name="f558" fmla="*/ f465 f216 1"/>
                              <a:gd name="f559" fmla="*/ f466 f215 1"/>
                              <a:gd name="f560" fmla="*/ f467 f216 1"/>
                              <a:gd name="f561" fmla="*/ f468 f215 1"/>
                              <a:gd name="f562" fmla="*/ f469 f216 1"/>
                              <a:gd name="f563" fmla="*/ f470 f215 1"/>
                              <a:gd name="f564" fmla="*/ f471 f216 1"/>
                              <a:gd name="f565" fmla="*/ f472 f215 1"/>
                              <a:gd name="f566" fmla="*/ f473 f216 1"/>
                              <a:gd name="f567" fmla="*/ f474 f215 1"/>
                              <a:gd name="f568" fmla="*/ f475 f216 1"/>
                              <a:gd name="f569" fmla="*/ f476 f215 1"/>
                              <a:gd name="f570" fmla="*/ f477 f216 1"/>
                              <a:gd name="f571" fmla="*/ f478 f215 1"/>
                              <a:gd name="f572" fmla="*/ f479 f216 1"/>
                              <a:gd name="f573" fmla="*/ f480 f215 1"/>
                              <a:gd name="f574" fmla="*/ f481 f216 1"/>
                              <a:gd name="f575" fmla="*/ f482 f215 1"/>
                              <a:gd name="f576" fmla="*/ f483 f216 1"/>
                              <a:gd name="f577" fmla="*/ f484 f215 1"/>
                              <a:gd name="f578" fmla="*/ f485 f216 1"/>
                              <a:gd name="f579" fmla="*/ f486 f215 1"/>
                              <a:gd name="f580" fmla="*/ f487 f216 1"/>
                              <a:gd name="f581" fmla="*/ f488 f215 1"/>
                              <a:gd name="f582" fmla="*/ f489 f216 1"/>
                              <a:gd name="f583" fmla="*/ f490 f215 1"/>
                              <a:gd name="f584" fmla="*/ f491 f216 1"/>
                              <a:gd name="f585" fmla="*/ f492 f215 1"/>
                              <a:gd name="f586" fmla="*/ f493 f216 1"/>
                              <a:gd name="f587" fmla="*/ f494 f215 1"/>
                              <a:gd name="f588" fmla="*/ f495 f216 1"/>
                              <a:gd name="f589" fmla="*/ f496 f215 1"/>
                              <a:gd name="f590" fmla="*/ f497 f216 1"/>
                              <a:gd name="f591" fmla="*/ f498 f215 1"/>
                              <a:gd name="f592" fmla="*/ f499 f216 1"/>
                              <a:gd name="f593" fmla="*/ f500 f215 1"/>
                              <a:gd name="f594" fmla="*/ f501 f215 1"/>
                              <a:gd name="f595" fmla="*/ f502 f216 1"/>
                              <a:gd name="f596" fmla="*/ f503 f216 1"/>
                              <a:gd name="f597" fmla="*/ f504 f215 1"/>
                              <a:gd name="f598" fmla="*/ f505 f216 1"/>
                            </a:gdLst>
                            <a:ahLst/>
                            <a:cxnLst>
                              <a:cxn ang="3cd4">
                                <a:pos x="hc" y="t"/>
                              </a:cxn>
                              <a:cxn ang="0">
                                <a:pos x="r" y="vc"/>
                              </a:cxn>
                              <a:cxn ang="cd4">
                                <a:pos x="hc" y="b"/>
                              </a:cxn>
                              <a:cxn ang="cd2">
                                <a:pos x="l" y="vc"/>
                              </a:cxn>
                              <a:cxn ang="f319">
                                <a:pos x="f510" y="f509"/>
                              </a:cxn>
                              <a:cxn ang="f319">
                                <a:pos x="f511" y="f509"/>
                              </a:cxn>
                              <a:cxn ang="f319">
                                <a:pos x="f512" y="f513"/>
                              </a:cxn>
                              <a:cxn ang="f319">
                                <a:pos x="f514" y="f515"/>
                              </a:cxn>
                              <a:cxn ang="f319">
                                <a:pos x="f516" y="f517"/>
                              </a:cxn>
                              <a:cxn ang="f319">
                                <a:pos x="f518" y="f519"/>
                              </a:cxn>
                              <a:cxn ang="f319">
                                <a:pos x="f514" y="f520"/>
                              </a:cxn>
                              <a:cxn ang="f319">
                                <a:pos x="f521" y="f522"/>
                              </a:cxn>
                              <a:cxn ang="f319">
                                <a:pos x="f523" y="f522"/>
                              </a:cxn>
                              <a:cxn ang="f319">
                                <a:pos x="f523" y="f524"/>
                              </a:cxn>
                              <a:cxn ang="f319">
                                <a:pos x="f525" y="f526"/>
                              </a:cxn>
                              <a:cxn ang="f319">
                                <a:pos x="f527" y="f528"/>
                              </a:cxn>
                              <a:cxn ang="f319">
                                <a:pos x="f529" y="f530"/>
                              </a:cxn>
                              <a:cxn ang="f319">
                                <a:pos x="f531" y="f532"/>
                              </a:cxn>
                              <a:cxn ang="f319">
                                <a:pos x="f533" y="f534"/>
                              </a:cxn>
                              <a:cxn ang="f319">
                                <a:pos x="f507" y="f535"/>
                              </a:cxn>
                              <a:cxn ang="f319">
                                <a:pos x="f536" y="f537"/>
                              </a:cxn>
                              <a:cxn ang="f319">
                                <a:pos x="f538" y="f539"/>
                              </a:cxn>
                              <a:cxn ang="f319">
                                <a:pos x="f540" y="f541"/>
                              </a:cxn>
                              <a:cxn ang="f319">
                                <a:pos x="f542" y="f508"/>
                              </a:cxn>
                              <a:cxn ang="f319">
                                <a:pos x="f543" y="f544"/>
                              </a:cxn>
                              <a:cxn ang="f319">
                                <a:pos x="f545" y="f546"/>
                              </a:cxn>
                              <a:cxn ang="f319">
                                <a:pos x="f547" y="f548"/>
                              </a:cxn>
                              <a:cxn ang="f319">
                                <a:pos x="f549" y="f550"/>
                              </a:cxn>
                              <a:cxn ang="f319">
                                <a:pos x="f551" y="f552"/>
                              </a:cxn>
                              <a:cxn ang="f319">
                                <a:pos x="f553" y="f554"/>
                              </a:cxn>
                              <a:cxn ang="f319">
                                <a:pos x="f555" y="f556"/>
                              </a:cxn>
                              <a:cxn ang="f319">
                                <a:pos x="f506" y="f557"/>
                              </a:cxn>
                              <a:cxn ang="f319">
                                <a:pos x="f555" y="f558"/>
                              </a:cxn>
                              <a:cxn ang="f319">
                                <a:pos x="f559" y="f560"/>
                              </a:cxn>
                              <a:cxn ang="f319">
                                <a:pos x="f561" y="f562"/>
                              </a:cxn>
                              <a:cxn ang="f319">
                                <a:pos x="f563" y="f564"/>
                              </a:cxn>
                              <a:cxn ang="f319">
                                <a:pos x="f565" y="f566"/>
                              </a:cxn>
                              <a:cxn ang="f319">
                                <a:pos x="f567" y="f568"/>
                              </a:cxn>
                              <a:cxn ang="f319">
                                <a:pos x="f569" y="f570"/>
                              </a:cxn>
                              <a:cxn ang="f319">
                                <a:pos x="f571" y="f572"/>
                              </a:cxn>
                              <a:cxn ang="f319">
                                <a:pos x="f573" y="f574"/>
                              </a:cxn>
                              <a:cxn ang="f319">
                                <a:pos x="f575" y="f576"/>
                              </a:cxn>
                              <a:cxn ang="f319">
                                <a:pos x="f577" y="f578"/>
                              </a:cxn>
                              <a:cxn ang="f319">
                                <a:pos x="f579" y="f580"/>
                              </a:cxn>
                              <a:cxn ang="f319">
                                <a:pos x="f581" y="f582"/>
                              </a:cxn>
                              <a:cxn ang="f319">
                                <a:pos x="f583" y="f584"/>
                              </a:cxn>
                              <a:cxn ang="f319">
                                <a:pos x="f585" y="f586"/>
                              </a:cxn>
                              <a:cxn ang="f319">
                                <a:pos x="f587" y="f588"/>
                              </a:cxn>
                              <a:cxn ang="f319">
                                <a:pos x="f589" y="f590"/>
                              </a:cxn>
                              <a:cxn ang="f319">
                                <a:pos x="f591" y="f592"/>
                              </a:cxn>
                              <a:cxn ang="f319">
                                <a:pos x="f593" y="f588"/>
                              </a:cxn>
                              <a:cxn ang="f319">
                                <a:pos x="f594" y="f595"/>
                              </a:cxn>
                              <a:cxn ang="f319">
                                <a:pos x="f594" y="f596"/>
                              </a:cxn>
                              <a:cxn ang="f319">
                                <a:pos x="f597" y="f598"/>
                              </a:cxn>
                              <a:cxn ang="f319">
                                <a:pos x="f510" y="f509"/>
                              </a:cxn>
                            </a:cxnLst>
                            <a:rect l="f506" t="f509" r="f507" b="f508"/>
                            <a:pathLst>
                              <a:path w="58801" h="89916">
                                <a:moveTo>
                                  <a:pt x="f8" y="f5"/>
                                </a:moveTo>
                                <a:lnTo>
                                  <a:pt x="f9" y="f5"/>
                                </a:lnTo>
                                <a:cubicBezTo>
                                  <a:pt x="f10" y="f5"/>
                                  <a:pt x="f11" y="f12"/>
                                  <a:pt x="f13" y="f14"/>
                                </a:cubicBezTo>
                                <a:cubicBezTo>
                                  <a:pt x="f15" y="f16"/>
                                  <a:pt x="f17" y="f18"/>
                                  <a:pt x="f19" y="f20"/>
                                </a:cubicBezTo>
                                <a:cubicBezTo>
                                  <a:pt x="f21" y="f22"/>
                                  <a:pt x="f23" y="f24"/>
                                  <a:pt x="f25" y="f26"/>
                                </a:cubicBezTo>
                                <a:cubicBezTo>
                                  <a:pt x="f27" y="f28"/>
                                  <a:pt x="f27" y="f29"/>
                                  <a:pt x="f27" y="f30"/>
                                </a:cubicBezTo>
                                <a:cubicBezTo>
                                  <a:pt x="f27" y="f31"/>
                                  <a:pt x="f25" y="f32"/>
                                  <a:pt x="f19" y="f8"/>
                                </a:cubicBezTo>
                                <a:cubicBezTo>
                                  <a:pt x="f33" y="f34"/>
                                  <a:pt x="f35" y="f36"/>
                                  <a:pt x="f37" y="f36"/>
                                </a:cubicBezTo>
                                <a:lnTo>
                                  <a:pt x="f38" y="f36"/>
                                </a:lnTo>
                                <a:lnTo>
                                  <a:pt x="f38" y="f39"/>
                                </a:lnTo>
                                <a:cubicBezTo>
                                  <a:pt x="f40" y="f41"/>
                                  <a:pt x="f42" y="f43"/>
                                  <a:pt x="f44" y="f43"/>
                                </a:cubicBezTo>
                                <a:cubicBezTo>
                                  <a:pt x="f45" y="f46"/>
                                  <a:pt x="f47" y="f46"/>
                                  <a:pt x="f48" y="f46"/>
                                </a:cubicBezTo>
                                <a:cubicBezTo>
                                  <a:pt x="f49" y="f46"/>
                                  <a:pt x="f50" y="f51"/>
                                  <a:pt x="f52" y="f53"/>
                                </a:cubicBezTo>
                                <a:cubicBezTo>
                                  <a:pt x="f54" y="f55"/>
                                  <a:pt x="f56" y="f57"/>
                                  <a:pt x="f58" y="f59"/>
                                </a:cubicBezTo>
                                <a:cubicBezTo>
                                  <a:pt x="f60" y="f61"/>
                                  <a:pt x="f62" y="f63"/>
                                  <a:pt x="f64" y="f65"/>
                                </a:cubicBezTo>
                                <a:cubicBezTo>
                                  <a:pt x="f66" y="f25"/>
                                  <a:pt x="f6" y="f67"/>
                                  <a:pt x="f6" y="f68"/>
                                </a:cubicBezTo>
                                <a:cubicBezTo>
                                  <a:pt x="f6" y="f69"/>
                                  <a:pt x="f70" y="f71"/>
                                  <a:pt x="f72" y="f73"/>
                                </a:cubicBezTo>
                                <a:cubicBezTo>
                                  <a:pt x="f74" y="f75"/>
                                  <a:pt x="f76" y="f77"/>
                                  <a:pt x="f78" y="f79"/>
                                </a:cubicBezTo>
                                <a:cubicBezTo>
                                  <a:pt x="f80" y="f81"/>
                                  <a:pt x="f82" y="f83"/>
                                  <a:pt x="f84" y="f85"/>
                                </a:cubicBezTo>
                                <a:cubicBezTo>
                                  <a:pt x="f86" y="f87"/>
                                  <a:pt x="f88" y="f7"/>
                                  <a:pt x="f89" y="f7"/>
                                </a:cubicBezTo>
                                <a:cubicBezTo>
                                  <a:pt x="f90" y="f7"/>
                                  <a:pt x="f91" y="f92"/>
                                  <a:pt x="f93" y="f94"/>
                                </a:cubicBezTo>
                                <a:cubicBezTo>
                                  <a:pt x="f95" y="f96"/>
                                  <a:pt x="f97" y="f98"/>
                                  <a:pt x="f99" y="f100"/>
                                </a:cubicBezTo>
                                <a:cubicBezTo>
                                  <a:pt x="f101" y="f102"/>
                                  <a:pt x="f103" y="f104"/>
                                  <a:pt x="f105" y="f106"/>
                                </a:cubicBezTo>
                                <a:cubicBezTo>
                                  <a:pt x="f107" y="f108"/>
                                  <a:pt x="f109" y="f110"/>
                                  <a:pt x="f111" y="f112"/>
                                </a:cubicBezTo>
                                <a:cubicBezTo>
                                  <a:pt x="f113" y="f114"/>
                                  <a:pt x="f18" y="f115"/>
                                  <a:pt x="f116" y="f117"/>
                                </a:cubicBezTo>
                                <a:cubicBezTo>
                                  <a:pt x="f118" y="f119"/>
                                  <a:pt x="f16" y="f120"/>
                                  <a:pt x="f14" y="f121"/>
                                </a:cubicBezTo>
                                <a:cubicBezTo>
                                  <a:pt x="f122" y="f123"/>
                                  <a:pt x="f12" y="f79"/>
                                  <a:pt x="f12" y="f124"/>
                                </a:cubicBezTo>
                                <a:cubicBezTo>
                                  <a:pt x="f5" y="f125"/>
                                  <a:pt x="f5" y="f126"/>
                                  <a:pt x="f5" y="f127"/>
                                </a:cubicBezTo>
                                <a:cubicBezTo>
                                  <a:pt x="f5" y="f128"/>
                                  <a:pt x="f5" y="f129"/>
                                  <a:pt x="f12" y="f130"/>
                                </a:cubicBezTo>
                                <a:cubicBezTo>
                                  <a:pt x="f122" y="f131"/>
                                  <a:pt x="f14" y="f132"/>
                                  <a:pt x="f16" y="f133"/>
                                </a:cubicBezTo>
                                <a:cubicBezTo>
                                  <a:pt x="f116" y="f134"/>
                                  <a:pt x="f18" y="f135"/>
                                  <a:pt x="f20" y="f136"/>
                                </a:cubicBezTo>
                                <a:cubicBezTo>
                                  <a:pt x="f111" y="f137"/>
                                  <a:pt x="f138" y="f137"/>
                                  <a:pt x="f139" y="f137"/>
                                </a:cubicBezTo>
                                <a:cubicBezTo>
                                  <a:pt x="f140" y="f137"/>
                                  <a:pt x="f141" y="f136"/>
                                  <a:pt x="f29" y="f142"/>
                                </a:cubicBezTo>
                                <a:cubicBezTo>
                                  <a:pt x="f143" y="f144"/>
                                  <a:pt x="f31" y="f145"/>
                                  <a:pt x="f146" y="f147"/>
                                </a:cubicBezTo>
                                <a:cubicBezTo>
                                  <a:pt x="f148" y="f149"/>
                                  <a:pt x="f150" y="f128"/>
                                  <a:pt x="f151" y="f152"/>
                                </a:cubicBezTo>
                                <a:cubicBezTo>
                                  <a:pt x="f153" y="f154"/>
                                  <a:pt x="f155" y="f126"/>
                                  <a:pt x="f156" y="f126"/>
                                </a:cubicBezTo>
                                <a:cubicBezTo>
                                  <a:pt x="f157" y="f126"/>
                                  <a:pt x="f158" y="f154"/>
                                  <a:pt x="f159" y="f160"/>
                                </a:cubicBezTo>
                                <a:cubicBezTo>
                                  <a:pt x="f39" y="f161"/>
                                  <a:pt x="f162" y="f163"/>
                                  <a:pt x="f57" y="f164"/>
                                </a:cubicBezTo>
                                <a:cubicBezTo>
                                  <a:pt x="f52" y="f165"/>
                                  <a:pt x="f166" y="f167"/>
                                  <a:pt x="f168" y="f169"/>
                                </a:cubicBezTo>
                                <a:cubicBezTo>
                                  <a:pt x="f170" y="f171"/>
                                  <a:pt x="f172" y="f173"/>
                                  <a:pt x="f172" y="f174"/>
                                </a:cubicBezTo>
                                <a:cubicBezTo>
                                  <a:pt x="f172" y="f175"/>
                                  <a:pt x="f54" y="f176"/>
                                  <a:pt x="f177" y="f178"/>
                                </a:cubicBezTo>
                                <a:cubicBezTo>
                                  <a:pt x="f179" y="f180"/>
                                  <a:pt x="f181" y="f182"/>
                                  <a:pt x="f183" y="f56"/>
                                </a:cubicBezTo>
                                <a:cubicBezTo>
                                  <a:pt x="f184" y="f185"/>
                                  <a:pt x="f186" y="f187"/>
                                  <a:pt x="f188" y="f170"/>
                                </a:cubicBezTo>
                                <a:cubicBezTo>
                                  <a:pt x="f189" y="f190"/>
                                  <a:pt x="f191" y="f168"/>
                                  <a:pt x="f192" y="f168"/>
                                </a:cubicBezTo>
                                <a:cubicBezTo>
                                  <a:pt x="f193" y="f168"/>
                                  <a:pt x="f194" y="f195"/>
                                  <a:pt x="f196" y="f190"/>
                                </a:cubicBezTo>
                                <a:cubicBezTo>
                                  <a:pt x="f197" y="f198"/>
                                  <a:pt x="f36" y="f199"/>
                                  <a:pt x="f200" y="f199"/>
                                </a:cubicBezTo>
                                <a:cubicBezTo>
                                  <a:pt x="f201" y="f199"/>
                                  <a:pt x="f202" y="f203"/>
                                  <a:pt x="f204" y="f168"/>
                                </a:cubicBezTo>
                                <a:cubicBezTo>
                                  <a:pt x="f30" y="f205"/>
                                  <a:pt x="f206" y="f207"/>
                                  <a:pt x="f206" y="f208"/>
                                </a:cubicBezTo>
                                <a:lnTo>
                                  <a:pt x="f206" y="f209"/>
                                </a:lnTo>
                                <a:cubicBezTo>
                                  <a:pt x="f206" y="f210"/>
                                  <a:pt x="f30" y="f109"/>
                                  <a:pt x="f211" y="f113"/>
                                </a:cubicBezTo>
                                <a:cubicBezTo>
                                  <a:pt x="f212" y="f14"/>
                                  <a:pt x="f213" y="f5"/>
                                  <a:pt x="f8" y="f5"/>
                                </a:cubicBezTo>
                                <a:close/>
                              </a:path>
                            </a:pathLst>
                          </a:custGeom>
                          <a:solidFill>
                            <a:srgbClr val="000000"/>
                          </a:solidFill>
                          <a:ln cap="flat">
                            <a:noFill/>
                            <a:prstDash val="solid"/>
                          </a:ln>
                        </wps:spPr>
                        <wps:bodyPr lIns="0" tIns="0" rIns="0" bIns="0"/>
                      </wps:wsp>
                      <wps:wsp>
                        <wps:cNvPr id="69" name="Rectangle 172"/>
                        <wps:cNvSpPr/>
                        <wps:spPr>
                          <a:xfrm>
                            <a:off x="4298301" y="2048320"/>
                            <a:ext cx="50703" cy="224805"/>
                          </a:xfrm>
                          <a:prstGeom prst="rect">
                            <a:avLst/>
                          </a:prstGeom>
                          <a:noFill/>
                          <a:ln cap="flat">
                            <a:noFill/>
                            <a:prstDash val="solid"/>
                          </a:ln>
                        </wps:spPr>
                        <wps:txbx>
                          <w:txbxContent>
                            <w:p w14:paraId="64FCCBD0"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70" name="Picture 174"/>
                          <pic:cNvPicPr>
                            <a:picLocks noChangeAspect="1"/>
                          </pic:cNvPicPr>
                        </pic:nvPicPr>
                        <pic:blipFill>
                          <a:blip r:embed="rId64"/>
                          <a:srcRect/>
                          <a:stretch>
                            <a:fillRect/>
                          </a:stretch>
                        </pic:blipFill>
                        <pic:spPr>
                          <a:xfrm>
                            <a:off x="4295896" y="2051118"/>
                            <a:ext cx="35003" cy="218002"/>
                          </a:xfrm>
                          <a:prstGeom prst="rect">
                            <a:avLst/>
                          </a:prstGeom>
                          <a:noFill/>
                          <a:ln>
                            <a:noFill/>
                            <a:prstDash/>
                          </a:ln>
                        </pic:spPr>
                      </pic:pic>
                      <wps:wsp>
                        <wps:cNvPr id="71" name="Rectangle 175"/>
                        <wps:cNvSpPr/>
                        <wps:spPr>
                          <a:xfrm>
                            <a:off x="4296701" y="2088123"/>
                            <a:ext cx="42300" cy="190405"/>
                          </a:xfrm>
                          <a:prstGeom prst="rect">
                            <a:avLst/>
                          </a:prstGeom>
                          <a:noFill/>
                          <a:ln cap="flat">
                            <a:noFill/>
                            <a:prstDash val="solid"/>
                          </a:ln>
                        </wps:spPr>
                        <wps:txbx>
                          <w:txbxContent>
                            <w:p w14:paraId="69B5D597" w14:textId="77777777" w:rsidR="0096536C" w:rsidRDefault="00537B24">
                              <w:pPr>
                                <w:spacing w:after="160"/>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72" name="Rectangle 176"/>
                        <wps:cNvSpPr/>
                        <wps:spPr>
                          <a:xfrm>
                            <a:off x="4328696" y="2057418"/>
                            <a:ext cx="50804" cy="224905"/>
                          </a:xfrm>
                          <a:prstGeom prst="rect">
                            <a:avLst/>
                          </a:prstGeom>
                          <a:noFill/>
                          <a:ln cap="flat">
                            <a:noFill/>
                            <a:prstDash val="solid"/>
                          </a:ln>
                        </wps:spPr>
                        <wps:txbx>
                          <w:txbxContent>
                            <w:p w14:paraId="65935D2B"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73" name="Picture 178"/>
                          <pic:cNvPicPr>
                            <a:picLocks noChangeAspect="1"/>
                          </pic:cNvPicPr>
                        </pic:nvPicPr>
                        <pic:blipFill>
                          <a:blip r:embed="rId65"/>
                          <a:srcRect/>
                          <a:stretch>
                            <a:fillRect/>
                          </a:stretch>
                        </pic:blipFill>
                        <pic:spPr>
                          <a:xfrm>
                            <a:off x="4282098" y="1263216"/>
                            <a:ext cx="96002" cy="219501"/>
                          </a:xfrm>
                          <a:prstGeom prst="rect">
                            <a:avLst/>
                          </a:prstGeom>
                          <a:noFill/>
                          <a:ln>
                            <a:noFill/>
                            <a:prstDash/>
                          </a:ln>
                        </pic:spPr>
                      </pic:pic>
                      <wps:wsp>
                        <wps:cNvPr id="74" name="Shape 179"/>
                        <wps:cNvSpPr/>
                        <wps:spPr>
                          <a:xfrm>
                            <a:off x="4289898" y="1307217"/>
                            <a:ext cx="30504" cy="89903"/>
                          </a:xfrm>
                          <a:custGeom>
                            <a:avLst/>
                            <a:gdLst>
                              <a:gd name="f0" fmla="val 10800000"/>
                              <a:gd name="f1" fmla="val 5400000"/>
                              <a:gd name="f2" fmla="val 180"/>
                              <a:gd name="f3" fmla="val w"/>
                              <a:gd name="f4" fmla="val h"/>
                              <a:gd name="f5" fmla="val 0"/>
                              <a:gd name="f6" fmla="val 30480"/>
                              <a:gd name="f7" fmla="val 89866"/>
                              <a:gd name="f8" fmla="val 9824"/>
                              <a:gd name="f9" fmla="val 26289"/>
                              <a:gd name="f10" fmla="val 10745"/>
                              <a:gd name="f11" fmla="val 23114"/>
                              <a:gd name="f12" fmla="val 12523"/>
                              <a:gd name="f13" fmla="val 20447"/>
                              <a:gd name="f14" fmla="val 14809"/>
                              <a:gd name="f15" fmla="val 18415"/>
                              <a:gd name="f16" fmla="val 17730"/>
                              <a:gd name="f17" fmla="val 16383"/>
                              <a:gd name="f18" fmla="val 20651"/>
                              <a:gd name="f19" fmla="val 14859"/>
                              <a:gd name="f20" fmla="val 24080"/>
                              <a:gd name="f21" fmla="val 13970"/>
                              <a:gd name="f22" fmla="val 27890"/>
                              <a:gd name="f23" fmla="val 12954"/>
                              <a:gd name="f24" fmla="val 31700"/>
                              <a:gd name="f25" fmla="val 12319"/>
                              <a:gd name="f26" fmla="val 35764"/>
                              <a:gd name="f27" fmla="val 12192"/>
                              <a:gd name="f28" fmla="val 39955"/>
                              <a:gd name="f29" fmla="val 13462"/>
                              <a:gd name="f30" fmla="val 39320"/>
                              <a:gd name="f31" fmla="val 38558"/>
                              <a:gd name="f32" fmla="val 37923"/>
                              <a:gd name="f33" fmla="val 18034"/>
                              <a:gd name="f34" fmla="val 37288"/>
                              <a:gd name="f35" fmla="val 19685"/>
                              <a:gd name="f36" fmla="val 36653"/>
                              <a:gd name="f37" fmla="val 21590"/>
                              <a:gd name="f38" fmla="val 36145"/>
                              <a:gd name="f39" fmla="val 23368"/>
                              <a:gd name="f40" fmla="val 35510"/>
                              <a:gd name="f41" fmla="val 25400"/>
                              <a:gd name="f42" fmla="val 35129"/>
                              <a:gd name="f43" fmla="val 27432"/>
                              <a:gd name="f44" fmla="val 34748"/>
                              <a:gd name="f45" fmla="val 34513"/>
                              <a:gd name="f46" fmla="val 43632"/>
                              <a:gd name="f47" fmla="val 26416"/>
                              <a:gd name="f48" fmla="val 44019"/>
                              <a:gd name="f49" fmla="val 24638"/>
                              <a:gd name="f50" fmla="val 44273"/>
                              <a:gd name="f51" fmla="val 22987"/>
                              <a:gd name="f52" fmla="val 44654"/>
                              <a:gd name="f53" fmla="val 21336"/>
                              <a:gd name="f54" fmla="val 45289"/>
                              <a:gd name="f55" fmla="val 45797"/>
                              <a:gd name="f56" fmla="val 46305"/>
                              <a:gd name="f57" fmla="val 16637"/>
                              <a:gd name="f58" fmla="val 47067"/>
                              <a:gd name="f59" fmla="val 15113"/>
                              <a:gd name="f60" fmla="val 47829"/>
                              <a:gd name="f61" fmla="val 13716"/>
                              <a:gd name="f62" fmla="val 48591"/>
                              <a:gd name="f63" fmla="val 12446"/>
                              <a:gd name="f64" fmla="val 49353"/>
                              <a:gd name="f65" fmla="val 55195"/>
                              <a:gd name="f66" fmla="val 12827"/>
                              <a:gd name="f67" fmla="val 60148"/>
                              <a:gd name="f68" fmla="val 13589"/>
                              <a:gd name="f69" fmla="val 64212"/>
                              <a:gd name="f70" fmla="val 14478"/>
                              <a:gd name="f71" fmla="val 68149"/>
                              <a:gd name="f72" fmla="val 15621"/>
                              <a:gd name="f73" fmla="val 71324"/>
                              <a:gd name="f74" fmla="val 17145"/>
                              <a:gd name="f75" fmla="val 73737"/>
                              <a:gd name="f76" fmla="val 18542"/>
                              <a:gd name="f77" fmla="val 76150"/>
                              <a:gd name="f78" fmla="val 77801"/>
                              <a:gd name="f79" fmla="val 22733"/>
                              <a:gd name="f80" fmla="val 78817"/>
                              <a:gd name="f81" fmla="val 80316"/>
                              <a:gd name="f82" fmla="val 89692"/>
                              <a:gd name="f83" fmla="val 29464"/>
                              <a:gd name="f84" fmla="val 25654"/>
                              <a:gd name="f85" fmla="val 22225"/>
                              <a:gd name="f86" fmla="val 89485"/>
                              <a:gd name="f87" fmla="val 19177"/>
                              <a:gd name="f88" fmla="val 88469"/>
                              <a:gd name="f89" fmla="val 16256"/>
                              <a:gd name="f90" fmla="val 87580"/>
                              <a:gd name="f91" fmla="val 86310"/>
                              <a:gd name="f92" fmla="val 11430"/>
                              <a:gd name="f93" fmla="val 84659"/>
                              <a:gd name="f94" fmla="val 9271"/>
                              <a:gd name="f95" fmla="val 82881"/>
                              <a:gd name="f96" fmla="val 7366"/>
                              <a:gd name="f97" fmla="val 80849"/>
                              <a:gd name="f98" fmla="val 5969"/>
                              <a:gd name="f99" fmla="val 78436"/>
                              <a:gd name="f100" fmla="val 4445"/>
                              <a:gd name="f101" fmla="val 75896"/>
                              <a:gd name="f102" fmla="val 3302"/>
                              <a:gd name="f103" fmla="val 73102"/>
                              <a:gd name="f104" fmla="val 2413"/>
                              <a:gd name="f105" fmla="val 69927"/>
                              <a:gd name="f106" fmla="val 1524"/>
                              <a:gd name="f107" fmla="val 66879"/>
                              <a:gd name="f108" fmla="val 889"/>
                              <a:gd name="f109" fmla="val 63323"/>
                              <a:gd name="f110" fmla="val 508"/>
                              <a:gd name="f111" fmla="val 59640"/>
                              <a:gd name="f112" fmla="val 127"/>
                              <a:gd name="f113" fmla="val 55957"/>
                              <a:gd name="f114" fmla="val 51893"/>
                              <a:gd name="f115" fmla="val 47575"/>
                              <a:gd name="f116" fmla="val 43765"/>
                              <a:gd name="f117" fmla="val 635"/>
                              <a:gd name="f118" fmla="val 1016"/>
                              <a:gd name="f119" fmla="val 32208"/>
                              <a:gd name="f120" fmla="val 1778"/>
                              <a:gd name="f121" fmla="val 28525"/>
                              <a:gd name="f122" fmla="val 2921"/>
                              <a:gd name="f123" fmla="val 24842"/>
                              <a:gd name="f124" fmla="val 3937"/>
                              <a:gd name="f125" fmla="val 21286"/>
                              <a:gd name="f126" fmla="val 5461"/>
                              <a:gd name="f127" fmla="val 17857"/>
                              <a:gd name="f128" fmla="val 14682"/>
                              <a:gd name="f129" fmla="val 11507"/>
                              <a:gd name="f130" fmla="val 11684"/>
                              <a:gd name="f131" fmla="val 8713"/>
                              <a:gd name="f132" fmla="val 6427"/>
                              <a:gd name="f133" fmla="val 17399"/>
                              <a:gd name="f134" fmla="val 4014"/>
                              <a:gd name="f135" fmla="val 20828"/>
                              <a:gd name="f136" fmla="val 2236"/>
                              <a:gd name="f137" fmla="val 24765"/>
                              <a:gd name="f138" fmla="val 839"/>
                              <a:gd name="f139" fmla="+- 0 0 -90"/>
                              <a:gd name="f140" fmla="*/ f3 1 30480"/>
                              <a:gd name="f141" fmla="*/ f4 1 89866"/>
                              <a:gd name="f142" fmla="val f5"/>
                              <a:gd name="f143" fmla="val f6"/>
                              <a:gd name="f144" fmla="val f7"/>
                              <a:gd name="f145" fmla="*/ f139 f0 1"/>
                              <a:gd name="f146" fmla="+- f144 0 f142"/>
                              <a:gd name="f147" fmla="+- f143 0 f142"/>
                              <a:gd name="f148" fmla="*/ f145 1 f2"/>
                              <a:gd name="f149" fmla="*/ f147 1 30480"/>
                              <a:gd name="f150" fmla="*/ f146 1 89866"/>
                              <a:gd name="f151" fmla="*/ 30480 f147 1"/>
                              <a:gd name="f152" fmla="*/ 0 f146 1"/>
                              <a:gd name="f153" fmla="*/ 9824 f146 1"/>
                              <a:gd name="f154" fmla="*/ 26289 f147 1"/>
                              <a:gd name="f155" fmla="*/ 10745 f146 1"/>
                              <a:gd name="f156" fmla="*/ 18415 f147 1"/>
                              <a:gd name="f157" fmla="*/ 17730 f146 1"/>
                              <a:gd name="f158" fmla="*/ 13970 f147 1"/>
                              <a:gd name="f159" fmla="*/ 27890 f146 1"/>
                              <a:gd name="f160" fmla="*/ 12192 f147 1"/>
                              <a:gd name="f161" fmla="*/ 39955 f146 1"/>
                              <a:gd name="f162" fmla="*/ 16383 f147 1"/>
                              <a:gd name="f163" fmla="*/ 37923 f146 1"/>
                              <a:gd name="f164" fmla="*/ 21590 f147 1"/>
                              <a:gd name="f165" fmla="*/ 36145 f146 1"/>
                              <a:gd name="f166" fmla="*/ 27432 f147 1"/>
                              <a:gd name="f167" fmla="*/ 34748 f146 1"/>
                              <a:gd name="f168" fmla="*/ 34513 f146 1"/>
                              <a:gd name="f169" fmla="*/ 43632 f146 1"/>
                              <a:gd name="f170" fmla="*/ 26416 f147 1"/>
                              <a:gd name="f171" fmla="*/ 44019 f146 1"/>
                              <a:gd name="f172" fmla="*/ 21336 f147 1"/>
                              <a:gd name="f173" fmla="*/ 45289 f146 1"/>
                              <a:gd name="f174" fmla="*/ 16637 f147 1"/>
                              <a:gd name="f175" fmla="*/ 47067 f146 1"/>
                              <a:gd name="f176" fmla="*/ 12446 f147 1"/>
                              <a:gd name="f177" fmla="*/ 49353 f146 1"/>
                              <a:gd name="f178" fmla="*/ 13589 f147 1"/>
                              <a:gd name="f179" fmla="*/ 64212 f146 1"/>
                              <a:gd name="f180" fmla="*/ 17145 f147 1"/>
                              <a:gd name="f181" fmla="*/ 73737 f146 1"/>
                              <a:gd name="f182" fmla="*/ 22733 f147 1"/>
                              <a:gd name="f183" fmla="*/ 78817 f146 1"/>
                              <a:gd name="f184" fmla="*/ 80316 f146 1"/>
                              <a:gd name="f185" fmla="*/ 89692 f146 1"/>
                              <a:gd name="f186" fmla="*/ 29464 f147 1"/>
                              <a:gd name="f187" fmla="*/ 89866 f146 1"/>
                              <a:gd name="f188" fmla="*/ 19177 f147 1"/>
                              <a:gd name="f189" fmla="*/ 88469 f146 1"/>
                              <a:gd name="f190" fmla="*/ 11430 f147 1"/>
                              <a:gd name="f191" fmla="*/ 84659 f146 1"/>
                              <a:gd name="f192" fmla="*/ 5969 f147 1"/>
                              <a:gd name="f193" fmla="*/ 78436 f146 1"/>
                              <a:gd name="f194" fmla="*/ 2413 f147 1"/>
                              <a:gd name="f195" fmla="*/ 69927 f146 1"/>
                              <a:gd name="f196" fmla="*/ 508 f147 1"/>
                              <a:gd name="f197" fmla="*/ 59640 f146 1"/>
                              <a:gd name="f198" fmla="*/ 0 f147 1"/>
                              <a:gd name="f199" fmla="*/ 47575 f146 1"/>
                              <a:gd name="f200" fmla="*/ 635 f147 1"/>
                              <a:gd name="f201" fmla="*/ 2921 f147 1"/>
                              <a:gd name="f202" fmla="*/ 24842 f146 1"/>
                              <a:gd name="f203" fmla="*/ 7366 f147 1"/>
                              <a:gd name="f204" fmla="*/ 14682 f146 1"/>
                              <a:gd name="f205" fmla="*/ 14478 f147 1"/>
                              <a:gd name="f206" fmla="*/ 6427 f146 1"/>
                              <a:gd name="f207" fmla="*/ 24765 f147 1"/>
                              <a:gd name="f208" fmla="*/ 839 f146 1"/>
                              <a:gd name="f209" fmla="+- f148 0 f1"/>
                              <a:gd name="f210" fmla="*/ f151 1 30480"/>
                              <a:gd name="f211" fmla="*/ f152 1 89866"/>
                              <a:gd name="f212" fmla="*/ f153 1 89866"/>
                              <a:gd name="f213" fmla="*/ f154 1 30480"/>
                              <a:gd name="f214" fmla="*/ f155 1 89866"/>
                              <a:gd name="f215" fmla="*/ f156 1 30480"/>
                              <a:gd name="f216" fmla="*/ f157 1 89866"/>
                              <a:gd name="f217" fmla="*/ f158 1 30480"/>
                              <a:gd name="f218" fmla="*/ f159 1 89866"/>
                              <a:gd name="f219" fmla="*/ f160 1 30480"/>
                              <a:gd name="f220" fmla="*/ f161 1 89866"/>
                              <a:gd name="f221" fmla="*/ f162 1 30480"/>
                              <a:gd name="f222" fmla="*/ f163 1 89866"/>
                              <a:gd name="f223" fmla="*/ f164 1 30480"/>
                              <a:gd name="f224" fmla="*/ f165 1 89866"/>
                              <a:gd name="f225" fmla="*/ f166 1 30480"/>
                              <a:gd name="f226" fmla="*/ f167 1 89866"/>
                              <a:gd name="f227" fmla="*/ f168 1 89866"/>
                              <a:gd name="f228" fmla="*/ f169 1 89866"/>
                              <a:gd name="f229" fmla="*/ f170 1 30480"/>
                              <a:gd name="f230" fmla="*/ f171 1 89866"/>
                              <a:gd name="f231" fmla="*/ f172 1 30480"/>
                              <a:gd name="f232" fmla="*/ f173 1 89866"/>
                              <a:gd name="f233" fmla="*/ f174 1 30480"/>
                              <a:gd name="f234" fmla="*/ f175 1 89866"/>
                              <a:gd name="f235" fmla="*/ f176 1 30480"/>
                              <a:gd name="f236" fmla="*/ f177 1 89866"/>
                              <a:gd name="f237" fmla="*/ f178 1 30480"/>
                              <a:gd name="f238" fmla="*/ f179 1 89866"/>
                              <a:gd name="f239" fmla="*/ f180 1 30480"/>
                              <a:gd name="f240" fmla="*/ f181 1 89866"/>
                              <a:gd name="f241" fmla="*/ f182 1 30480"/>
                              <a:gd name="f242" fmla="*/ f183 1 89866"/>
                              <a:gd name="f243" fmla="*/ f184 1 89866"/>
                              <a:gd name="f244" fmla="*/ f185 1 89866"/>
                              <a:gd name="f245" fmla="*/ f186 1 30480"/>
                              <a:gd name="f246" fmla="*/ f187 1 89866"/>
                              <a:gd name="f247" fmla="*/ f188 1 30480"/>
                              <a:gd name="f248" fmla="*/ f189 1 89866"/>
                              <a:gd name="f249" fmla="*/ f190 1 30480"/>
                              <a:gd name="f250" fmla="*/ f191 1 89866"/>
                              <a:gd name="f251" fmla="*/ f192 1 30480"/>
                              <a:gd name="f252" fmla="*/ f193 1 89866"/>
                              <a:gd name="f253" fmla="*/ f194 1 30480"/>
                              <a:gd name="f254" fmla="*/ f195 1 89866"/>
                              <a:gd name="f255" fmla="*/ f196 1 30480"/>
                              <a:gd name="f256" fmla="*/ f197 1 89866"/>
                              <a:gd name="f257" fmla="*/ f198 1 30480"/>
                              <a:gd name="f258" fmla="*/ f199 1 89866"/>
                              <a:gd name="f259" fmla="*/ f200 1 30480"/>
                              <a:gd name="f260" fmla="*/ f201 1 30480"/>
                              <a:gd name="f261" fmla="*/ f202 1 89866"/>
                              <a:gd name="f262" fmla="*/ f203 1 30480"/>
                              <a:gd name="f263" fmla="*/ f204 1 89866"/>
                              <a:gd name="f264" fmla="*/ f205 1 30480"/>
                              <a:gd name="f265" fmla="*/ f206 1 89866"/>
                              <a:gd name="f266" fmla="*/ f207 1 30480"/>
                              <a:gd name="f267" fmla="*/ f208 1 89866"/>
                              <a:gd name="f268" fmla="*/ f210 1 f149"/>
                              <a:gd name="f269" fmla="*/ f211 1 f150"/>
                              <a:gd name="f270" fmla="*/ f212 1 f150"/>
                              <a:gd name="f271" fmla="*/ f213 1 f149"/>
                              <a:gd name="f272" fmla="*/ f214 1 f150"/>
                              <a:gd name="f273" fmla="*/ f215 1 f149"/>
                              <a:gd name="f274" fmla="*/ f216 1 f150"/>
                              <a:gd name="f275" fmla="*/ f217 1 f149"/>
                              <a:gd name="f276" fmla="*/ f218 1 f150"/>
                              <a:gd name="f277" fmla="*/ f219 1 f149"/>
                              <a:gd name="f278" fmla="*/ f220 1 f150"/>
                              <a:gd name="f279" fmla="*/ f221 1 f149"/>
                              <a:gd name="f280" fmla="*/ f222 1 f150"/>
                              <a:gd name="f281" fmla="*/ f223 1 f149"/>
                              <a:gd name="f282" fmla="*/ f224 1 f150"/>
                              <a:gd name="f283" fmla="*/ f225 1 f149"/>
                              <a:gd name="f284" fmla="*/ f226 1 f150"/>
                              <a:gd name="f285" fmla="*/ f227 1 f150"/>
                              <a:gd name="f286" fmla="*/ f228 1 f150"/>
                              <a:gd name="f287" fmla="*/ f229 1 f149"/>
                              <a:gd name="f288" fmla="*/ f230 1 f150"/>
                              <a:gd name="f289" fmla="*/ f231 1 f149"/>
                              <a:gd name="f290" fmla="*/ f232 1 f150"/>
                              <a:gd name="f291" fmla="*/ f233 1 f149"/>
                              <a:gd name="f292" fmla="*/ f234 1 f150"/>
                              <a:gd name="f293" fmla="*/ f235 1 f149"/>
                              <a:gd name="f294" fmla="*/ f236 1 f150"/>
                              <a:gd name="f295" fmla="*/ f237 1 f149"/>
                              <a:gd name="f296" fmla="*/ f238 1 f150"/>
                              <a:gd name="f297" fmla="*/ f239 1 f149"/>
                              <a:gd name="f298" fmla="*/ f240 1 f150"/>
                              <a:gd name="f299" fmla="*/ f241 1 f149"/>
                              <a:gd name="f300" fmla="*/ f242 1 f150"/>
                              <a:gd name="f301" fmla="*/ f243 1 f150"/>
                              <a:gd name="f302" fmla="*/ f244 1 f150"/>
                              <a:gd name="f303" fmla="*/ f245 1 f149"/>
                              <a:gd name="f304" fmla="*/ f246 1 f150"/>
                              <a:gd name="f305" fmla="*/ f247 1 f149"/>
                              <a:gd name="f306" fmla="*/ f248 1 f150"/>
                              <a:gd name="f307" fmla="*/ f249 1 f149"/>
                              <a:gd name="f308" fmla="*/ f250 1 f150"/>
                              <a:gd name="f309" fmla="*/ f251 1 f149"/>
                              <a:gd name="f310" fmla="*/ f252 1 f150"/>
                              <a:gd name="f311" fmla="*/ f253 1 f149"/>
                              <a:gd name="f312" fmla="*/ f254 1 f150"/>
                              <a:gd name="f313" fmla="*/ f255 1 f149"/>
                              <a:gd name="f314" fmla="*/ f256 1 f150"/>
                              <a:gd name="f315" fmla="*/ f257 1 f149"/>
                              <a:gd name="f316" fmla="*/ f258 1 f150"/>
                              <a:gd name="f317" fmla="*/ f259 1 f149"/>
                              <a:gd name="f318" fmla="*/ f260 1 f149"/>
                              <a:gd name="f319" fmla="*/ f261 1 f150"/>
                              <a:gd name="f320" fmla="*/ f262 1 f149"/>
                              <a:gd name="f321" fmla="*/ f263 1 f150"/>
                              <a:gd name="f322" fmla="*/ f264 1 f149"/>
                              <a:gd name="f323" fmla="*/ f265 1 f150"/>
                              <a:gd name="f324" fmla="*/ f266 1 f149"/>
                              <a:gd name="f325" fmla="*/ f267 1 f150"/>
                              <a:gd name="f326" fmla="*/ f315 f140 1"/>
                              <a:gd name="f327" fmla="*/ f268 f140 1"/>
                              <a:gd name="f328" fmla="*/ f304 f141 1"/>
                              <a:gd name="f329" fmla="*/ f269 f141 1"/>
                              <a:gd name="f330" fmla="*/ f270 f141 1"/>
                              <a:gd name="f331" fmla="*/ f271 f140 1"/>
                              <a:gd name="f332" fmla="*/ f272 f141 1"/>
                              <a:gd name="f333" fmla="*/ f273 f140 1"/>
                              <a:gd name="f334" fmla="*/ f274 f141 1"/>
                              <a:gd name="f335" fmla="*/ f275 f140 1"/>
                              <a:gd name="f336" fmla="*/ f276 f141 1"/>
                              <a:gd name="f337" fmla="*/ f277 f140 1"/>
                              <a:gd name="f338" fmla="*/ f278 f141 1"/>
                              <a:gd name="f339" fmla="*/ f279 f140 1"/>
                              <a:gd name="f340" fmla="*/ f280 f141 1"/>
                              <a:gd name="f341" fmla="*/ f281 f140 1"/>
                              <a:gd name="f342" fmla="*/ f282 f141 1"/>
                              <a:gd name="f343" fmla="*/ f283 f140 1"/>
                              <a:gd name="f344" fmla="*/ f284 f141 1"/>
                              <a:gd name="f345" fmla="*/ f285 f141 1"/>
                              <a:gd name="f346" fmla="*/ f286 f141 1"/>
                              <a:gd name="f347" fmla="*/ f287 f140 1"/>
                              <a:gd name="f348" fmla="*/ f288 f141 1"/>
                              <a:gd name="f349" fmla="*/ f289 f140 1"/>
                              <a:gd name="f350" fmla="*/ f290 f141 1"/>
                              <a:gd name="f351" fmla="*/ f291 f140 1"/>
                              <a:gd name="f352" fmla="*/ f292 f141 1"/>
                              <a:gd name="f353" fmla="*/ f293 f140 1"/>
                              <a:gd name="f354" fmla="*/ f294 f141 1"/>
                              <a:gd name="f355" fmla="*/ f295 f140 1"/>
                              <a:gd name="f356" fmla="*/ f296 f141 1"/>
                              <a:gd name="f357" fmla="*/ f297 f140 1"/>
                              <a:gd name="f358" fmla="*/ f298 f141 1"/>
                              <a:gd name="f359" fmla="*/ f299 f140 1"/>
                              <a:gd name="f360" fmla="*/ f300 f141 1"/>
                              <a:gd name="f361" fmla="*/ f301 f141 1"/>
                              <a:gd name="f362" fmla="*/ f302 f141 1"/>
                              <a:gd name="f363" fmla="*/ f303 f140 1"/>
                              <a:gd name="f364" fmla="*/ f305 f140 1"/>
                              <a:gd name="f365" fmla="*/ f306 f141 1"/>
                              <a:gd name="f366" fmla="*/ f307 f140 1"/>
                              <a:gd name="f367" fmla="*/ f308 f141 1"/>
                              <a:gd name="f368" fmla="*/ f309 f140 1"/>
                              <a:gd name="f369" fmla="*/ f310 f141 1"/>
                              <a:gd name="f370" fmla="*/ f311 f140 1"/>
                              <a:gd name="f371" fmla="*/ f312 f141 1"/>
                              <a:gd name="f372" fmla="*/ f313 f140 1"/>
                              <a:gd name="f373" fmla="*/ f314 f141 1"/>
                              <a:gd name="f374" fmla="*/ f316 f141 1"/>
                              <a:gd name="f375" fmla="*/ f317 f140 1"/>
                              <a:gd name="f376" fmla="*/ f318 f140 1"/>
                              <a:gd name="f377" fmla="*/ f319 f141 1"/>
                              <a:gd name="f378" fmla="*/ f320 f140 1"/>
                              <a:gd name="f379" fmla="*/ f321 f141 1"/>
                              <a:gd name="f380" fmla="*/ f322 f140 1"/>
                              <a:gd name="f381" fmla="*/ f323 f141 1"/>
                              <a:gd name="f382" fmla="*/ f324 f140 1"/>
                              <a:gd name="f383" fmla="*/ f325 f141 1"/>
                            </a:gdLst>
                            <a:ahLst/>
                            <a:cxnLst>
                              <a:cxn ang="3cd4">
                                <a:pos x="hc" y="t"/>
                              </a:cxn>
                              <a:cxn ang="0">
                                <a:pos x="r" y="vc"/>
                              </a:cxn>
                              <a:cxn ang="cd4">
                                <a:pos x="hc" y="b"/>
                              </a:cxn>
                              <a:cxn ang="cd2">
                                <a:pos x="l" y="vc"/>
                              </a:cxn>
                              <a:cxn ang="f209">
                                <a:pos x="f327" y="f329"/>
                              </a:cxn>
                              <a:cxn ang="f209">
                                <a:pos x="f327" y="f330"/>
                              </a:cxn>
                              <a:cxn ang="f209">
                                <a:pos x="f331" y="f332"/>
                              </a:cxn>
                              <a:cxn ang="f209">
                                <a:pos x="f333" y="f334"/>
                              </a:cxn>
                              <a:cxn ang="f209">
                                <a:pos x="f335" y="f336"/>
                              </a:cxn>
                              <a:cxn ang="f209">
                                <a:pos x="f337" y="f338"/>
                              </a:cxn>
                              <a:cxn ang="f209">
                                <a:pos x="f339" y="f340"/>
                              </a:cxn>
                              <a:cxn ang="f209">
                                <a:pos x="f341" y="f342"/>
                              </a:cxn>
                              <a:cxn ang="f209">
                                <a:pos x="f343" y="f344"/>
                              </a:cxn>
                              <a:cxn ang="f209">
                                <a:pos x="f327" y="f345"/>
                              </a:cxn>
                              <a:cxn ang="f209">
                                <a:pos x="f327" y="f346"/>
                              </a:cxn>
                              <a:cxn ang="f209">
                                <a:pos x="f347" y="f348"/>
                              </a:cxn>
                              <a:cxn ang="f209">
                                <a:pos x="f349" y="f350"/>
                              </a:cxn>
                              <a:cxn ang="f209">
                                <a:pos x="f351" y="f352"/>
                              </a:cxn>
                              <a:cxn ang="f209">
                                <a:pos x="f353" y="f354"/>
                              </a:cxn>
                              <a:cxn ang="f209">
                                <a:pos x="f355" y="f356"/>
                              </a:cxn>
                              <a:cxn ang="f209">
                                <a:pos x="f357" y="f358"/>
                              </a:cxn>
                              <a:cxn ang="f209">
                                <a:pos x="f359" y="f360"/>
                              </a:cxn>
                              <a:cxn ang="f209">
                                <a:pos x="f327" y="f361"/>
                              </a:cxn>
                              <a:cxn ang="f209">
                                <a:pos x="f327" y="f362"/>
                              </a:cxn>
                              <a:cxn ang="f209">
                                <a:pos x="f363" y="f328"/>
                              </a:cxn>
                              <a:cxn ang="f209">
                                <a:pos x="f364" y="f365"/>
                              </a:cxn>
                              <a:cxn ang="f209">
                                <a:pos x="f366" y="f367"/>
                              </a:cxn>
                              <a:cxn ang="f209">
                                <a:pos x="f368" y="f369"/>
                              </a:cxn>
                              <a:cxn ang="f209">
                                <a:pos x="f370" y="f371"/>
                              </a:cxn>
                              <a:cxn ang="f209">
                                <a:pos x="f372" y="f373"/>
                              </a:cxn>
                              <a:cxn ang="f209">
                                <a:pos x="f326" y="f374"/>
                              </a:cxn>
                              <a:cxn ang="f209">
                                <a:pos x="f375" y="f342"/>
                              </a:cxn>
                              <a:cxn ang="f209">
                                <a:pos x="f376" y="f377"/>
                              </a:cxn>
                              <a:cxn ang="f209">
                                <a:pos x="f378" y="f379"/>
                              </a:cxn>
                              <a:cxn ang="f209">
                                <a:pos x="f380" y="f381"/>
                              </a:cxn>
                              <a:cxn ang="f209">
                                <a:pos x="f382" y="f383"/>
                              </a:cxn>
                              <a:cxn ang="f209">
                                <a:pos x="f327" y="f329"/>
                              </a:cxn>
                            </a:cxnLst>
                            <a:rect l="f326" t="f329" r="f327" b="f328"/>
                            <a:pathLst>
                              <a:path w="30480" h="89866">
                                <a:moveTo>
                                  <a:pt x="f6" y="f5"/>
                                </a:moveTo>
                                <a:lnTo>
                                  <a:pt x="f6" y="f8"/>
                                </a:lnTo>
                                <a:lnTo>
                                  <a:pt x="f9" y="f10"/>
                                </a:lnTo>
                                <a:cubicBezTo>
                                  <a:pt x="f11" y="f12"/>
                                  <a:pt x="f13" y="f14"/>
                                  <a:pt x="f15" y="f16"/>
                                </a:cubicBezTo>
                                <a:cubicBezTo>
                                  <a:pt x="f17" y="f18"/>
                                  <a:pt x="f19" y="f20"/>
                                  <a:pt x="f21" y="f22"/>
                                </a:cubicBezTo>
                                <a:cubicBezTo>
                                  <a:pt x="f23" y="f24"/>
                                  <a:pt x="f25" y="f26"/>
                                  <a:pt x="f27" y="f28"/>
                                </a:cubicBezTo>
                                <a:cubicBezTo>
                                  <a:pt x="f29" y="f30"/>
                                  <a:pt x="f19" y="f31"/>
                                  <a:pt x="f17" y="f32"/>
                                </a:cubicBezTo>
                                <a:cubicBezTo>
                                  <a:pt x="f33" y="f34"/>
                                  <a:pt x="f35" y="f36"/>
                                  <a:pt x="f37" y="f38"/>
                                </a:cubicBezTo>
                                <a:cubicBezTo>
                                  <a:pt x="f39" y="f40"/>
                                  <a:pt x="f41" y="f42"/>
                                  <a:pt x="f43" y="f44"/>
                                </a:cubicBezTo>
                                <a:lnTo>
                                  <a:pt x="f6" y="f45"/>
                                </a:lnTo>
                                <a:lnTo>
                                  <a:pt x="f6" y="f46"/>
                                </a:lnTo>
                                <a:lnTo>
                                  <a:pt x="f47" y="f48"/>
                                </a:lnTo>
                                <a:cubicBezTo>
                                  <a:pt x="f49" y="f50"/>
                                  <a:pt x="f51" y="f52"/>
                                  <a:pt x="f53" y="f54"/>
                                </a:cubicBezTo>
                                <a:cubicBezTo>
                                  <a:pt x="f35" y="f55"/>
                                  <a:pt x="f33" y="f56"/>
                                  <a:pt x="f57" y="f58"/>
                                </a:cubicBezTo>
                                <a:cubicBezTo>
                                  <a:pt x="f59" y="f60"/>
                                  <a:pt x="f61" y="f62"/>
                                  <a:pt x="f63" y="f64"/>
                                </a:cubicBezTo>
                                <a:cubicBezTo>
                                  <a:pt x="f63" y="f65"/>
                                  <a:pt x="f66" y="f67"/>
                                  <a:pt x="f68" y="f69"/>
                                </a:cubicBezTo>
                                <a:cubicBezTo>
                                  <a:pt x="f70" y="f71"/>
                                  <a:pt x="f72" y="f73"/>
                                  <a:pt x="f74" y="f75"/>
                                </a:cubicBezTo>
                                <a:cubicBezTo>
                                  <a:pt x="f76" y="f77"/>
                                  <a:pt x="f13" y="f78"/>
                                  <a:pt x="f79" y="f80"/>
                                </a:cubicBezTo>
                                <a:lnTo>
                                  <a:pt x="f6" y="f81"/>
                                </a:lnTo>
                                <a:lnTo>
                                  <a:pt x="f6" y="f82"/>
                                </a:lnTo>
                                <a:lnTo>
                                  <a:pt x="f83" y="f7"/>
                                </a:lnTo>
                                <a:cubicBezTo>
                                  <a:pt x="f84" y="f7"/>
                                  <a:pt x="f85" y="f86"/>
                                  <a:pt x="f87" y="f88"/>
                                </a:cubicBezTo>
                                <a:cubicBezTo>
                                  <a:pt x="f89" y="f90"/>
                                  <a:pt x="f68" y="f91"/>
                                  <a:pt x="f92" y="f93"/>
                                </a:cubicBezTo>
                                <a:cubicBezTo>
                                  <a:pt x="f94" y="f95"/>
                                  <a:pt x="f96" y="f97"/>
                                  <a:pt x="f98" y="f99"/>
                                </a:cubicBezTo>
                                <a:cubicBezTo>
                                  <a:pt x="f100" y="f101"/>
                                  <a:pt x="f102" y="f103"/>
                                  <a:pt x="f104" y="f105"/>
                                </a:cubicBezTo>
                                <a:cubicBezTo>
                                  <a:pt x="f106" y="f107"/>
                                  <a:pt x="f108" y="f109"/>
                                  <a:pt x="f110" y="f111"/>
                                </a:cubicBezTo>
                                <a:cubicBezTo>
                                  <a:pt x="f112" y="f113"/>
                                  <a:pt x="f5" y="f114"/>
                                  <a:pt x="f5" y="f115"/>
                                </a:cubicBezTo>
                                <a:cubicBezTo>
                                  <a:pt x="f5" y="f116"/>
                                  <a:pt x="f112" y="f28"/>
                                  <a:pt x="f117" y="f38"/>
                                </a:cubicBezTo>
                                <a:cubicBezTo>
                                  <a:pt x="f118" y="f119"/>
                                  <a:pt x="f120" y="f121"/>
                                  <a:pt x="f122" y="f123"/>
                                </a:cubicBezTo>
                                <a:cubicBezTo>
                                  <a:pt x="f124" y="f125"/>
                                  <a:pt x="f126" y="f127"/>
                                  <a:pt x="f96" y="f128"/>
                                </a:cubicBezTo>
                                <a:cubicBezTo>
                                  <a:pt x="f94" y="f129"/>
                                  <a:pt x="f130" y="f131"/>
                                  <a:pt x="f70" y="f132"/>
                                </a:cubicBezTo>
                                <a:cubicBezTo>
                                  <a:pt x="f133" y="f134"/>
                                  <a:pt x="f135" y="f136"/>
                                  <a:pt x="f137" y="f138"/>
                                </a:cubicBezTo>
                                <a:lnTo>
                                  <a:pt x="f6" y="f5"/>
                                </a:lnTo>
                                <a:close/>
                              </a:path>
                            </a:pathLst>
                          </a:custGeom>
                          <a:solidFill>
                            <a:srgbClr val="000000"/>
                          </a:solidFill>
                          <a:ln cap="flat">
                            <a:noFill/>
                            <a:prstDash val="solid"/>
                          </a:ln>
                        </wps:spPr>
                        <wps:bodyPr lIns="0" tIns="0" rIns="0" bIns="0"/>
                      </wps:wsp>
                      <wps:wsp>
                        <wps:cNvPr id="75" name="Shape 180"/>
                        <wps:cNvSpPr/>
                        <wps:spPr>
                          <a:xfrm>
                            <a:off x="4320402" y="1341516"/>
                            <a:ext cx="30595" cy="55403"/>
                          </a:xfrm>
                          <a:custGeom>
                            <a:avLst/>
                            <a:gdLst>
                              <a:gd name="f0" fmla="val 10800000"/>
                              <a:gd name="f1" fmla="val 5400000"/>
                              <a:gd name="f2" fmla="val 180"/>
                              <a:gd name="f3" fmla="val w"/>
                              <a:gd name="f4" fmla="val h"/>
                              <a:gd name="f5" fmla="val 0"/>
                              <a:gd name="f6" fmla="val 30607"/>
                              <a:gd name="f7" fmla="val 55452"/>
                              <a:gd name="f8" fmla="val 3556"/>
                              <a:gd name="f9" fmla="val 8509"/>
                              <a:gd name="f10" fmla="val 12827"/>
                              <a:gd name="f11" fmla="val 635"/>
                              <a:gd name="f12" fmla="val 16256"/>
                              <a:gd name="f13" fmla="val 1905"/>
                              <a:gd name="f14" fmla="val 19685"/>
                              <a:gd name="f15" fmla="val 3302"/>
                              <a:gd name="f16" fmla="val 22479"/>
                              <a:gd name="f17" fmla="val 5080"/>
                              <a:gd name="f18" fmla="val 24638"/>
                              <a:gd name="f19" fmla="val 7366"/>
                              <a:gd name="f20" fmla="val 26797"/>
                              <a:gd name="f21" fmla="val 9652"/>
                              <a:gd name="f22" fmla="val 28321"/>
                              <a:gd name="f23" fmla="val 12319"/>
                              <a:gd name="f24" fmla="val 29210"/>
                              <a:gd name="f25" fmla="val 15494"/>
                              <a:gd name="f26" fmla="val 30099"/>
                              <a:gd name="f27" fmla="val 18669"/>
                              <a:gd name="f28" fmla="val 21971"/>
                              <a:gd name="f29" fmla="val 25654"/>
                              <a:gd name="f30" fmla="val 29591"/>
                              <a:gd name="f31" fmla="val 29972"/>
                              <a:gd name="f32" fmla="val 33274"/>
                              <a:gd name="f33" fmla="val 28702"/>
                              <a:gd name="f34" fmla="val 36957"/>
                              <a:gd name="f35" fmla="val 27432"/>
                              <a:gd name="f36" fmla="val 40513"/>
                              <a:gd name="f37" fmla="val 25527"/>
                              <a:gd name="f38" fmla="val 43815"/>
                              <a:gd name="f39" fmla="val 22987"/>
                              <a:gd name="f40" fmla="val 46482"/>
                              <a:gd name="f41" fmla="val 20320"/>
                              <a:gd name="f42" fmla="val 49276"/>
                              <a:gd name="f43" fmla="val 17018"/>
                              <a:gd name="f44" fmla="val 51435"/>
                              <a:gd name="f45" fmla="val 13081"/>
                              <a:gd name="f46" fmla="val 53213"/>
                              <a:gd name="f47" fmla="val 46077"/>
                              <a:gd name="f48" fmla="val 127"/>
                              <a:gd name="f49" fmla="val 46101"/>
                              <a:gd name="f50" fmla="val 3175"/>
                              <a:gd name="f51" fmla="val 5842"/>
                              <a:gd name="f52" fmla="val 45593"/>
                              <a:gd name="f53" fmla="val 8128"/>
                              <a:gd name="f54" fmla="val 44450"/>
                              <a:gd name="f55" fmla="val 10414"/>
                              <a:gd name="f56" fmla="val 43434"/>
                              <a:gd name="f57" fmla="val 41910"/>
                              <a:gd name="f58" fmla="val 13716"/>
                              <a:gd name="f59" fmla="val 40132"/>
                              <a:gd name="f60" fmla="val 15240"/>
                              <a:gd name="f61" fmla="val 38227"/>
                              <a:gd name="f62" fmla="val 16383"/>
                              <a:gd name="f63" fmla="val 36195"/>
                              <a:gd name="f64" fmla="val 33909"/>
                              <a:gd name="f65" fmla="val 17653"/>
                              <a:gd name="f66" fmla="val 31496"/>
                              <a:gd name="f67" fmla="val 18034"/>
                              <a:gd name="f68" fmla="val 24130"/>
                              <a:gd name="f69" fmla="val 17780"/>
                              <a:gd name="f70" fmla="val 21717"/>
                              <a:gd name="f71" fmla="val 17272"/>
                              <a:gd name="f72" fmla="val 19558"/>
                              <a:gd name="f73" fmla="val 16637"/>
                              <a:gd name="f74" fmla="val 17399"/>
                              <a:gd name="f75" fmla="val 15748"/>
                              <a:gd name="f76" fmla="val 14478"/>
                              <a:gd name="f77" fmla="val 13970"/>
                              <a:gd name="f78" fmla="val 13208"/>
                              <a:gd name="f79" fmla="val 12573"/>
                              <a:gd name="f80" fmla="val 11430"/>
                              <a:gd name="f81" fmla="val 11303"/>
                              <a:gd name="f82" fmla="val 9271"/>
                              <a:gd name="f83" fmla="val 10541"/>
                              <a:gd name="f84" fmla="val 7112"/>
                              <a:gd name="f85" fmla="val 9779"/>
                              <a:gd name="f86" fmla="val 4445"/>
                              <a:gd name="f87" fmla="val 1270"/>
                              <a:gd name="f88" fmla="val 9392"/>
                              <a:gd name="f89" fmla="val 274"/>
                              <a:gd name="f90" fmla="+- 0 0 -90"/>
                              <a:gd name="f91" fmla="*/ f3 1 30607"/>
                              <a:gd name="f92" fmla="*/ f4 1 55452"/>
                              <a:gd name="f93" fmla="val f5"/>
                              <a:gd name="f94" fmla="val f6"/>
                              <a:gd name="f95" fmla="val f7"/>
                              <a:gd name="f96" fmla="*/ f90 f0 1"/>
                              <a:gd name="f97" fmla="+- f95 0 f93"/>
                              <a:gd name="f98" fmla="+- f94 0 f93"/>
                              <a:gd name="f99" fmla="*/ f96 1 f2"/>
                              <a:gd name="f100" fmla="*/ f98 1 30607"/>
                              <a:gd name="f101" fmla="*/ f97 1 55452"/>
                              <a:gd name="f102" fmla="*/ 3556 f98 1"/>
                              <a:gd name="f103" fmla="*/ 0 f97 1"/>
                              <a:gd name="f104" fmla="*/ 16256 f98 1"/>
                              <a:gd name="f105" fmla="*/ 1905 f97 1"/>
                              <a:gd name="f106" fmla="*/ 24638 f98 1"/>
                              <a:gd name="f107" fmla="*/ 7366 f97 1"/>
                              <a:gd name="f108" fmla="*/ 29210 f98 1"/>
                              <a:gd name="f109" fmla="*/ 15494 f97 1"/>
                              <a:gd name="f110" fmla="*/ 30607 f98 1"/>
                              <a:gd name="f111" fmla="*/ 25654 f97 1"/>
                              <a:gd name="f112" fmla="*/ 28702 f98 1"/>
                              <a:gd name="f113" fmla="*/ 36957 f97 1"/>
                              <a:gd name="f114" fmla="*/ 22987 f98 1"/>
                              <a:gd name="f115" fmla="*/ 46482 f97 1"/>
                              <a:gd name="f116" fmla="*/ 13081 f98 1"/>
                              <a:gd name="f117" fmla="*/ 53213 f97 1"/>
                              <a:gd name="f118" fmla="*/ 0 f98 1"/>
                              <a:gd name="f119" fmla="*/ 55452 f97 1"/>
                              <a:gd name="f120" fmla="*/ 46077 f97 1"/>
                              <a:gd name="f121" fmla="*/ 127 f98 1"/>
                              <a:gd name="f122" fmla="*/ 46101 f97 1"/>
                              <a:gd name="f123" fmla="*/ 8128 f98 1"/>
                              <a:gd name="f124" fmla="*/ 44450 f97 1"/>
                              <a:gd name="f125" fmla="*/ 13716 f98 1"/>
                              <a:gd name="f126" fmla="*/ 40132 f97 1"/>
                              <a:gd name="f127" fmla="*/ 17018 f98 1"/>
                              <a:gd name="f128" fmla="*/ 33909 f97 1"/>
                              <a:gd name="f129" fmla="*/ 18034 f98 1"/>
                              <a:gd name="f130" fmla="*/ 26797 f97 1"/>
                              <a:gd name="f131" fmla="*/ 17272 f98 1"/>
                              <a:gd name="f132" fmla="*/ 19558 f97 1"/>
                              <a:gd name="f133" fmla="*/ 14478 f98 1"/>
                              <a:gd name="f134" fmla="*/ 13970 f97 1"/>
                              <a:gd name="f135" fmla="*/ 9271 f98 1"/>
                              <a:gd name="f136" fmla="*/ 10541 f97 1"/>
                              <a:gd name="f137" fmla="*/ 1270 f98 1"/>
                              <a:gd name="f138" fmla="*/ 9271 f97 1"/>
                              <a:gd name="f139" fmla="*/ 9392 f97 1"/>
                              <a:gd name="f140" fmla="*/ 274 f97 1"/>
                              <a:gd name="f141" fmla="+- f99 0 f1"/>
                              <a:gd name="f142" fmla="*/ f102 1 30607"/>
                              <a:gd name="f143" fmla="*/ f103 1 55452"/>
                              <a:gd name="f144" fmla="*/ f104 1 30607"/>
                              <a:gd name="f145" fmla="*/ f105 1 55452"/>
                              <a:gd name="f146" fmla="*/ f106 1 30607"/>
                              <a:gd name="f147" fmla="*/ f107 1 55452"/>
                              <a:gd name="f148" fmla="*/ f108 1 30607"/>
                              <a:gd name="f149" fmla="*/ f109 1 55452"/>
                              <a:gd name="f150" fmla="*/ f110 1 30607"/>
                              <a:gd name="f151" fmla="*/ f111 1 55452"/>
                              <a:gd name="f152" fmla="*/ f112 1 30607"/>
                              <a:gd name="f153" fmla="*/ f113 1 55452"/>
                              <a:gd name="f154" fmla="*/ f114 1 30607"/>
                              <a:gd name="f155" fmla="*/ f115 1 55452"/>
                              <a:gd name="f156" fmla="*/ f116 1 30607"/>
                              <a:gd name="f157" fmla="*/ f117 1 55452"/>
                              <a:gd name="f158" fmla="*/ f118 1 30607"/>
                              <a:gd name="f159" fmla="*/ f119 1 55452"/>
                              <a:gd name="f160" fmla="*/ f120 1 55452"/>
                              <a:gd name="f161" fmla="*/ f121 1 30607"/>
                              <a:gd name="f162" fmla="*/ f122 1 55452"/>
                              <a:gd name="f163" fmla="*/ f123 1 30607"/>
                              <a:gd name="f164" fmla="*/ f124 1 55452"/>
                              <a:gd name="f165" fmla="*/ f125 1 30607"/>
                              <a:gd name="f166" fmla="*/ f126 1 55452"/>
                              <a:gd name="f167" fmla="*/ f127 1 30607"/>
                              <a:gd name="f168" fmla="*/ f128 1 55452"/>
                              <a:gd name="f169" fmla="*/ f129 1 30607"/>
                              <a:gd name="f170" fmla="*/ f130 1 55452"/>
                              <a:gd name="f171" fmla="*/ f131 1 30607"/>
                              <a:gd name="f172" fmla="*/ f132 1 55452"/>
                              <a:gd name="f173" fmla="*/ f133 1 30607"/>
                              <a:gd name="f174" fmla="*/ f134 1 55452"/>
                              <a:gd name="f175" fmla="*/ f135 1 30607"/>
                              <a:gd name="f176" fmla="*/ f136 1 55452"/>
                              <a:gd name="f177" fmla="*/ f137 1 30607"/>
                              <a:gd name="f178" fmla="*/ f138 1 55452"/>
                              <a:gd name="f179" fmla="*/ f139 1 55452"/>
                              <a:gd name="f180" fmla="*/ f140 1 55452"/>
                              <a:gd name="f181" fmla="*/ f142 1 f100"/>
                              <a:gd name="f182" fmla="*/ f143 1 f101"/>
                              <a:gd name="f183" fmla="*/ f144 1 f100"/>
                              <a:gd name="f184" fmla="*/ f145 1 f101"/>
                              <a:gd name="f185" fmla="*/ f146 1 f100"/>
                              <a:gd name="f186" fmla="*/ f147 1 f101"/>
                              <a:gd name="f187" fmla="*/ f148 1 f100"/>
                              <a:gd name="f188" fmla="*/ f149 1 f101"/>
                              <a:gd name="f189" fmla="*/ f150 1 f100"/>
                              <a:gd name="f190" fmla="*/ f151 1 f101"/>
                              <a:gd name="f191" fmla="*/ f152 1 f100"/>
                              <a:gd name="f192" fmla="*/ f153 1 f101"/>
                              <a:gd name="f193" fmla="*/ f154 1 f100"/>
                              <a:gd name="f194" fmla="*/ f155 1 f101"/>
                              <a:gd name="f195" fmla="*/ f156 1 f100"/>
                              <a:gd name="f196" fmla="*/ f157 1 f101"/>
                              <a:gd name="f197" fmla="*/ f158 1 f100"/>
                              <a:gd name="f198" fmla="*/ f159 1 f101"/>
                              <a:gd name="f199" fmla="*/ f160 1 f101"/>
                              <a:gd name="f200" fmla="*/ f161 1 f100"/>
                              <a:gd name="f201" fmla="*/ f162 1 f101"/>
                              <a:gd name="f202" fmla="*/ f163 1 f100"/>
                              <a:gd name="f203" fmla="*/ f164 1 f101"/>
                              <a:gd name="f204" fmla="*/ f165 1 f100"/>
                              <a:gd name="f205" fmla="*/ f166 1 f101"/>
                              <a:gd name="f206" fmla="*/ f167 1 f100"/>
                              <a:gd name="f207" fmla="*/ f168 1 f101"/>
                              <a:gd name="f208" fmla="*/ f169 1 f100"/>
                              <a:gd name="f209" fmla="*/ f170 1 f101"/>
                              <a:gd name="f210" fmla="*/ f171 1 f100"/>
                              <a:gd name="f211" fmla="*/ f172 1 f101"/>
                              <a:gd name="f212" fmla="*/ f173 1 f100"/>
                              <a:gd name="f213" fmla="*/ f174 1 f101"/>
                              <a:gd name="f214" fmla="*/ f175 1 f100"/>
                              <a:gd name="f215" fmla="*/ f176 1 f101"/>
                              <a:gd name="f216" fmla="*/ f177 1 f100"/>
                              <a:gd name="f217" fmla="*/ f178 1 f101"/>
                              <a:gd name="f218" fmla="*/ f179 1 f101"/>
                              <a:gd name="f219" fmla="*/ f180 1 f101"/>
                              <a:gd name="f220" fmla="*/ f197 f91 1"/>
                              <a:gd name="f221" fmla="*/ f189 f91 1"/>
                              <a:gd name="f222" fmla="*/ f198 f92 1"/>
                              <a:gd name="f223" fmla="*/ f182 f92 1"/>
                              <a:gd name="f224" fmla="*/ f181 f91 1"/>
                              <a:gd name="f225" fmla="*/ f183 f91 1"/>
                              <a:gd name="f226" fmla="*/ f184 f92 1"/>
                              <a:gd name="f227" fmla="*/ f185 f91 1"/>
                              <a:gd name="f228" fmla="*/ f186 f92 1"/>
                              <a:gd name="f229" fmla="*/ f187 f91 1"/>
                              <a:gd name="f230" fmla="*/ f188 f92 1"/>
                              <a:gd name="f231" fmla="*/ f190 f92 1"/>
                              <a:gd name="f232" fmla="*/ f191 f91 1"/>
                              <a:gd name="f233" fmla="*/ f192 f92 1"/>
                              <a:gd name="f234" fmla="*/ f193 f91 1"/>
                              <a:gd name="f235" fmla="*/ f194 f92 1"/>
                              <a:gd name="f236" fmla="*/ f195 f91 1"/>
                              <a:gd name="f237" fmla="*/ f196 f92 1"/>
                              <a:gd name="f238" fmla="*/ f199 f92 1"/>
                              <a:gd name="f239" fmla="*/ f200 f91 1"/>
                              <a:gd name="f240" fmla="*/ f201 f92 1"/>
                              <a:gd name="f241" fmla="*/ f202 f91 1"/>
                              <a:gd name="f242" fmla="*/ f203 f92 1"/>
                              <a:gd name="f243" fmla="*/ f204 f91 1"/>
                              <a:gd name="f244" fmla="*/ f205 f92 1"/>
                              <a:gd name="f245" fmla="*/ f206 f91 1"/>
                              <a:gd name="f246" fmla="*/ f207 f92 1"/>
                              <a:gd name="f247" fmla="*/ f208 f91 1"/>
                              <a:gd name="f248" fmla="*/ f209 f92 1"/>
                              <a:gd name="f249" fmla="*/ f210 f91 1"/>
                              <a:gd name="f250" fmla="*/ f211 f92 1"/>
                              <a:gd name="f251" fmla="*/ f212 f91 1"/>
                              <a:gd name="f252" fmla="*/ f213 f92 1"/>
                              <a:gd name="f253" fmla="*/ f214 f91 1"/>
                              <a:gd name="f254" fmla="*/ f215 f92 1"/>
                              <a:gd name="f255" fmla="*/ f216 f91 1"/>
                              <a:gd name="f256" fmla="*/ f217 f92 1"/>
                              <a:gd name="f257" fmla="*/ f218 f92 1"/>
                              <a:gd name="f258" fmla="*/ f219 f92 1"/>
                            </a:gdLst>
                            <a:ahLst/>
                            <a:cxnLst>
                              <a:cxn ang="3cd4">
                                <a:pos x="hc" y="t"/>
                              </a:cxn>
                              <a:cxn ang="0">
                                <a:pos x="r" y="vc"/>
                              </a:cxn>
                              <a:cxn ang="cd4">
                                <a:pos x="hc" y="b"/>
                              </a:cxn>
                              <a:cxn ang="cd2">
                                <a:pos x="l" y="vc"/>
                              </a:cxn>
                              <a:cxn ang="f141">
                                <a:pos x="f224" y="f223"/>
                              </a:cxn>
                              <a:cxn ang="f141">
                                <a:pos x="f225" y="f226"/>
                              </a:cxn>
                              <a:cxn ang="f141">
                                <a:pos x="f227" y="f228"/>
                              </a:cxn>
                              <a:cxn ang="f141">
                                <a:pos x="f229" y="f230"/>
                              </a:cxn>
                              <a:cxn ang="f141">
                                <a:pos x="f221" y="f231"/>
                              </a:cxn>
                              <a:cxn ang="f141">
                                <a:pos x="f232" y="f233"/>
                              </a:cxn>
                              <a:cxn ang="f141">
                                <a:pos x="f234" y="f235"/>
                              </a:cxn>
                              <a:cxn ang="f141">
                                <a:pos x="f236" y="f237"/>
                              </a:cxn>
                              <a:cxn ang="f141">
                                <a:pos x="f220" y="f222"/>
                              </a:cxn>
                              <a:cxn ang="f141">
                                <a:pos x="f220" y="f238"/>
                              </a:cxn>
                              <a:cxn ang="f141">
                                <a:pos x="f239" y="f240"/>
                              </a:cxn>
                              <a:cxn ang="f141">
                                <a:pos x="f241" y="f242"/>
                              </a:cxn>
                              <a:cxn ang="f141">
                                <a:pos x="f243" y="f244"/>
                              </a:cxn>
                              <a:cxn ang="f141">
                                <a:pos x="f245" y="f246"/>
                              </a:cxn>
                              <a:cxn ang="f141">
                                <a:pos x="f247" y="f248"/>
                              </a:cxn>
                              <a:cxn ang="f141">
                                <a:pos x="f249" y="f250"/>
                              </a:cxn>
                              <a:cxn ang="f141">
                                <a:pos x="f251" y="f252"/>
                              </a:cxn>
                              <a:cxn ang="f141">
                                <a:pos x="f253" y="f254"/>
                              </a:cxn>
                              <a:cxn ang="f141">
                                <a:pos x="f255" y="f256"/>
                              </a:cxn>
                              <a:cxn ang="f141">
                                <a:pos x="f220" y="f257"/>
                              </a:cxn>
                              <a:cxn ang="f141">
                                <a:pos x="f220" y="f258"/>
                              </a:cxn>
                              <a:cxn ang="f141">
                                <a:pos x="f224" y="f223"/>
                              </a:cxn>
                            </a:cxnLst>
                            <a:rect l="f220" t="f223" r="f221" b="f222"/>
                            <a:pathLst>
                              <a:path w="30607" h="55452">
                                <a:moveTo>
                                  <a:pt x="f8" y="f5"/>
                                </a:moveTo>
                                <a:cubicBezTo>
                                  <a:pt x="f9" y="f5"/>
                                  <a:pt x="f10" y="f11"/>
                                  <a:pt x="f12" y="f13"/>
                                </a:cubicBezTo>
                                <a:cubicBezTo>
                                  <a:pt x="f14" y="f15"/>
                                  <a:pt x="f16" y="f17"/>
                                  <a:pt x="f18" y="f19"/>
                                </a:cubicBezTo>
                                <a:cubicBezTo>
                                  <a:pt x="f20" y="f21"/>
                                  <a:pt x="f22" y="f23"/>
                                  <a:pt x="f24" y="f25"/>
                                </a:cubicBezTo>
                                <a:cubicBezTo>
                                  <a:pt x="f26" y="f27"/>
                                  <a:pt x="f6" y="f28"/>
                                  <a:pt x="f6" y="f29"/>
                                </a:cubicBezTo>
                                <a:cubicBezTo>
                                  <a:pt x="f6" y="f30"/>
                                  <a:pt x="f31" y="f32"/>
                                  <a:pt x="f33" y="f34"/>
                                </a:cubicBezTo>
                                <a:cubicBezTo>
                                  <a:pt x="f35" y="f36"/>
                                  <a:pt x="f37" y="f38"/>
                                  <a:pt x="f39" y="f40"/>
                                </a:cubicBezTo>
                                <a:cubicBezTo>
                                  <a:pt x="f41" y="f42"/>
                                  <a:pt x="f43" y="f44"/>
                                  <a:pt x="f45" y="f46"/>
                                </a:cubicBezTo>
                                <a:lnTo>
                                  <a:pt x="f5" y="f7"/>
                                </a:lnTo>
                                <a:lnTo>
                                  <a:pt x="f5" y="f47"/>
                                </a:lnTo>
                                <a:lnTo>
                                  <a:pt x="f48" y="f49"/>
                                </a:lnTo>
                                <a:cubicBezTo>
                                  <a:pt x="f50" y="f49"/>
                                  <a:pt x="f51" y="f52"/>
                                  <a:pt x="f53" y="f54"/>
                                </a:cubicBezTo>
                                <a:cubicBezTo>
                                  <a:pt x="f55" y="f56"/>
                                  <a:pt x="f23" y="f57"/>
                                  <a:pt x="f58" y="f59"/>
                                </a:cubicBezTo>
                                <a:cubicBezTo>
                                  <a:pt x="f60" y="f61"/>
                                  <a:pt x="f62" y="f63"/>
                                  <a:pt x="f43" y="f64"/>
                                </a:cubicBezTo>
                                <a:cubicBezTo>
                                  <a:pt x="f65" y="f66"/>
                                  <a:pt x="f67" y="f24"/>
                                  <a:pt x="f67" y="f20"/>
                                </a:cubicBezTo>
                                <a:cubicBezTo>
                                  <a:pt x="f67" y="f68"/>
                                  <a:pt x="f69" y="f70"/>
                                  <a:pt x="f71" y="f72"/>
                                </a:cubicBezTo>
                                <a:cubicBezTo>
                                  <a:pt x="f73" y="f74"/>
                                  <a:pt x="f75" y="f25"/>
                                  <a:pt x="f76" y="f77"/>
                                </a:cubicBezTo>
                                <a:cubicBezTo>
                                  <a:pt x="f78" y="f79"/>
                                  <a:pt x="f80" y="f81"/>
                                  <a:pt x="f82" y="f83"/>
                                </a:cubicBezTo>
                                <a:cubicBezTo>
                                  <a:pt x="f84" y="f85"/>
                                  <a:pt x="f86" y="f82"/>
                                  <a:pt x="f87" y="f82"/>
                                </a:cubicBezTo>
                                <a:lnTo>
                                  <a:pt x="f5" y="f88"/>
                                </a:lnTo>
                                <a:lnTo>
                                  <a:pt x="f5" y="f89"/>
                                </a:lnTo>
                                <a:lnTo>
                                  <a:pt x="f8" y="f5"/>
                                </a:lnTo>
                                <a:close/>
                              </a:path>
                            </a:pathLst>
                          </a:custGeom>
                          <a:solidFill>
                            <a:srgbClr val="000000"/>
                          </a:solidFill>
                          <a:ln cap="flat">
                            <a:noFill/>
                            <a:prstDash val="solid"/>
                          </a:ln>
                        </wps:spPr>
                        <wps:bodyPr lIns="0" tIns="0" rIns="0" bIns="0"/>
                      </wps:wsp>
                      <wps:wsp>
                        <wps:cNvPr id="76" name="Shape 181"/>
                        <wps:cNvSpPr/>
                        <wps:spPr>
                          <a:xfrm>
                            <a:off x="4320402" y="1306010"/>
                            <a:ext cx="25895" cy="12499"/>
                          </a:xfrm>
                          <a:custGeom>
                            <a:avLst/>
                            <a:gdLst>
                              <a:gd name="f0" fmla="val 10800000"/>
                              <a:gd name="f1" fmla="val 5400000"/>
                              <a:gd name="f2" fmla="val 180"/>
                              <a:gd name="f3" fmla="val w"/>
                              <a:gd name="f4" fmla="val h"/>
                              <a:gd name="f5" fmla="val 0"/>
                              <a:gd name="f6" fmla="val 25908"/>
                              <a:gd name="f7" fmla="val 12446"/>
                              <a:gd name="f8" fmla="val 8128"/>
                              <a:gd name="f9" fmla="val 9906"/>
                              <a:gd name="f10" fmla="val 11684"/>
                              <a:gd name="f11" fmla="val 127"/>
                              <a:gd name="f12" fmla="val 13589"/>
                              <a:gd name="f13" fmla="val 254"/>
                              <a:gd name="f14" fmla="val 15367"/>
                              <a:gd name="f15" fmla="val 508"/>
                              <a:gd name="f16" fmla="val 17018"/>
                              <a:gd name="f17" fmla="val 762"/>
                              <a:gd name="f18" fmla="val 18542"/>
                              <a:gd name="f19" fmla="val 1143"/>
                              <a:gd name="f20" fmla="val 20066"/>
                              <a:gd name="f21" fmla="val 1397"/>
                              <a:gd name="f22" fmla="val 21336"/>
                              <a:gd name="f23" fmla="val 1778"/>
                              <a:gd name="f24" fmla="val 22479"/>
                              <a:gd name="f25" fmla="val 2286"/>
                              <a:gd name="f26" fmla="val 23495"/>
                              <a:gd name="f27" fmla="val 2667"/>
                              <a:gd name="f28" fmla="val 24130"/>
                              <a:gd name="f29" fmla="val 2921"/>
                              <a:gd name="f30" fmla="val 24511"/>
                              <a:gd name="f31" fmla="val 3175"/>
                              <a:gd name="f32" fmla="val 24892"/>
                              <a:gd name="f33" fmla="val 3429"/>
                              <a:gd name="f34" fmla="val 25146"/>
                              <a:gd name="f35" fmla="val 3683"/>
                              <a:gd name="f36" fmla="val 25273"/>
                              <a:gd name="f37" fmla="val 4064"/>
                              <a:gd name="f38" fmla="val 25400"/>
                              <a:gd name="f39" fmla="val 4318"/>
                              <a:gd name="f40" fmla="val 25527"/>
                              <a:gd name="f41" fmla="val 4699"/>
                              <a:gd name="f42" fmla="val 25654"/>
                              <a:gd name="f43" fmla="val 4953"/>
                              <a:gd name="f44" fmla="val 25781"/>
                              <a:gd name="f45" fmla="val 5334"/>
                              <a:gd name="f46" fmla="val 5715"/>
                              <a:gd name="f47" fmla="val 6223"/>
                              <a:gd name="f48" fmla="val 6604"/>
                              <a:gd name="f49" fmla="val 7112"/>
                              <a:gd name="f50" fmla="val 7747"/>
                              <a:gd name="f51" fmla="val 8636"/>
                              <a:gd name="f52" fmla="val 9271"/>
                              <a:gd name="f53" fmla="val 10541"/>
                              <a:gd name="f54" fmla="val 10922"/>
                              <a:gd name="f55" fmla="val 11303"/>
                              <a:gd name="f56" fmla="val 11938"/>
                              <a:gd name="f57" fmla="val 25019"/>
                              <a:gd name="f58" fmla="val 12192"/>
                              <a:gd name="f59" fmla="val 24765"/>
                              <a:gd name="f60" fmla="val 12319"/>
                              <a:gd name="f61" fmla="val 24384"/>
                              <a:gd name="f62" fmla="val 24003"/>
                              <a:gd name="f63" fmla="val 23368"/>
                              <a:gd name="f64" fmla="val 22733"/>
                              <a:gd name="f65" fmla="val 21844"/>
                              <a:gd name="f66" fmla="val 20828"/>
                              <a:gd name="f67" fmla="val 19812"/>
                              <a:gd name="f68" fmla="val 17145"/>
                              <a:gd name="f69" fmla="val 15621"/>
                              <a:gd name="f70" fmla="val 10160"/>
                              <a:gd name="f71" fmla="val 13843"/>
                              <a:gd name="f72" fmla="val 9779"/>
                              <a:gd name="f73" fmla="val 9525"/>
                              <a:gd name="f74" fmla="val 9398"/>
                              <a:gd name="f75" fmla="val 7366"/>
                              <a:gd name="f76" fmla="val 11017"/>
                              <a:gd name="f77" fmla="val 1193"/>
                              <a:gd name="f78" fmla="+- 0 0 -90"/>
                              <a:gd name="f79" fmla="*/ f3 1 25908"/>
                              <a:gd name="f80" fmla="*/ f4 1 12446"/>
                              <a:gd name="f81" fmla="val f5"/>
                              <a:gd name="f82" fmla="val f6"/>
                              <a:gd name="f83" fmla="val f7"/>
                              <a:gd name="f84" fmla="*/ f78 f0 1"/>
                              <a:gd name="f85" fmla="+- f83 0 f81"/>
                              <a:gd name="f86" fmla="+- f82 0 f81"/>
                              <a:gd name="f87" fmla="*/ f84 1 f2"/>
                              <a:gd name="f88" fmla="*/ f86 1 25908"/>
                              <a:gd name="f89" fmla="*/ f85 1 12446"/>
                              <a:gd name="f90" fmla="*/ 8128 f86 1"/>
                              <a:gd name="f91" fmla="*/ 0 f85 1"/>
                              <a:gd name="f92" fmla="*/ 13589 f86 1"/>
                              <a:gd name="f93" fmla="*/ 254 f85 1"/>
                              <a:gd name="f94" fmla="*/ 18542 f86 1"/>
                              <a:gd name="f95" fmla="*/ 1143 f85 1"/>
                              <a:gd name="f96" fmla="*/ 22479 f86 1"/>
                              <a:gd name="f97" fmla="*/ 2286 f85 1"/>
                              <a:gd name="f98" fmla="*/ 24511 f86 1"/>
                              <a:gd name="f99" fmla="*/ 3175 f85 1"/>
                              <a:gd name="f100" fmla="*/ 25273 f86 1"/>
                              <a:gd name="f101" fmla="*/ 4064 f85 1"/>
                              <a:gd name="f102" fmla="*/ 25654 f86 1"/>
                              <a:gd name="f103" fmla="*/ 4953 f85 1"/>
                              <a:gd name="f104" fmla="*/ 25908 f86 1"/>
                              <a:gd name="f105" fmla="*/ 6223 f85 1"/>
                              <a:gd name="f106" fmla="*/ 7747 f85 1"/>
                              <a:gd name="f107" fmla="*/ 9906 f85 1"/>
                              <a:gd name="f108" fmla="*/ 11303 f85 1"/>
                              <a:gd name="f109" fmla="*/ 25019 f86 1"/>
                              <a:gd name="f110" fmla="*/ 12192 f85 1"/>
                              <a:gd name="f111" fmla="*/ 24003 f86 1"/>
                              <a:gd name="f112" fmla="*/ 12446 f85 1"/>
                              <a:gd name="f113" fmla="*/ 21844 f86 1"/>
                              <a:gd name="f114" fmla="*/ 11938 f85 1"/>
                              <a:gd name="f115" fmla="*/ 10922 f85 1"/>
                              <a:gd name="f116" fmla="*/ 13843 f86 1"/>
                              <a:gd name="f117" fmla="*/ 9779 f85 1"/>
                              <a:gd name="f118" fmla="*/ 7366 f86 1"/>
                              <a:gd name="f119" fmla="*/ 9398 f85 1"/>
                              <a:gd name="f120" fmla="*/ 0 f86 1"/>
                              <a:gd name="f121" fmla="*/ 11017 f85 1"/>
                              <a:gd name="f122" fmla="*/ 1193 f85 1"/>
                              <a:gd name="f123" fmla="+- f87 0 f1"/>
                              <a:gd name="f124" fmla="*/ f90 1 25908"/>
                              <a:gd name="f125" fmla="*/ f91 1 12446"/>
                              <a:gd name="f126" fmla="*/ f92 1 25908"/>
                              <a:gd name="f127" fmla="*/ f93 1 12446"/>
                              <a:gd name="f128" fmla="*/ f94 1 25908"/>
                              <a:gd name="f129" fmla="*/ f95 1 12446"/>
                              <a:gd name="f130" fmla="*/ f96 1 25908"/>
                              <a:gd name="f131" fmla="*/ f97 1 12446"/>
                              <a:gd name="f132" fmla="*/ f98 1 25908"/>
                              <a:gd name="f133" fmla="*/ f99 1 12446"/>
                              <a:gd name="f134" fmla="*/ f100 1 25908"/>
                              <a:gd name="f135" fmla="*/ f101 1 12446"/>
                              <a:gd name="f136" fmla="*/ f102 1 25908"/>
                              <a:gd name="f137" fmla="*/ f103 1 12446"/>
                              <a:gd name="f138" fmla="*/ f104 1 25908"/>
                              <a:gd name="f139" fmla="*/ f105 1 12446"/>
                              <a:gd name="f140" fmla="*/ f106 1 12446"/>
                              <a:gd name="f141" fmla="*/ f107 1 12446"/>
                              <a:gd name="f142" fmla="*/ f108 1 12446"/>
                              <a:gd name="f143" fmla="*/ f109 1 25908"/>
                              <a:gd name="f144" fmla="*/ f110 1 12446"/>
                              <a:gd name="f145" fmla="*/ f111 1 25908"/>
                              <a:gd name="f146" fmla="*/ f112 1 12446"/>
                              <a:gd name="f147" fmla="*/ f113 1 25908"/>
                              <a:gd name="f148" fmla="*/ f114 1 12446"/>
                              <a:gd name="f149" fmla="*/ f115 1 12446"/>
                              <a:gd name="f150" fmla="*/ f116 1 25908"/>
                              <a:gd name="f151" fmla="*/ f117 1 12446"/>
                              <a:gd name="f152" fmla="*/ f118 1 25908"/>
                              <a:gd name="f153" fmla="*/ f119 1 12446"/>
                              <a:gd name="f154" fmla="*/ f120 1 25908"/>
                              <a:gd name="f155" fmla="*/ f121 1 12446"/>
                              <a:gd name="f156" fmla="*/ f122 1 12446"/>
                              <a:gd name="f157" fmla="*/ f124 1 f88"/>
                              <a:gd name="f158" fmla="*/ f125 1 f89"/>
                              <a:gd name="f159" fmla="*/ f126 1 f88"/>
                              <a:gd name="f160" fmla="*/ f127 1 f89"/>
                              <a:gd name="f161" fmla="*/ f128 1 f88"/>
                              <a:gd name="f162" fmla="*/ f129 1 f89"/>
                              <a:gd name="f163" fmla="*/ f130 1 f88"/>
                              <a:gd name="f164" fmla="*/ f131 1 f89"/>
                              <a:gd name="f165" fmla="*/ f132 1 f88"/>
                              <a:gd name="f166" fmla="*/ f133 1 f89"/>
                              <a:gd name="f167" fmla="*/ f134 1 f88"/>
                              <a:gd name="f168" fmla="*/ f135 1 f89"/>
                              <a:gd name="f169" fmla="*/ f136 1 f88"/>
                              <a:gd name="f170" fmla="*/ f137 1 f89"/>
                              <a:gd name="f171" fmla="*/ f138 1 f88"/>
                              <a:gd name="f172" fmla="*/ f139 1 f89"/>
                              <a:gd name="f173" fmla="*/ f140 1 f89"/>
                              <a:gd name="f174" fmla="*/ f141 1 f89"/>
                              <a:gd name="f175" fmla="*/ f142 1 f89"/>
                              <a:gd name="f176" fmla="*/ f143 1 f88"/>
                              <a:gd name="f177" fmla="*/ f144 1 f89"/>
                              <a:gd name="f178" fmla="*/ f145 1 f88"/>
                              <a:gd name="f179" fmla="*/ f146 1 f89"/>
                              <a:gd name="f180" fmla="*/ f147 1 f88"/>
                              <a:gd name="f181" fmla="*/ f148 1 f89"/>
                              <a:gd name="f182" fmla="*/ f149 1 f89"/>
                              <a:gd name="f183" fmla="*/ f150 1 f88"/>
                              <a:gd name="f184" fmla="*/ f151 1 f89"/>
                              <a:gd name="f185" fmla="*/ f152 1 f88"/>
                              <a:gd name="f186" fmla="*/ f153 1 f89"/>
                              <a:gd name="f187" fmla="*/ f154 1 f88"/>
                              <a:gd name="f188" fmla="*/ f155 1 f89"/>
                              <a:gd name="f189" fmla="*/ f156 1 f89"/>
                              <a:gd name="f190" fmla="*/ f187 f79 1"/>
                              <a:gd name="f191" fmla="*/ f171 f79 1"/>
                              <a:gd name="f192" fmla="*/ f179 f80 1"/>
                              <a:gd name="f193" fmla="*/ f158 f80 1"/>
                              <a:gd name="f194" fmla="*/ f157 f79 1"/>
                              <a:gd name="f195" fmla="*/ f159 f79 1"/>
                              <a:gd name="f196" fmla="*/ f160 f80 1"/>
                              <a:gd name="f197" fmla="*/ f161 f79 1"/>
                              <a:gd name="f198" fmla="*/ f162 f80 1"/>
                              <a:gd name="f199" fmla="*/ f163 f79 1"/>
                              <a:gd name="f200" fmla="*/ f164 f80 1"/>
                              <a:gd name="f201" fmla="*/ f165 f79 1"/>
                              <a:gd name="f202" fmla="*/ f166 f80 1"/>
                              <a:gd name="f203" fmla="*/ f167 f79 1"/>
                              <a:gd name="f204" fmla="*/ f168 f80 1"/>
                              <a:gd name="f205" fmla="*/ f169 f79 1"/>
                              <a:gd name="f206" fmla="*/ f170 f80 1"/>
                              <a:gd name="f207" fmla="*/ f172 f80 1"/>
                              <a:gd name="f208" fmla="*/ f173 f80 1"/>
                              <a:gd name="f209" fmla="*/ f174 f80 1"/>
                              <a:gd name="f210" fmla="*/ f175 f80 1"/>
                              <a:gd name="f211" fmla="*/ f176 f79 1"/>
                              <a:gd name="f212" fmla="*/ f177 f80 1"/>
                              <a:gd name="f213" fmla="*/ f178 f79 1"/>
                              <a:gd name="f214" fmla="*/ f180 f79 1"/>
                              <a:gd name="f215" fmla="*/ f181 f80 1"/>
                              <a:gd name="f216" fmla="*/ f182 f80 1"/>
                              <a:gd name="f217" fmla="*/ f183 f79 1"/>
                              <a:gd name="f218" fmla="*/ f184 f80 1"/>
                              <a:gd name="f219" fmla="*/ f185 f79 1"/>
                              <a:gd name="f220" fmla="*/ f186 f80 1"/>
                              <a:gd name="f221" fmla="*/ f188 f80 1"/>
                              <a:gd name="f222" fmla="*/ f189 f80 1"/>
                            </a:gdLst>
                            <a:ahLst/>
                            <a:cxnLst>
                              <a:cxn ang="3cd4">
                                <a:pos x="hc" y="t"/>
                              </a:cxn>
                              <a:cxn ang="0">
                                <a:pos x="r" y="vc"/>
                              </a:cxn>
                              <a:cxn ang="cd4">
                                <a:pos x="hc" y="b"/>
                              </a:cxn>
                              <a:cxn ang="cd2">
                                <a:pos x="l" y="vc"/>
                              </a:cxn>
                              <a:cxn ang="f123">
                                <a:pos x="f194" y="f193"/>
                              </a:cxn>
                              <a:cxn ang="f123">
                                <a:pos x="f195" y="f196"/>
                              </a:cxn>
                              <a:cxn ang="f123">
                                <a:pos x="f197" y="f198"/>
                              </a:cxn>
                              <a:cxn ang="f123">
                                <a:pos x="f199" y="f200"/>
                              </a:cxn>
                              <a:cxn ang="f123">
                                <a:pos x="f201" y="f202"/>
                              </a:cxn>
                              <a:cxn ang="f123">
                                <a:pos x="f203" y="f204"/>
                              </a:cxn>
                              <a:cxn ang="f123">
                                <a:pos x="f205" y="f206"/>
                              </a:cxn>
                              <a:cxn ang="f123">
                                <a:pos x="f191" y="f207"/>
                              </a:cxn>
                              <a:cxn ang="f123">
                                <a:pos x="f191" y="f208"/>
                              </a:cxn>
                              <a:cxn ang="f123">
                                <a:pos x="f191" y="f209"/>
                              </a:cxn>
                              <a:cxn ang="f123">
                                <a:pos x="f205" y="f210"/>
                              </a:cxn>
                              <a:cxn ang="f123">
                                <a:pos x="f211" y="f212"/>
                              </a:cxn>
                              <a:cxn ang="f123">
                                <a:pos x="f213" y="f192"/>
                              </a:cxn>
                              <a:cxn ang="f123">
                                <a:pos x="f214" y="f215"/>
                              </a:cxn>
                              <a:cxn ang="f123">
                                <a:pos x="f197" y="f216"/>
                              </a:cxn>
                              <a:cxn ang="f123">
                                <a:pos x="f217" y="f218"/>
                              </a:cxn>
                              <a:cxn ang="f123">
                                <a:pos x="f219" y="f220"/>
                              </a:cxn>
                              <a:cxn ang="f123">
                                <a:pos x="f190" y="f221"/>
                              </a:cxn>
                              <a:cxn ang="f123">
                                <a:pos x="f190" y="f222"/>
                              </a:cxn>
                              <a:cxn ang="f123">
                                <a:pos x="f194" y="f193"/>
                              </a:cxn>
                            </a:cxnLst>
                            <a:rect l="f190" t="f193" r="f191" b="f192"/>
                            <a:pathLst>
                              <a:path w="25908" h="12446">
                                <a:moveTo>
                                  <a:pt x="f8" y="f5"/>
                                </a:moveTo>
                                <a:cubicBezTo>
                                  <a:pt x="f9" y="f5"/>
                                  <a:pt x="f10" y="f11"/>
                                  <a:pt x="f12" y="f13"/>
                                </a:cubicBezTo>
                                <a:cubicBezTo>
                                  <a:pt x="f14" y="f15"/>
                                  <a:pt x="f16" y="f17"/>
                                  <a:pt x="f18" y="f19"/>
                                </a:cubicBezTo>
                                <a:cubicBezTo>
                                  <a:pt x="f20" y="f21"/>
                                  <a:pt x="f22" y="f23"/>
                                  <a:pt x="f24" y="f25"/>
                                </a:cubicBezTo>
                                <a:cubicBezTo>
                                  <a:pt x="f26" y="f27"/>
                                  <a:pt x="f28" y="f29"/>
                                  <a:pt x="f30" y="f31"/>
                                </a:cubicBezTo>
                                <a:cubicBezTo>
                                  <a:pt x="f32" y="f33"/>
                                  <a:pt x="f34" y="f35"/>
                                  <a:pt x="f36" y="f37"/>
                                </a:cubicBezTo>
                                <a:cubicBezTo>
                                  <a:pt x="f38" y="f39"/>
                                  <a:pt x="f40" y="f41"/>
                                  <a:pt x="f42" y="f43"/>
                                </a:cubicBezTo>
                                <a:cubicBezTo>
                                  <a:pt x="f44" y="f45"/>
                                  <a:pt x="f6" y="f46"/>
                                  <a:pt x="f6" y="f47"/>
                                </a:cubicBezTo>
                                <a:cubicBezTo>
                                  <a:pt x="f6" y="f48"/>
                                  <a:pt x="f6" y="f49"/>
                                  <a:pt x="f6" y="f50"/>
                                </a:cubicBezTo>
                                <a:cubicBezTo>
                                  <a:pt x="f6" y="f51"/>
                                  <a:pt x="f6" y="f52"/>
                                  <a:pt x="f6" y="f9"/>
                                </a:cubicBezTo>
                                <a:cubicBezTo>
                                  <a:pt x="f6" y="f53"/>
                                  <a:pt x="f44" y="f54"/>
                                  <a:pt x="f42" y="f55"/>
                                </a:cubicBezTo>
                                <a:cubicBezTo>
                                  <a:pt x="f40" y="f10"/>
                                  <a:pt x="f36" y="f56"/>
                                  <a:pt x="f57" y="f58"/>
                                </a:cubicBezTo>
                                <a:cubicBezTo>
                                  <a:pt x="f59" y="f60"/>
                                  <a:pt x="f61" y="f7"/>
                                  <a:pt x="f62" y="f7"/>
                                </a:cubicBezTo>
                                <a:cubicBezTo>
                                  <a:pt x="f63" y="f7"/>
                                  <a:pt x="f64" y="f60"/>
                                  <a:pt x="f65" y="f56"/>
                                </a:cubicBezTo>
                                <a:cubicBezTo>
                                  <a:pt x="f66" y="f10"/>
                                  <a:pt x="f67" y="f55"/>
                                  <a:pt x="f18" y="f54"/>
                                </a:cubicBezTo>
                                <a:cubicBezTo>
                                  <a:pt x="f68" y="f53"/>
                                  <a:pt x="f69" y="f70"/>
                                  <a:pt x="f71" y="f72"/>
                                </a:cubicBezTo>
                                <a:cubicBezTo>
                                  <a:pt x="f56" y="f73"/>
                                  <a:pt x="f72" y="f74"/>
                                  <a:pt x="f75" y="f74"/>
                                </a:cubicBezTo>
                                <a:lnTo>
                                  <a:pt x="f5" y="f76"/>
                                </a:lnTo>
                                <a:lnTo>
                                  <a:pt x="f5" y="f77"/>
                                </a:lnTo>
                                <a:lnTo>
                                  <a:pt x="f8" y="f5"/>
                                </a:lnTo>
                                <a:close/>
                              </a:path>
                            </a:pathLst>
                          </a:custGeom>
                          <a:solidFill>
                            <a:srgbClr val="000000"/>
                          </a:solidFill>
                          <a:ln cap="flat">
                            <a:noFill/>
                            <a:prstDash val="solid"/>
                          </a:ln>
                        </wps:spPr>
                        <wps:bodyPr lIns="0" tIns="0" rIns="0" bIns="0"/>
                      </wps:wsp>
                      <wps:wsp>
                        <wps:cNvPr id="77" name="Rectangle 182"/>
                        <wps:cNvSpPr/>
                        <wps:spPr>
                          <a:xfrm>
                            <a:off x="4357701" y="1260710"/>
                            <a:ext cx="50703" cy="224302"/>
                          </a:xfrm>
                          <a:prstGeom prst="rect">
                            <a:avLst/>
                          </a:prstGeom>
                          <a:noFill/>
                          <a:ln cap="flat">
                            <a:noFill/>
                            <a:prstDash val="solid"/>
                          </a:ln>
                        </wps:spPr>
                        <wps:txbx>
                          <w:txbxContent>
                            <w:p w14:paraId="40DB9F4B"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78" name="Picture 184"/>
                          <pic:cNvPicPr>
                            <a:picLocks noChangeAspect="1"/>
                          </pic:cNvPicPr>
                        </pic:nvPicPr>
                        <pic:blipFill>
                          <a:blip r:embed="rId60"/>
                          <a:srcRect/>
                          <a:stretch>
                            <a:fillRect/>
                          </a:stretch>
                        </pic:blipFill>
                        <pic:spPr>
                          <a:xfrm>
                            <a:off x="4353796" y="1263216"/>
                            <a:ext cx="36502" cy="219501"/>
                          </a:xfrm>
                          <a:prstGeom prst="rect">
                            <a:avLst/>
                          </a:prstGeom>
                          <a:noFill/>
                          <a:ln>
                            <a:noFill/>
                            <a:prstDash/>
                          </a:ln>
                        </pic:spPr>
                      </pic:pic>
                      <wps:wsp>
                        <wps:cNvPr id="79" name="Rectangle 185"/>
                        <wps:cNvSpPr/>
                        <wps:spPr>
                          <a:xfrm>
                            <a:off x="4354701" y="1300413"/>
                            <a:ext cx="42098" cy="190003"/>
                          </a:xfrm>
                          <a:prstGeom prst="rect">
                            <a:avLst/>
                          </a:prstGeom>
                          <a:noFill/>
                          <a:ln cap="flat">
                            <a:noFill/>
                            <a:prstDash val="solid"/>
                          </a:ln>
                        </wps:spPr>
                        <wps:txbx>
                          <w:txbxContent>
                            <w:p w14:paraId="38580C4D" w14:textId="77777777" w:rsidR="0096536C" w:rsidRDefault="00537B24">
                              <w:pPr>
                                <w:spacing w:after="160"/>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80" name="Rectangle 186"/>
                        <wps:cNvSpPr/>
                        <wps:spPr>
                          <a:xfrm>
                            <a:off x="4386696" y="1269818"/>
                            <a:ext cx="50602" cy="224402"/>
                          </a:xfrm>
                          <a:prstGeom prst="rect">
                            <a:avLst/>
                          </a:prstGeom>
                          <a:noFill/>
                          <a:ln cap="flat">
                            <a:noFill/>
                            <a:prstDash val="solid"/>
                          </a:ln>
                        </wps:spPr>
                        <wps:txbx>
                          <w:txbxContent>
                            <w:p w14:paraId="44D6D34D"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81" name="Picture 188"/>
                          <pic:cNvPicPr>
                            <a:picLocks noChangeAspect="1"/>
                          </pic:cNvPicPr>
                        </pic:nvPicPr>
                        <pic:blipFill>
                          <a:blip r:embed="rId62"/>
                          <a:srcRect/>
                          <a:stretch>
                            <a:fillRect/>
                          </a:stretch>
                        </pic:blipFill>
                        <pic:spPr>
                          <a:xfrm>
                            <a:off x="423403" y="2415424"/>
                            <a:ext cx="96002" cy="217901"/>
                          </a:xfrm>
                          <a:prstGeom prst="rect">
                            <a:avLst/>
                          </a:prstGeom>
                          <a:noFill/>
                          <a:ln>
                            <a:noFill/>
                            <a:prstDash/>
                          </a:ln>
                        </pic:spPr>
                      </pic:pic>
                      <wps:wsp>
                        <wps:cNvPr id="82" name="Shape 189"/>
                        <wps:cNvSpPr/>
                        <wps:spPr>
                          <a:xfrm>
                            <a:off x="430499" y="2459324"/>
                            <a:ext cx="60697" cy="88998"/>
                          </a:xfrm>
                          <a:custGeom>
                            <a:avLst/>
                            <a:gdLst>
                              <a:gd name="f0" fmla="val 10800000"/>
                              <a:gd name="f1" fmla="val 5400000"/>
                              <a:gd name="f2" fmla="val 180"/>
                              <a:gd name="f3" fmla="val w"/>
                              <a:gd name="f4" fmla="val h"/>
                              <a:gd name="f5" fmla="val 0"/>
                              <a:gd name="f6" fmla="val 60706"/>
                              <a:gd name="f7" fmla="val 89027"/>
                              <a:gd name="f8" fmla="val 2794"/>
                              <a:gd name="f9" fmla="val 56896"/>
                              <a:gd name="f10" fmla="val 57658"/>
                              <a:gd name="f11" fmla="val 58166"/>
                              <a:gd name="f12" fmla="val 127"/>
                              <a:gd name="f13" fmla="val 58674"/>
                              <a:gd name="f14" fmla="val 254"/>
                              <a:gd name="f15" fmla="val 59182"/>
                              <a:gd name="f16" fmla="val 381"/>
                              <a:gd name="f17" fmla="val 59563"/>
                              <a:gd name="f18" fmla="val 635"/>
                              <a:gd name="f19" fmla="val 59817"/>
                              <a:gd name="f20" fmla="val 1143"/>
                              <a:gd name="f21" fmla="val 60071"/>
                              <a:gd name="f22" fmla="val 1524"/>
                              <a:gd name="f23" fmla="val 60325"/>
                              <a:gd name="f24" fmla="val 2032"/>
                              <a:gd name="f25" fmla="val 60452"/>
                              <a:gd name="f26" fmla="val 2667"/>
                              <a:gd name="f27" fmla="val 60579"/>
                              <a:gd name="f28" fmla="val 3302"/>
                              <a:gd name="f29" fmla="val 4064"/>
                              <a:gd name="f30" fmla="val 5080"/>
                              <a:gd name="f31" fmla="val 5969"/>
                              <a:gd name="f32" fmla="val 6731"/>
                              <a:gd name="f33" fmla="val 7366"/>
                              <a:gd name="f34" fmla="val 8001"/>
                              <a:gd name="f35" fmla="val 8636"/>
                              <a:gd name="f36" fmla="val 9271"/>
                              <a:gd name="f37" fmla="val 60198"/>
                              <a:gd name="f38" fmla="val 9906"/>
                              <a:gd name="f39" fmla="val 59944"/>
                              <a:gd name="f40" fmla="val 10414"/>
                              <a:gd name="f41" fmla="val 11049"/>
                              <a:gd name="f42" fmla="val 11557"/>
                              <a:gd name="f43" fmla="val 59309"/>
                              <a:gd name="f44" fmla="val 12192"/>
                              <a:gd name="f45" fmla="val 59055"/>
                              <a:gd name="f46" fmla="val 12827"/>
                              <a:gd name="f47" fmla="val 25527"/>
                              <a:gd name="f48" fmla="val 86360"/>
                              <a:gd name="f49" fmla="val 25273"/>
                              <a:gd name="f50" fmla="val 86995"/>
                              <a:gd name="f51" fmla="val 25019"/>
                              <a:gd name="f52" fmla="val 87376"/>
                              <a:gd name="f53" fmla="val 24638"/>
                              <a:gd name="f54" fmla="val 87757"/>
                              <a:gd name="f55" fmla="val 24257"/>
                              <a:gd name="f56" fmla="val 88011"/>
                              <a:gd name="f57" fmla="val 23749"/>
                              <a:gd name="f58" fmla="val 88392"/>
                              <a:gd name="f59" fmla="val 23241"/>
                              <a:gd name="f60" fmla="val 88519"/>
                              <a:gd name="f61" fmla="val 22733"/>
                              <a:gd name="f62" fmla="val 88773"/>
                              <a:gd name="f63" fmla="val 21971"/>
                              <a:gd name="f64" fmla="val 88900"/>
                              <a:gd name="f65" fmla="val 21082"/>
                              <a:gd name="f66" fmla="val 20320"/>
                              <a:gd name="f67" fmla="val 19177"/>
                              <a:gd name="f68" fmla="val 18034"/>
                              <a:gd name="f69" fmla="val 16383"/>
                              <a:gd name="f70" fmla="val 15113"/>
                              <a:gd name="f71" fmla="val 14224"/>
                              <a:gd name="f72" fmla="val 13208"/>
                              <a:gd name="f73" fmla="val 12573"/>
                              <a:gd name="f74" fmla="val 88138"/>
                              <a:gd name="f75" fmla="val 11811"/>
                              <a:gd name="f76" fmla="val 87884"/>
                              <a:gd name="f77" fmla="val 87503"/>
                              <a:gd name="f78" fmla="val 11684"/>
                              <a:gd name="f79" fmla="val 87122"/>
                              <a:gd name="f80" fmla="val 86614"/>
                              <a:gd name="f81" fmla="val 86106"/>
                              <a:gd name="f82" fmla="val 85598"/>
                              <a:gd name="f83" fmla="val 47371"/>
                              <a:gd name="f84" fmla="val 1778"/>
                              <a:gd name="f85" fmla="val 9017"/>
                              <a:gd name="f86" fmla="val 8128"/>
                              <a:gd name="f87" fmla="val 6858"/>
                              <a:gd name="f88" fmla="val 5207"/>
                              <a:gd name="f89" fmla="val 4318"/>
                              <a:gd name="f90" fmla="val 3556"/>
                              <a:gd name="f91" fmla="val 2921"/>
                              <a:gd name="f92" fmla="val 2286"/>
                              <a:gd name="f93" fmla="val 508"/>
                              <a:gd name="f94" fmla="val 762"/>
                              <a:gd name="f95" fmla="val 1270"/>
                              <a:gd name="f96" fmla="val 1016"/>
                              <a:gd name="f97" fmla="val 889"/>
                              <a:gd name="f98" fmla="val 1905"/>
                              <a:gd name="f99" fmla="+- 0 0 -90"/>
                              <a:gd name="f100" fmla="*/ f3 1 60706"/>
                              <a:gd name="f101" fmla="*/ f4 1 89027"/>
                              <a:gd name="f102" fmla="val f5"/>
                              <a:gd name="f103" fmla="val f6"/>
                              <a:gd name="f104" fmla="val f7"/>
                              <a:gd name="f105" fmla="*/ f99 f0 1"/>
                              <a:gd name="f106" fmla="+- f104 0 f102"/>
                              <a:gd name="f107" fmla="+- f103 0 f102"/>
                              <a:gd name="f108" fmla="*/ f105 1 f2"/>
                              <a:gd name="f109" fmla="*/ f107 1 60706"/>
                              <a:gd name="f110" fmla="*/ f106 1 89027"/>
                              <a:gd name="f111" fmla="*/ 2794 f107 1"/>
                              <a:gd name="f112" fmla="*/ 0 f106 1"/>
                              <a:gd name="f113" fmla="*/ 56896 f107 1"/>
                              <a:gd name="f114" fmla="*/ 58674 f107 1"/>
                              <a:gd name="f115" fmla="*/ 254 f106 1"/>
                              <a:gd name="f116" fmla="*/ 59817 f107 1"/>
                              <a:gd name="f117" fmla="*/ 1143 f106 1"/>
                              <a:gd name="f118" fmla="*/ 60452 f107 1"/>
                              <a:gd name="f119" fmla="*/ 2667 f106 1"/>
                              <a:gd name="f120" fmla="*/ 60706 f107 1"/>
                              <a:gd name="f121" fmla="*/ 5080 f106 1"/>
                              <a:gd name="f122" fmla="*/ 60579 f107 1"/>
                              <a:gd name="f123" fmla="*/ 7366 f106 1"/>
                              <a:gd name="f124" fmla="*/ 60325 f107 1"/>
                              <a:gd name="f125" fmla="*/ 9271 f106 1"/>
                              <a:gd name="f126" fmla="*/ 11049 f106 1"/>
                              <a:gd name="f127" fmla="*/ 59055 f107 1"/>
                              <a:gd name="f128" fmla="*/ 12827 f106 1"/>
                              <a:gd name="f129" fmla="*/ 25527 f107 1"/>
                              <a:gd name="f130" fmla="*/ 86360 f106 1"/>
                              <a:gd name="f131" fmla="*/ 24638 f107 1"/>
                              <a:gd name="f132" fmla="*/ 87757 f106 1"/>
                              <a:gd name="f133" fmla="*/ 23241 f107 1"/>
                              <a:gd name="f134" fmla="*/ 88519 f106 1"/>
                              <a:gd name="f135" fmla="*/ 21082 f107 1"/>
                              <a:gd name="f136" fmla="*/ 88900 f106 1"/>
                              <a:gd name="f137" fmla="*/ 18034 f107 1"/>
                              <a:gd name="f138" fmla="*/ 89027 f106 1"/>
                              <a:gd name="f139" fmla="*/ 14224 f107 1"/>
                              <a:gd name="f140" fmla="*/ 12192 f107 1"/>
                              <a:gd name="f141" fmla="*/ 88138 f106 1"/>
                              <a:gd name="f142" fmla="*/ 11684 f107 1"/>
                              <a:gd name="f143" fmla="*/ 87122 f106 1"/>
                              <a:gd name="f144" fmla="*/ 85598 f106 1"/>
                              <a:gd name="f145" fmla="*/ 47371 f107 1"/>
                              <a:gd name="f146" fmla="*/ 10414 f106 1"/>
                              <a:gd name="f147" fmla="*/ 635 f107 1"/>
                              <a:gd name="f148" fmla="*/ 9017 f106 1"/>
                              <a:gd name="f149" fmla="*/ 0 f107 1"/>
                              <a:gd name="f150" fmla="*/ 5207 f106 1"/>
                              <a:gd name="f151" fmla="*/ 127 f107 1"/>
                              <a:gd name="f152" fmla="*/ 2921 f106 1"/>
                              <a:gd name="f153" fmla="*/ 762 f107 1"/>
                              <a:gd name="f154" fmla="*/ 1270 f106 1"/>
                              <a:gd name="f155" fmla="*/ 1524 f107 1"/>
                              <a:gd name="f156" fmla="*/ 381 f106 1"/>
                              <a:gd name="f157" fmla="+- f108 0 f1"/>
                              <a:gd name="f158" fmla="*/ f111 1 60706"/>
                              <a:gd name="f159" fmla="*/ f112 1 89027"/>
                              <a:gd name="f160" fmla="*/ f113 1 60706"/>
                              <a:gd name="f161" fmla="*/ f114 1 60706"/>
                              <a:gd name="f162" fmla="*/ f115 1 89027"/>
                              <a:gd name="f163" fmla="*/ f116 1 60706"/>
                              <a:gd name="f164" fmla="*/ f117 1 89027"/>
                              <a:gd name="f165" fmla="*/ f118 1 60706"/>
                              <a:gd name="f166" fmla="*/ f119 1 89027"/>
                              <a:gd name="f167" fmla="*/ f120 1 60706"/>
                              <a:gd name="f168" fmla="*/ f121 1 89027"/>
                              <a:gd name="f169" fmla="*/ f122 1 60706"/>
                              <a:gd name="f170" fmla="*/ f123 1 89027"/>
                              <a:gd name="f171" fmla="*/ f124 1 60706"/>
                              <a:gd name="f172" fmla="*/ f125 1 89027"/>
                              <a:gd name="f173" fmla="*/ f126 1 89027"/>
                              <a:gd name="f174" fmla="*/ f127 1 60706"/>
                              <a:gd name="f175" fmla="*/ f128 1 89027"/>
                              <a:gd name="f176" fmla="*/ f129 1 60706"/>
                              <a:gd name="f177" fmla="*/ f130 1 89027"/>
                              <a:gd name="f178" fmla="*/ f131 1 60706"/>
                              <a:gd name="f179" fmla="*/ f132 1 89027"/>
                              <a:gd name="f180" fmla="*/ f133 1 60706"/>
                              <a:gd name="f181" fmla="*/ f134 1 89027"/>
                              <a:gd name="f182" fmla="*/ f135 1 60706"/>
                              <a:gd name="f183" fmla="*/ f136 1 89027"/>
                              <a:gd name="f184" fmla="*/ f137 1 60706"/>
                              <a:gd name="f185" fmla="*/ f138 1 89027"/>
                              <a:gd name="f186" fmla="*/ f139 1 60706"/>
                              <a:gd name="f187" fmla="*/ f140 1 60706"/>
                              <a:gd name="f188" fmla="*/ f141 1 89027"/>
                              <a:gd name="f189" fmla="*/ f142 1 60706"/>
                              <a:gd name="f190" fmla="*/ f143 1 89027"/>
                              <a:gd name="f191" fmla="*/ f144 1 89027"/>
                              <a:gd name="f192" fmla="*/ f145 1 60706"/>
                              <a:gd name="f193" fmla="*/ f146 1 89027"/>
                              <a:gd name="f194" fmla="*/ f147 1 60706"/>
                              <a:gd name="f195" fmla="*/ f148 1 89027"/>
                              <a:gd name="f196" fmla="*/ f149 1 60706"/>
                              <a:gd name="f197" fmla="*/ f150 1 89027"/>
                              <a:gd name="f198" fmla="*/ f151 1 60706"/>
                              <a:gd name="f199" fmla="*/ f152 1 89027"/>
                              <a:gd name="f200" fmla="*/ f153 1 60706"/>
                              <a:gd name="f201" fmla="*/ f154 1 89027"/>
                              <a:gd name="f202" fmla="*/ f155 1 60706"/>
                              <a:gd name="f203" fmla="*/ f156 1 89027"/>
                              <a:gd name="f204" fmla="*/ f158 1 f109"/>
                              <a:gd name="f205" fmla="*/ f159 1 f110"/>
                              <a:gd name="f206" fmla="*/ f160 1 f109"/>
                              <a:gd name="f207" fmla="*/ f161 1 f109"/>
                              <a:gd name="f208" fmla="*/ f162 1 f110"/>
                              <a:gd name="f209" fmla="*/ f163 1 f109"/>
                              <a:gd name="f210" fmla="*/ f164 1 f110"/>
                              <a:gd name="f211" fmla="*/ f165 1 f109"/>
                              <a:gd name="f212" fmla="*/ f166 1 f110"/>
                              <a:gd name="f213" fmla="*/ f167 1 f109"/>
                              <a:gd name="f214" fmla="*/ f168 1 f110"/>
                              <a:gd name="f215" fmla="*/ f169 1 f109"/>
                              <a:gd name="f216" fmla="*/ f170 1 f110"/>
                              <a:gd name="f217" fmla="*/ f171 1 f109"/>
                              <a:gd name="f218" fmla="*/ f172 1 f110"/>
                              <a:gd name="f219" fmla="*/ f173 1 f110"/>
                              <a:gd name="f220" fmla="*/ f174 1 f109"/>
                              <a:gd name="f221" fmla="*/ f175 1 f110"/>
                              <a:gd name="f222" fmla="*/ f176 1 f109"/>
                              <a:gd name="f223" fmla="*/ f177 1 f110"/>
                              <a:gd name="f224" fmla="*/ f178 1 f109"/>
                              <a:gd name="f225" fmla="*/ f179 1 f110"/>
                              <a:gd name="f226" fmla="*/ f180 1 f109"/>
                              <a:gd name="f227" fmla="*/ f181 1 f110"/>
                              <a:gd name="f228" fmla="*/ f182 1 f109"/>
                              <a:gd name="f229" fmla="*/ f183 1 f110"/>
                              <a:gd name="f230" fmla="*/ f184 1 f109"/>
                              <a:gd name="f231" fmla="*/ f185 1 f110"/>
                              <a:gd name="f232" fmla="*/ f186 1 f109"/>
                              <a:gd name="f233" fmla="*/ f187 1 f109"/>
                              <a:gd name="f234" fmla="*/ f188 1 f110"/>
                              <a:gd name="f235" fmla="*/ f189 1 f109"/>
                              <a:gd name="f236" fmla="*/ f190 1 f110"/>
                              <a:gd name="f237" fmla="*/ f191 1 f110"/>
                              <a:gd name="f238" fmla="*/ f192 1 f109"/>
                              <a:gd name="f239" fmla="*/ f193 1 f110"/>
                              <a:gd name="f240" fmla="*/ f194 1 f109"/>
                              <a:gd name="f241" fmla="*/ f195 1 f110"/>
                              <a:gd name="f242" fmla="*/ f196 1 f109"/>
                              <a:gd name="f243" fmla="*/ f197 1 f110"/>
                              <a:gd name="f244" fmla="*/ f198 1 f109"/>
                              <a:gd name="f245" fmla="*/ f199 1 f110"/>
                              <a:gd name="f246" fmla="*/ f200 1 f109"/>
                              <a:gd name="f247" fmla="*/ f201 1 f110"/>
                              <a:gd name="f248" fmla="*/ f202 1 f109"/>
                              <a:gd name="f249" fmla="*/ f203 1 f110"/>
                              <a:gd name="f250" fmla="*/ f242 f100 1"/>
                              <a:gd name="f251" fmla="*/ f213 f100 1"/>
                              <a:gd name="f252" fmla="*/ f231 f101 1"/>
                              <a:gd name="f253" fmla="*/ f205 f101 1"/>
                              <a:gd name="f254" fmla="*/ f204 f100 1"/>
                              <a:gd name="f255" fmla="*/ f206 f100 1"/>
                              <a:gd name="f256" fmla="*/ f207 f100 1"/>
                              <a:gd name="f257" fmla="*/ f208 f101 1"/>
                              <a:gd name="f258" fmla="*/ f209 f100 1"/>
                              <a:gd name="f259" fmla="*/ f210 f101 1"/>
                              <a:gd name="f260" fmla="*/ f211 f100 1"/>
                              <a:gd name="f261" fmla="*/ f212 f101 1"/>
                              <a:gd name="f262" fmla="*/ f214 f101 1"/>
                              <a:gd name="f263" fmla="*/ f215 f100 1"/>
                              <a:gd name="f264" fmla="*/ f216 f101 1"/>
                              <a:gd name="f265" fmla="*/ f217 f100 1"/>
                              <a:gd name="f266" fmla="*/ f218 f101 1"/>
                              <a:gd name="f267" fmla="*/ f219 f101 1"/>
                              <a:gd name="f268" fmla="*/ f220 f100 1"/>
                              <a:gd name="f269" fmla="*/ f221 f101 1"/>
                              <a:gd name="f270" fmla="*/ f222 f100 1"/>
                              <a:gd name="f271" fmla="*/ f223 f101 1"/>
                              <a:gd name="f272" fmla="*/ f224 f100 1"/>
                              <a:gd name="f273" fmla="*/ f225 f101 1"/>
                              <a:gd name="f274" fmla="*/ f226 f100 1"/>
                              <a:gd name="f275" fmla="*/ f227 f101 1"/>
                              <a:gd name="f276" fmla="*/ f228 f100 1"/>
                              <a:gd name="f277" fmla="*/ f229 f101 1"/>
                              <a:gd name="f278" fmla="*/ f230 f100 1"/>
                              <a:gd name="f279" fmla="*/ f232 f100 1"/>
                              <a:gd name="f280" fmla="*/ f233 f100 1"/>
                              <a:gd name="f281" fmla="*/ f234 f101 1"/>
                              <a:gd name="f282" fmla="*/ f235 f100 1"/>
                              <a:gd name="f283" fmla="*/ f236 f101 1"/>
                              <a:gd name="f284" fmla="*/ f237 f101 1"/>
                              <a:gd name="f285" fmla="*/ f238 f100 1"/>
                              <a:gd name="f286" fmla="*/ f239 f101 1"/>
                              <a:gd name="f287" fmla="*/ f240 f100 1"/>
                              <a:gd name="f288" fmla="*/ f241 f101 1"/>
                              <a:gd name="f289" fmla="*/ f243 f101 1"/>
                              <a:gd name="f290" fmla="*/ f244 f100 1"/>
                              <a:gd name="f291" fmla="*/ f245 f101 1"/>
                              <a:gd name="f292" fmla="*/ f246 f100 1"/>
                              <a:gd name="f293" fmla="*/ f247 f101 1"/>
                              <a:gd name="f294" fmla="*/ f248 f100 1"/>
                              <a:gd name="f295" fmla="*/ f249 f101 1"/>
                            </a:gdLst>
                            <a:ahLst/>
                            <a:cxnLst>
                              <a:cxn ang="3cd4">
                                <a:pos x="hc" y="t"/>
                              </a:cxn>
                              <a:cxn ang="0">
                                <a:pos x="r" y="vc"/>
                              </a:cxn>
                              <a:cxn ang="cd4">
                                <a:pos x="hc" y="b"/>
                              </a:cxn>
                              <a:cxn ang="cd2">
                                <a:pos x="l" y="vc"/>
                              </a:cxn>
                              <a:cxn ang="f157">
                                <a:pos x="f254" y="f253"/>
                              </a:cxn>
                              <a:cxn ang="f157">
                                <a:pos x="f255" y="f253"/>
                              </a:cxn>
                              <a:cxn ang="f157">
                                <a:pos x="f256" y="f257"/>
                              </a:cxn>
                              <a:cxn ang="f157">
                                <a:pos x="f258" y="f259"/>
                              </a:cxn>
                              <a:cxn ang="f157">
                                <a:pos x="f260" y="f261"/>
                              </a:cxn>
                              <a:cxn ang="f157">
                                <a:pos x="f251" y="f262"/>
                              </a:cxn>
                              <a:cxn ang="f157">
                                <a:pos x="f263" y="f264"/>
                              </a:cxn>
                              <a:cxn ang="f157">
                                <a:pos x="f265" y="f266"/>
                              </a:cxn>
                              <a:cxn ang="f157">
                                <a:pos x="f258" y="f267"/>
                              </a:cxn>
                              <a:cxn ang="f157">
                                <a:pos x="f268" y="f269"/>
                              </a:cxn>
                              <a:cxn ang="f157">
                                <a:pos x="f270" y="f271"/>
                              </a:cxn>
                              <a:cxn ang="f157">
                                <a:pos x="f272" y="f273"/>
                              </a:cxn>
                              <a:cxn ang="f157">
                                <a:pos x="f274" y="f275"/>
                              </a:cxn>
                              <a:cxn ang="f157">
                                <a:pos x="f276" y="f277"/>
                              </a:cxn>
                              <a:cxn ang="f157">
                                <a:pos x="f278" y="f252"/>
                              </a:cxn>
                              <a:cxn ang="f157">
                                <a:pos x="f279" y="f277"/>
                              </a:cxn>
                              <a:cxn ang="f157">
                                <a:pos x="f280" y="f281"/>
                              </a:cxn>
                              <a:cxn ang="f157">
                                <a:pos x="f282" y="f283"/>
                              </a:cxn>
                              <a:cxn ang="f157">
                                <a:pos x="f280" y="f284"/>
                              </a:cxn>
                              <a:cxn ang="f157">
                                <a:pos x="f285" y="f286"/>
                              </a:cxn>
                              <a:cxn ang="f157">
                                <a:pos x="f254" y="f286"/>
                              </a:cxn>
                              <a:cxn ang="f157">
                                <a:pos x="f287" y="f288"/>
                              </a:cxn>
                              <a:cxn ang="f157">
                                <a:pos x="f250" y="f289"/>
                              </a:cxn>
                              <a:cxn ang="f157">
                                <a:pos x="f290" y="f291"/>
                              </a:cxn>
                              <a:cxn ang="f157">
                                <a:pos x="f292" y="f293"/>
                              </a:cxn>
                              <a:cxn ang="f157">
                                <a:pos x="f294" y="f295"/>
                              </a:cxn>
                              <a:cxn ang="f157">
                                <a:pos x="f254" y="f253"/>
                              </a:cxn>
                            </a:cxnLst>
                            <a:rect l="f250" t="f253" r="f251" b="f252"/>
                            <a:pathLst>
                              <a:path w="60706" h="89027">
                                <a:moveTo>
                                  <a:pt x="f8" y="f5"/>
                                </a:moveTo>
                                <a:lnTo>
                                  <a:pt x="f9" y="f5"/>
                                </a:lnTo>
                                <a:cubicBezTo>
                                  <a:pt x="f10" y="f5"/>
                                  <a:pt x="f11" y="f12"/>
                                  <a:pt x="f13" y="f14"/>
                                </a:cubicBezTo>
                                <a:cubicBezTo>
                                  <a:pt x="f15" y="f16"/>
                                  <a:pt x="f17" y="f18"/>
                                  <a:pt x="f19" y="f20"/>
                                </a:cubicBezTo>
                                <a:cubicBezTo>
                                  <a:pt x="f21" y="f22"/>
                                  <a:pt x="f23" y="f24"/>
                                  <a:pt x="f25" y="f26"/>
                                </a:cubicBezTo>
                                <a:cubicBezTo>
                                  <a:pt x="f27" y="f28"/>
                                  <a:pt x="f6" y="f29"/>
                                  <a:pt x="f6" y="f30"/>
                                </a:cubicBezTo>
                                <a:cubicBezTo>
                                  <a:pt x="f6" y="f31"/>
                                  <a:pt x="f27" y="f32"/>
                                  <a:pt x="f27" y="f33"/>
                                </a:cubicBezTo>
                                <a:cubicBezTo>
                                  <a:pt x="f25" y="f34"/>
                                  <a:pt x="f25" y="f35"/>
                                  <a:pt x="f23" y="f36"/>
                                </a:cubicBezTo>
                                <a:cubicBezTo>
                                  <a:pt x="f37" y="f38"/>
                                  <a:pt x="f39" y="f40"/>
                                  <a:pt x="f19" y="f41"/>
                                </a:cubicBezTo>
                                <a:cubicBezTo>
                                  <a:pt x="f17" y="f42"/>
                                  <a:pt x="f43" y="f44"/>
                                  <a:pt x="f45" y="f46"/>
                                </a:cubicBezTo>
                                <a:lnTo>
                                  <a:pt x="f47" y="f48"/>
                                </a:lnTo>
                                <a:cubicBezTo>
                                  <a:pt x="f49" y="f50"/>
                                  <a:pt x="f51" y="f52"/>
                                  <a:pt x="f53" y="f54"/>
                                </a:cubicBezTo>
                                <a:cubicBezTo>
                                  <a:pt x="f55" y="f56"/>
                                  <a:pt x="f57" y="f58"/>
                                  <a:pt x="f59" y="f60"/>
                                </a:cubicBezTo>
                                <a:cubicBezTo>
                                  <a:pt x="f61" y="f62"/>
                                  <a:pt x="f63" y="f64"/>
                                  <a:pt x="f65" y="f64"/>
                                </a:cubicBezTo>
                                <a:cubicBezTo>
                                  <a:pt x="f66" y="f7"/>
                                  <a:pt x="f67" y="f7"/>
                                  <a:pt x="f68" y="f7"/>
                                </a:cubicBezTo>
                                <a:cubicBezTo>
                                  <a:pt x="f69" y="f7"/>
                                  <a:pt x="f70" y="f7"/>
                                  <a:pt x="f71" y="f64"/>
                                </a:cubicBezTo>
                                <a:cubicBezTo>
                                  <a:pt x="f72" y="f62"/>
                                  <a:pt x="f73" y="f60"/>
                                  <a:pt x="f44" y="f74"/>
                                </a:cubicBezTo>
                                <a:cubicBezTo>
                                  <a:pt x="f75" y="f76"/>
                                  <a:pt x="f42" y="f77"/>
                                  <a:pt x="f78" y="f79"/>
                                </a:cubicBezTo>
                                <a:cubicBezTo>
                                  <a:pt x="f78" y="f80"/>
                                  <a:pt x="f75" y="f81"/>
                                  <a:pt x="f44" y="f82"/>
                                </a:cubicBezTo>
                                <a:lnTo>
                                  <a:pt x="f83" y="f40"/>
                                </a:lnTo>
                                <a:lnTo>
                                  <a:pt x="f8" y="f40"/>
                                </a:lnTo>
                                <a:cubicBezTo>
                                  <a:pt x="f84" y="f40"/>
                                  <a:pt x="f20" y="f38"/>
                                  <a:pt x="f18" y="f85"/>
                                </a:cubicBezTo>
                                <a:cubicBezTo>
                                  <a:pt x="f14" y="f86"/>
                                  <a:pt x="f5" y="f87"/>
                                  <a:pt x="f5" y="f88"/>
                                </a:cubicBezTo>
                                <a:cubicBezTo>
                                  <a:pt x="f5" y="f89"/>
                                  <a:pt x="f12" y="f90"/>
                                  <a:pt x="f12" y="f91"/>
                                </a:cubicBezTo>
                                <a:cubicBezTo>
                                  <a:pt x="f14" y="f92"/>
                                  <a:pt x="f93" y="f84"/>
                                  <a:pt x="f94" y="f95"/>
                                </a:cubicBezTo>
                                <a:cubicBezTo>
                                  <a:pt x="f96" y="f97"/>
                                  <a:pt x="f95" y="f93"/>
                                  <a:pt x="f22" y="f16"/>
                                </a:cubicBezTo>
                                <a:cubicBezTo>
                                  <a:pt x="f98" y="f12"/>
                                  <a:pt x="f92" y="f5"/>
                                  <a:pt x="f8" y="f5"/>
                                </a:cubicBezTo>
                                <a:close/>
                              </a:path>
                            </a:pathLst>
                          </a:custGeom>
                          <a:solidFill>
                            <a:srgbClr val="000000"/>
                          </a:solidFill>
                          <a:ln cap="flat">
                            <a:noFill/>
                            <a:prstDash val="solid"/>
                          </a:ln>
                        </wps:spPr>
                        <wps:bodyPr lIns="0" tIns="0" rIns="0" bIns="0"/>
                      </wps:wsp>
                      <wps:wsp>
                        <wps:cNvPr id="83" name="Rectangle 190"/>
                        <wps:cNvSpPr/>
                        <wps:spPr>
                          <a:xfrm>
                            <a:off x="498302" y="2413129"/>
                            <a:ext cx="50703" cy="224302"/>
                          </a:xfrm>
                          <a:prstGeom prst="rect">
                            <a:avLst/>
                          </a:prstGeom>
                          <a:noFill/>
                          <a:ln cap="flat">
                            <a:noFill/>
                            <a:prstDash val="solid"/>
                          </a:ln>
                        </wps:spPr>
                        <wps:txbx>
                          <w:txbxContent>
                            <w:p w14:paraId="2696CEF1"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84" name="Picture 192"/>
                          <pic:cNvPicPr>
                            <a:picLocks noChangeAspect="1"/>
                          </pic:cNvPicPr>
                        </pic:nvPicPr>
                        <pic:blipFill>
                          <a:blip r:embed="rId63"/>
                          <a:srcRect/>
                          <a:stretch>
                            <a:fillRect/>
                          </a:stretch>
                        </pic:blipFill>
                        <pic:spPr>
                          <a:xfrm>
                            <a:off x="495001" y="2415424"/>
                            <a:ext cx="36603" cy="217901"/>
                          </a:xfrm>
                          <a:prstGeom prst="rect">
                            <a:avLst/>
                          </a:prstGeom>
                          <a:noFill/>
                          <a:ln>
                            <a:noFill/>
                            <a:prstDash/>
                          </a:ln>
                        </pic:spPr>
                      </pic:pic>
                      <wps:wsp>
                        <wps:cNvPr id="85" name="Rectangle 193"/>
                        <wps:cNvSpPr/>
                        <wps:spPr>
                          <a:xfrm>
                            <a:off x="495303" y="2452823"/>
                            <a:ext cx="42098" cy="190003"/>
                          </a:xfrm>
                          <a:prstGeom prst="rect">
                            <a:avLst/>
                          </a:prstGeom>
                          <a:noFill/>
                          <a:ln cap="flat">
                            <a:noFill/>
                            <a:prstDash val="solid"/>
                          </a:ln>
                        </wps:spPr>
                        <wps:txbx>
                          <w:txbxContent>
                            <w:p w14:paraId="11E876B7" w14:textId="77777777" w:rsidR="0096536C" w:rsidRDefault="00537B24">
                              <w:pPr>
                                <w:spacing w:after="160"/>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86" name="Rectangle 194"/>
                        <wps:cNvSpPr/>
                        <wps:spPr>
                          <a:xfrm>
                            <a:off x="527297" y="2422227"/>
                            <a:ext cx="50602" cy="224402"/>
                          </a:xfrm>
                          <a:prstGeom prst="rect">
                            <a:avLst/>
                          </a:prstGeom>
                          <a:noFill/>
                          <a:ln cap="flat">
                            <a:noFill/>
                            <a:prstDash val="solid"/>
                          </a:ln>
                        </wps:spPr>
                        <wps:txbx>
                          <w:txbxContent>
                            <w:p w14:paraId="28953B00" w14:textId="77777777" w:rsidR="0096536C" w:rsidRDefault="00537B24">
                              <w:pPr>
                                <w:spacing w:after="160"/>
                                <w:ind w:left="0" w:firstLine="0"/>
                              </w:pPr>
                              <w:r>
                                <w:t xml:space="preserve"> </w:t>
                              </w:r>
                            </w:p>
                          </w:txbxContent>
                        </wps:txbx>
                        <wps:bodyPr vert="horz" wrap="square" lIns="0" tIns="0" rIns="0" bIns="0" anchor="t" anchorCtr="0" compatLnSpc="0">
                          <a:noAutofit/>
                        </wps:bodyPr>
                      </wps:wsp>
                      <wps:wsp>
                        <wps:cNvPr id="87" name="Shape 195"/>
                        <wps:cNvSpPr/>
                        <wps:spPr>
                          <a:xfrm>
                            <a:off x="383097" y="2186321"/>
                            <a:ext cx="477097" cy="996311"/>
                          </a:xfrm>
                          <a:custGeom>
                            <a:avLst/>
                            <a:gdLst>
                              <a:gd name="f0" fmla="val 10800000"/>
                              <a:gd name="f1" fmla="val 5400000"/>
                              <a:gd name="f2" fmla="val 180"/>
                              <a:gd name="f3" fmla="val w"/>
                              <a:gd name="f4" fmla="val h"/>
                              <a:gd name="f5" fmla="val 0"/>
                              <a:gd name="f6" fmla="val 477139"/>
                              <a:gd name="f7" fmla="val 996315"/>
                              <a:gd name="f8" fmla="val 475361"/>
                              <a:gd name="f9" fmla="val 85090"/>
                              <a:gd name="f10" fmla="val 445548"/>
                              <a:gd name="f11" fmla="val 70110"/>
                              <a:gd name="f12" fmla="val 5842"/>
                              <a:gd name="f13" fmla="val 993648"/>
                              <a:gd name="f14" fmla="val 439848"/>
                              <a:gd name="f15" fmla="val 67408"/>
                              <a:gd name="f16" fmla="val 408305"/>
                              <a:gd name="f17" fmla="val 52451"/>
                              <a:gd name="f18" fmla="+- 0 0 -90"/>
                              <a:gd name="f19" fmla="*/ f3 1 477139"/>
                              <a:gd name="f20" fmla="*/ f4 1 996315"/>
                              <a:gd name="f21" fmla="val f5"/>
                              <a:gd name="f22" fmla="val f6"/>
                              <a:gd name="f23" fmla="val f7"/>
                              <a:gd name="f24" fmla="*/ f18 f0 1"/>
                              <a:gd name="f25" fmla="+- f23 0 f21"/>
                              <a:gd name="f26" fmla="+- f22 0 f21"/>
                              <a:gd name="f27" fmla="*/ f24 1 f2"/>
                              <a:gd name="f28" fmla="*/ f26 1 477139"/>
                              <a:gd name="f29" fmla="*/ f25 1 996315"/>
                              <a:gd name="f30" fmla="*/ 475361 f26 1"/>
                              <a:gd name="f31" fmla="*/ 0 f25 1"/>
                              <a:gd name="f32" fmla="*/ 477139 f26 1"/>
                              <a:gd name="f33" fmla="*/ 85090 f25 1"/>
                              <a:gd name="f34" fmla="*/ 445548 f26 1"/>
                              <a:gd name="f35" fmla="*/ 70110 f25 1"/>
                              <a:gd name="f36" fmla="*/ 5842 f26 1"/>
                              <a:gd name="f37" fmla="*/ 996315 f25 1"/>
                              <a:gd name="f38" fmla="*/ 0 f26 1"/>
                              <a:gd name="f39" fmla="*/ 993648 f25 1"/>
                              <a:gd name="f40" fmla="*/ 439848 f26 1"/>
                              <a:gd name="f41" fmla="*/ 67408 f25 1"/>
                              <a:gd name="f42" fmla="*/ 408305 f26 1"/>
                              <a:gd name="f43" fmla="*/ 52451 f25 1"/>
                              <a:gd name="f44" fmla="+- f27 0 f1"/>
                              <a:gd name="f45" fmla="*/ f30 1 477139"/>
                              <a:gd name="f46" fmla="*/ f31 1 996315"/>
                              <a:gd name="f47" fmla="*/ f32 1 477139"/>
                              <a:gd name="f48" fmla="*/ f33 1 996315"/>
                              <a:gd name="f49" fmla="*/ f34 1 477139"/>
                              <a:gd name="f50" fmla="*/ f35 1 996315"/>
                              <a:gd name="f51" fmla="*/ f36 1 477139"/>
                              <a:gd name="f52" fmla="*/ f37 1 996315"/>
                              <a:gd name="f53" fmla="*/ f38 1 477139"/>
                              <a:gd name="f54" fmla="*/ f39 1 996315"/>
                              <a:gd name="f55" fmla="*/ f40 1 477139"/>
                              <a:gd name="f56" fmla="*/ f41 1 996315"/>
                              <a:gd name="f57" fmla="*/ f42 1 477139"/>
                              <a:gd name="f58" fmla="*/ f43 1 996315"/>
                              <a:gd name="f59" fmla="*/ f45 1 f28"/>
                              <a:gd name="f60" fmla="*/ f46 1 f29"/>
                              <a:gd name="f61" fmla="*/ f47 1 f28"/>
                              <a:gd name="f62" fmla="*/ f48 1 f29"/>
                              <a:gd name="f63" fmla="*/ f49 1 f28"/>
                              <a:gd name="f64" fmla="*/ f50 1 f29"/>
                              <a:gd name="f65" fmla="*/ f51 1 f28"/>
                              <a:gd name="f66" fmla="*/ f52 1 f29"/>
                              <a:gd name="f67" fmla="*/ f53 1 f28"/>
                              <a:gd name="f68" fmla="*/ f54 1 f29"/>
                              <a:gd name="f69" fmla="*/ f55 1 f28"/>
                              <a:gd name="f70" fmla="*/ f56 1 f29"/>
                              <a:gd name="f71" fmla="*/ f57 1 f28"/>
                              <a:gd name="f72" fmla="*/ f58 1 f29"/>
                              <a:gd name="f73" fmla="*/ f67 f19 1"/>
                              <a:gd name="f74" fmla="*/ f61 f19 1"/>
                              <a:gd name="f75" fmla="*/ f66 f20 1"/>
                              <a:gd name="f76" fmla="*/ f60 f20 1"/>
                              <a:gd name="f77" fmla="*/ f59 f19 1"/>
                              <a:gd name="f78" fmla="*/ f62 f20 1"/>
                              <a:gd name="f79" fmla="*/ f63 f19 1"/>
                              <a:gd name="f80" fmla="*/ f64 f20 1"/>
                              <a:gd name="f81" fmla="*/ f65 f19 1"/>
                              <a:gd name="f82" fmla="*/ f68 f20 1"/>
                              <a:gd name="f83" fmla="*/ f69 f19 1"/>
                              <a:gd name="f84" fmla="*/ f70 f20 1"/>
                              <a:gd name="f85" fmla="*/ f71 f19 1"/>
                              <a:gd name="f86" fmla="*/ f72 f20 1"/>
                            </a:gdLst>
                            <a:ahLst/>
                            <a:cxnLst>
                              <a:cxn ang="3cd4">
                                <a:pos x="hc" y="t"/>
                              </a:cxn>
                              <a:cxn ang="0">
                                <a:pos x="r" y="vc"/>
                              </a:cxn>
                              <a:cxn ang="cd4">
                                <a:pos x="hc" y="b"/>
                              </a:cxn>
                              <a:cxn ang="cd2">
                                <a:pos x="l" y="vc"/>
                              </a:cxn>
                              <a:cxn ang="f44">
                                <a:pos x="f77" y="f76"/>
                              </a:cxn>
                              <a:cxn ang="f44">
                                <a:pos x="f74" y="f78"/>
                              </a:cxn>
                              <a:cxn ang="f44">
                                <a:pos x="f79" y="f80"/>
                              </a:cxn>
                              <a:cxn ang="f44">
                                <a:pos x="f81" y="f75"/>
                              </a:cxn>
                              <a:cxn ang="f44">
                                <a:pos x="f73" y="f82"/>
                              </a:cxn>
                              <a:cxn ang="f44">
                                <a:pos x="f83" y="f84"/>
                              </a:cxn>
                              <a:cxn ang="f44">
                                <a:pos x="f85" y="f86"/>
                              </a:cxn>
                              <a:cxn ang="f44">
                                <a:pos x="f77" y="f76"/>
                              </a:cxn>
                            </a:cxnLst>
                            <a:rect l="f73" t="f76" r="f74" b="f75"/>
                            <a:pathLst>
                              <a:path w="477139" h="996315">
                                <a:moveTo>
                                  <a:pt x="f8" y="f5"/>
                                </a:moveTo>
                                <a:lnTo>
                                  <a:pt x="f6" y="f9"/>
                                </a:lnTo>
                                <a:lnTo>
                                  <a:pt x="f10" y="f11"/>
                                </a:lnTo>
                                <a:lnTo>
                                  <a:pt x="f12" y="f7"/>
                                </a:lnTo>
                                <a:lnTo>
                                  <a:pt x="f5" y="f13"/>
                                </a:lnTo>
                                <a:lnTo>
                                  <a:pt x="f14" y="f15"/>
                                </a:lnTo>
                                <a:lnTo>
                                  <a:pt x="f16" y="f17"/>
                                </a:lnTo>
                                <a:lnTo>
                                  <a:pt x="f8" y="f5"/>
                                </a:lnTo>
                                <a:close/>
                              </a:path>
                            </a:pathLst>
                          </a:custGeom>
                          <a:solidFill>
                            <a:srgbClr val="000000"/>
                          </a:solidFill>
                          <a:ln cap="flat">
                            <a:noFill/>
                            <a:prstDash val="solid"/>
                          </a:ln>
                        </wps:spPr>
                        <wps:bodyPr lIns="0" tIns="0" rIns="0" bIns="0"/>
                      </wps:wsp>
                    </wpg:wgp>
                  </a:graphicData>
                </a:graphic>
              </wp:inline>
            </w:drawing>
          </mc:Choice>
          <mc:Fallback>
            <w:pict>
              <v:group w14:anchorId="1142750E" id="Grupo 32" o:spid="_x0000_s1052" style="width:429pt;height:327.05pt;mso-position-horizontal-relative:char;mso-position-vertical-relative:line" coordsize="54481,415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">
                <v:rect id="Rectangle 99" o:spid="_x0000_s1053" style="position:absolute;left:53914;top:392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2D495FDD" w14:textId="77777777" w:rsidR="0096536C" w:rsidRDefault="00537B24">
                        <w:pPr>
                          <w:spacing w:after="160"/>
                          <w:ind w:left="0" w:firstLine="0"/>
                        </w:pPr>
                        <w:r>
                          <w:t xml:space="preserve"> </w:t>
                        </w:r>
                      </w:p>
                    </w:txbxContent>
                  </v:textbox>
                </v:rect>
                <v:shape id="Picture 134" o:spid="_x0000_s1054" type="#_x0000_t75" style="position:absolute;left:53641;top:38997;width:367;height:2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">
                  <v:imagedata r:id="rId66" o:title=""/>
                </v:shape>
                <v:rect id="Rectangle 135" o:spid="_x0000_s1055" style="position:absolute;left:53653;top:3937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63EF5EDD" w14:textId="77777777" w:rsidR="0096536C" w:rsidRDefault="00537B24">
                        <w:pPr>
                          <w:spacing w:after="160"/>
                          <w:ind w:left="0" w:firstLine="0"/>
                        </w:pPr>
                        <w:r>
                          <w:rPr>
                            <w:rFonts w:ascii="Calibri" w:eastAsia="Calibri" w:hAnsi="Calibri" w:cs="Calibri"/>
                            <w:sz w:val="22"/>
                          </w:rPr>
                          <w:t xml:space="preserve"> </w:t>
                        </w:r>
                      </w:p>
                    </w:txbxContent>
                  </v:textbox>
                </v:rect>
                <v:rect id="Rectangle 136" o:spid="_x0000_s1056" style="position:absolute;left:53975;top:3906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1EE003D1" w14:textId="77777777" w:rsidR="0096536C" w:rsidRDefault="00537B24">
                        <w:pPr>
                          <w:spacing w:after="160"/>
                          <w:ind w:left="0" w:firstLine="0"/>
                        </w:pPr>
                        <w:r>
                          <w:t xml:space="preserve"> </w:t>
                        </w:r>
                      </w:p>
                    </w:txbxContent>
                  </v:textbox>
                </v:rect>
                <v:shape id="Picture 138" o:spid="_x0000_s1057" type="#_x0000_t75" style="position:absolute;left:1814;width:51808;height:40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">
                  <v:imagedata r:id="rId67" o:title=""/>
                </v:shape>
                <v:shape id="Shape 139" o:spid="_x0000_s1058" style="position:absolute;top:16460;width:7870;height:5782;visibility:visible;mso-wrap-style:square;v-text-anchor:top" coordsize="787146,578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" path="m787146,l751332,82423v-508,1524,-2413,2286,-3937,1524c745871,83439,745109,81534,745744,80010l775081,12700,3607,578231,,573278,771398,7874r-72898,7620c696722,15621,695325,14478,695071,12700v-127,-1524,1143,-3175,2794,-3302l787146,xe" fillcolor="black" stroked="f">
                  <v:path arrowok="t" o:connecttype="custom" o:connectlocs="393549,0;787097,289101;393549,578202;0,289101;787097,0;751285,82419;747348,83943;745698,80006;775033,12699;3607,578202;0,573249;771350,7874;698457,15493;695028,12699;697822,9398;787097,0" o:connectangles="270,0,90,180,0,0,0,0,0,0,0,0,0,0,0,0" textboxrect="0,0,787146,578231"/>
                </v:shape>
                <v:shape id="Shape 140" o:spid="_x0000_s1059" style="position:absolute;left:24307;top:11318;width:6772;height:4137;visibility:visible;mso-wrap-style:square;v-text-anchor:top" coordsize="677291,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" path="m3175,l664083,402209,629158,337566v-762,-1397,-254,-3302,1270,-4064c631825,332740,633730,333248,634492,334645r42799,79121l587502,411988v-1778,,-3048,-1270,-3048,-3048c584581,407289,585851,405892,587629,405892r73152,1397l,5080,3175,xe" fillcolor="black" stroked="f">
                  <v:path arrowok="t" o:connecttype="custom" o:connectlocs="338648,0;677296,206851;338648,413701;0,206851;3175,0;664088,402146;629163,337513;630433,333450;634497,334592;677296,413701;587506,411923;584458,408876;587633,405828;660786,407225;0,5079;3175,0" o:connectangles="270,0,90,180,0,0,0,0,0,0,0,0,0,0,0,0" textboxrect="0,0,677291,413766"/>
                </v:shape>
                <v:shape id="Shape 141" o:spid="_x0000_s1060" style="position:absolute;left:27404;top:19476;width:3420;height:6137;visibility:visible;mso-wrap-style:square;v-text-anchor:top" coordsize="342011,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" path="m339598,r2413,89789c342011,91440,340614,92837,338963,92964v-1778,,-3048,-1397,-3048,-3048l334010,16510,5334,613664,,610743,328549,13716,265684,51435v-1524,762,-3302,381,-4191,-1143c260731,48895,261112,46990,262509,46101l339598,xe" fillcolor="black" stroked="f">
                  <v:path arrowok="t" o:connecttype="custom" o:connectlocs="171002,0;342003,306854;171002,613708;0,306854;339590,0;342003,89795;338955,92971;335907,89922;334002,16511;5334,613708;0,610787;328541,13717;265678,51439;261487,50296;262503,46104;339590,0" o:connectangles="270,0,90,180,0,0,0,0,0,0,0,0,0,0,0,0" textboxrect="0,0,342011,613664"/>
                </v:shape>
                <v:shape id="Shape 142" o:spid="_x0000_s1061" style="position:absolute;left:39659;top:12867;width:5038;height:2016;visibility:visible;mso-wrap-style:square;v-text-anchor:top" coordsize="503809,201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" path="m2032,l488569,176403,441579,120015v-1016,-1397,-889,-3302,381,-4445c443230,114681,445135,114808,446278,116078r57531,68961l415417,201168v-1651,381,-3302,-762,-3556,-2413c411607,197104,412623,195580,414401,195199r71882,-13208l,5715,2032,xe" fillcolor="black" stroked="f">
                  <v:path arrowok="t" o:connecttype="custom" o:connectlocs="251899,0;503797,100799;251899,201597;0,100799;2032,0;488557,176445;441568,120044;441949,115598;446267,116106;503797,185083;415407,201216;411851,198802;414391,195245;486271,182034;0,5716;2032,0" o:connectangles="270,0,90,180,0,0,0,0,0,0,0,0,0,0,0,0" textboxrect="0,0,503809,201549"/>
                </v:shape>
                <v:shape id="Shape 143" o:spid="_x0000_s1062" style="position:absolute;left:41296;top:19104;width:5230;height:4774;visibility:visible;mso-wrap-style:square;v-text-anchor:top" coordsize="522986,477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" path="m522986,l496189,85852v-508,1524,-2159,2413,-3810,1905c490728,87249,489839,85598,490347,83947l512318,13843,4191,477393,,472948,508254,9398,436499,24765v-1651,381,-3302,-635,-3683,-2286c432435,20828,433578,19304,435102,18923l522986,xe" fillcolor="black" stroked="f">
                  <v:path arrowok="t" o:connecttype="custom" o:connectlocs="261500,0;523000,238704;261500,477408;0,238704;523000,0;496202,85855;492392,87760;490360,83950;512332,13843;4191,477408;0,472963;508268,9398;436511,24766;432828,22480;435114,18924;523000,0" o:connectangles="270,0,90,180,0,0,0,0,0,0,0,0,0,0,0,0" textboxrect="0,0,522986,477393"/>
                </v:shape>
                <v:shape id="Picture 145" o:spid="_x0000_s1063" type="#_x0000_t75" style="position:absolute;left:3853;top:16564;width:960;height: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">
                  <v:imagedata r:id="rId68" o:title=""/>
                </v:shape>
                <v:shape id="Shape 146" o:spid="_x0000_s1064" style="position:absolute;left:3976;top:16998;width:542;height:892;visibility:visible;mso-wrap-style:square;v-text-anchor:top" coordsize="54229,8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" path="m26924,v508,,1270,,2159,c30226,,31115,,31877,127v762,,1397,127,1778,381c34163,635,34417,889,34544,1016v127,254,254,635,254,889l34798,79756r16764,c51943,79756,52324,79756,52705,80010v254,254,635,508,762,889c53721,81280,53848,81788,53975,82423v127,508,254,1270,254,2032c54229,85344,54102,86106,53975,86741v-127,508,-381,1016,-635,1397c53213,88519,52832,88773,52578,88900v-254,127,-635,254,-1016,254l3048,89154v-381,,-635,-127,-1016,-254c1778,88773,1524,88519,1270,88138,1016,87757,762,87249,635,86741,508,86106,381,85344,381,84455v,-762,127,-1524,254,-2032c762,81788,1016,81280,1143,80899v254,-381,508,-635,762,-889c2286,79756,2667,79756,3048,79756r19431,l22479,12319,4445,22479v-889,508,-1651,762,-2159,889c1651,23495,1270,23368,889,23114,635,22733,381,22225,254,21590,127,20955,,20066,,18923v,-762,127,-1397,127,-1905c254,16510,381,16002,508,15621v127,-381,381,-635,635,-1016c1397,14351,1778,14097,2159,13843l23622,762v127,-127,381,-254,635,-381c24511,381,24892,254,25400,127,25781,,26289,,26924,xe" fillcolor="black" stroked="f">
                  <v:path arrowok="t" o:connecttype="custom" o:connectlocs="27098,0;54196,44600;27098,89199;0,44600;26908,0;29065,0;31858,127;33635,508;34523,1017;34777,1906;34777,79796;51531,79796;52673,80050;53434,80940;53942,82465;54196,84498;53942,86785;53308,88182;52546,88945;51531,89199;3046,89199;2031,88945;1269,88182;635,86785;381,84498;635,82465;1142,80940;1904,80050;3046,79796;22465,79796;22465,12325;4442,22490;2285,23380;888,23126;254,21601;0,18933;127,17027;508,15629;1142,14612;2158,13850;23608,762;24242,381;25385,127;26908,0" o:connectangles="270,0,90,180,0,0,0,0,0,0,0,0,0,0,0,0,0,0,0,0,0,0,0,0,0,0,0,0,0,0,0,0,0,0,0,0,0,0,0,0,0,0,0,0" textboxrect="0,0,54229,89154"/>
                </v:shape>
                <v:rect id="Rectangle 147" o:spid="_x0000_s1065" style="position:absolute;left:4601;top:16538;width:5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625E5127" w14:textId="77777777" w:rsidR="0096536C" w:rsidRDefault="00537B24">
                        <w:pPr>
                          <w:spacing w:after="160"/>
                          <w:ind w:left="0" w:firstLine="0"/>
                        </w:pPr>
                        <w:r>
                          <w:t xml:space="preserve"> </w:t>
                        </w:r>
                      </w:p>
                    </w:txbxContent>
                  </v:textbox>
                </v:rect>
                <v:shape id="Picture 149" o:spid="_x0000_s1066" type="#_x0000_t75" style="position:absolute;left:4568;top:16564;width:367;height: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">
                  <v:imagedata r:id="rId69" o:title=""/>
                </v:shape>
                <v:rect id="Rectangle 150" o:spid="_x0000_s1067" style="position:absolute;left:4572;top:16936;width:42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08A1ED6A" w14:textId="77777777" w:rsidR="0096536C" w:rsidRDefault="00537B24">
                        <w:pPr>
                          <w:spacing w:after="160"/>
                          <w:ind w:left="0" w:firstLine="0"/>
                        </w:pPr>
                        <w:r>
                          <w:rPr>
                            <w:rFonts w:ascii="Calibri" w:eastAsia="Calibri" w:hAnsi="Calibri" w:cs="Calibri"/>
                            <w:sz w:val="22"/>
                          </w:rPr>
                          <w:t xml:space="preserve"> </w:t>
                        </w:r>
                      </w:p>
                    </w:txbxContent>
                  </v:textbox>
                </v:rect>
                <v:rect id="Rectangle 151" o:spid="_x0000_s1068" style="position:absolute;left:4892;top:1663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57AF5826" w14:textId="77777777" w:rsidR="0096536C" w:rsidRDefault="00537B24">
                        <w:pPr>
                          <w:spacing w:after="160"/>
                          <w:ind w:left="0" w:firstLine="0"/>
                        </w:pPr>
                        <w:r>
                          <w:t xml:space="preserve"> </w:t>
                        </w:r>
                      </w:p>
                    </w:txbxContent>
                  </v:textbox>
                </v:rect>
                <v:shape id="Picture 153" o:spid="_x0000_s1069" type="#_x0000_t75" style="position:absolute;left:29059;top:12480;width:961;height: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">
                  <v:imagedata r:id="rId68" o:title=""/>
                </v:shape>
                <v:shape id="Shape 154" o:spid="_x0000_s1070" style="position:absolute;left:29132;top:12907;width:583;height:911;visibility:visible;mso-wrap-style:square;v-text-anchor:top" coordsize="58293,9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" path="m27940,v4318,,8128,508,11430,1651c42672,2667,45339,4191,47498,6096v2159,1905,3810,4191,4953,6858c53467,15621,53975,18542,53975,21844v,2794,-381,5334,-1143,7747c52070,32004,50927,34036,49530,35941v-1524,1905,-3302,3429,-5461,4699c41910,41910,39370,42799,36576,43307r,254c39751,43815,42672,44577,45339,45847v2667,1143,4953,2667,6858,4445c54102,52197,55626,54356,56769,56769v1016,2413,1524,5080,1524,7874c58293,68707,57531,72263,56134,75565v-1524,3302,-3683,6096,-6477,8382c46990,86233,43561,88138,39370,89281v-4064,1270,-8636,1905,-13716,1905c22479,91186,19558,90932,16891,90551,14224,90043,11811,89408,9652,88773,7620,88138,5842,87503,4445,86741,3048,85979,2159,85471,1778,85217v-381,-381,-635,-635,-762,-1016c762,83947,635,83566,508,83058,381,82550,254,82042,127,81407,127,80772,,79883,,78994,,77343,254,76200,508,75565v381,-635,889,-1016,1524,-1016c2413,74549,3302,74930,4699,75692v1270,762,2921,1524,4953,2286c11684,78867,14097,79629,16764,80391v2794,762,5842,1143,9144,1143c29210,81534,32004,81153,34417,80391v2540,-889,4572,-1905,6223,-3302c42291,75692,43561,73914,44450,72009v762,-1905,1270,-4064,1270,-6350c45720,63119,45212,60960,44069,58928,43053,56896,41402,55118,39370,53721,37338,52197,34798,51181,31877,50292,28829,49530,25400,49149,21590,49149r-9144,c12065,49149,11684,49149,11303,48895v-381,-127,-635,-381,-889,-762c10160,47752,9906,47371,9652,46736v-127,-635,-254,-1397,-254,-2286c9398,43561,9525,42799,9652,42291v127,-635,381,-1143,635,-1397c10541,40513,10795,40259,11176,40132v381,-127,762,-254,1143,-254l20447,39878v3175,,5969,-381,8509,-1143c31496,37973,33655,36830,35306,35306v1778,-1397,3175,-3175,4064,-5207c40386,28067,40767,25781,40767,23241v,-1778,-254,-3556,-889,-5207c39243,16383,38354,14986,37084,13716,35814,12446,34163,11557,32258,10795,30353,10160,28067,9779,25527,9779v-2794,,-5334,381,-7620,1143c15621,11684,13462,12573,11684,13462,9906,14478,8382,15240,7112,16129v-1143,762,-2032,1143,-2413,1143c4318,17272,4064,17272,3683,17145v-254,-127,-381,-381,-635,-762c2921,16129,2794,15621,2794,14986v-127,-635,-127,-1397,-127,-2413c2667,11811,2667,11303,2667,10795v127,-635,127,-1016,381,-1397c3175,9017,3302,8636,3429,8255v254,-254,635,-635,1016,-1016c4953,6731,5842,6096,7239,5334,8636,4445,10287,3683,12319,2921,14351,2032,16764,1397,19431,889,22098,254,24892,,27940,xe" fillcolor="black" stroked="f">
                  <v:path arrowok="t" o:connecttype="custom" o:connectlocs="29151,0;58302,45551;29151,91101;0,45551;39376,1649;52459,12942;52840,29563;44076,40602;36582,43520;52205,50245;58302,64583;49665,83869;25658,91101;9653,88690;1778,85138;508,82981;0,78920;2032,74480;9653,77905;25912,81458;40646,77017;45727,65598;39376,53671;21593,49103;11305,48849;9653,46692;9653,42252;11178,40095;20450,39841;35311,35273;40773,23219;37090,13703;25531,9770;11686,13449;4700,17256;3048,16368;2667,12561;3048,9389;4446,7232;12321,2918;27944,0" o:connectangles="270,0,90,180,0,0,0,0,0,0,0,0,0,0,0,0,0,0,0,0,0,0,0,0,0,0,0,0,0,0,0,0,0,0,0,0,0,0,0,0,0" textboxrect="0,0,58293,91186"/>
                </v:shape>
                <v:rect id="Rectangle 155" o:spid="_x0000_s1071" style="position:absolute;left:29815;top:124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2A5B323F" w14:textId="77777777" w:rsidR="0096536C" w:rsidRDefault="00537B24">
                        <w:pPr>
                          <w:spacing w:after="160"/>
                          <w:ind w:left="0" w:firstLine="0"/>
                        </w:pPr>
                        <w:r>
                          <w:t xml:space="preserve"> </w:t>
                        </w:r>
                      </w:p>
                    </w:txbxContent>
                  </v:textbox>
                </v:rect>
                <v:shape id="Picture 157" o:spid="_x0000_s1072" type="#_x0000_t75" style="position:absolute;left:29775;top:12480;width:367;height: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">
                  <v:imagedata r:id="rId69" o:title=""/>
                </v:shape>
                <v:rect id="Rectangle 158" o:spid="_x0000_s1073" style="position:absolute;left:29785;top:1285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23ADE1A9" w14:textId="77777777" w:rsidR="0096536C" w:rsidRDefault="00537B24">
                        <w:pPr>
                          <w:spacing w:after="160"/>
                          <w:ind w:left="0" w:firstLine="0"/>
                        </w:pPr>
                        <w:r>
                          <w:rPr>
                            <w:rFonts w:ascii="Calibri" w:eastAsia="Calibri" w:hAnsi="Calibri" w:cs="Calibri"/>
                            <w:sz w:val="22"/>
                          </w:rPr>
                          <w:t xml:space="preserve"> </w:t>
                        </w:r>
                      </w:p>
                    </w:txbxContent>
                  </v:textbox>
                </v:rect>
                <v:rect id="Rectangle 159" o:spid="_x0000_s1074" style="position:absolute;left:30104;top:12546;width:50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603FBFC4" w14:textId="77777777" w:rsidR="0096536C" w:rsidRDefault="00537B24">
                        <w:pPr>
                          <w:spacing w:after="160"/>
                          <w:ind w:left="0" w:firstLine="0"/>
                        </w:pPr>
                        <w:r>
                          <w:t xml:space="preserve"> </w:t>
                        </w:r>
                      </w:p>
                    </w:txbxContent>
                  </v:textbox>
                </v:rect>
                <v:shape id="Picture 161" o:spid="_x0000_s1075" type="#_x0000_t75" style="position:absolute;left:27749;top:21167;width:960;height: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">
                  <v:imagedata r:id="rId68" o:title=""/>
                </v:shape>
                <v:shape id="Shape 162" o:spid="_x0000_s1076" style="position:absolute;left:27783;top:21763;width:264;height:526;visibility:visible;mso-wrap-style:square;v-text-anchor:top" coordsize="26353,52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" path="m26353,r,18483l11303,42843r15050,l26353,52622r-23051,c2667,52622,2286,52495,1905,52368v-381,-127,-762,-381,-1016,-762c508,51225,381,50717,254,50082,127,49447,,48558,,47415v,-889,,-1651,127,-2286c127,44367,254,43732,381,43224v127,-635,381,-1143,508,-1651c1143,41065,1524,40430,1778,39922l26353,xe" fillcolor="black" stroked="f">
                  <v:path arrowok="t" o:connecttype="custom" o:connectlocs="13199,0;26398,26303;13199,52605;0,26303;26398,0;26398,18477;11322,42829;26398,42829;26398,52605;3308,52605;1908,52351;891,51589;254,50066;0,47400;127,45114;382,43210;891,41560;1781,39909;26398,0" o:connectangles="270,0,90,180,0,0,0,0,0,0,0,0,0,0,0,0,0,0,0" textboxrect="0,0,26353,52622"/>
                </v:shape>
                <v:shape id="Shape 163" o:spid="_x0000_s1077" style="position:absolute;left:28047;top:21602;width:406;height:894;visibility:visible;mso-wrap-style:square;v-text-anchor:top" coordsize="40577,89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" path="m17970,v1651,,3048,127,4191,254c23432,254,24320,508,25083,635v762,254,1269,381,1650,762c27114,1651,27368,2032,27368,2413r,56515l37909,58928v762,,1398,381,1905,1270c40322,60960,40577,62230,40577,63881v,1397,-255,2667,-763,3556c39433,68199,38671,68707,37909,68707r-10541,l27368,87376v,254,-127,635,-254,889c26860,88519,26479,88646,25971,88900v-381,127,-1016,254,-1905,381c23304,89408,22289,89408,21018,89408v-1142,,-2159,,-2921,-127c17335,89154,16701,89027,16192,88900v-381,-254,-762,-381,-889,-635c15049,88011,15049,87630,15049,87376r,-18669l,68707,,58928r15049,l15049,10414r-127,l,34568,,16085,8572,2159v255,-381,636,-635,1143,-1016c10096,889,10732,635,11493,508v762,-127,1652,-254,2667,-381c15303,,16573,,17970,xe" fillcolor="black" stroked="f">
                  <v:path arrowok="t" o:connecttype="custom" o:connectlocs="20300,0;40599,44700;20300,89400;0,44700;17980,0;22173,254;25097,635;26747,1397;27383,2413;27383,58923;37930,58923;39836,60193;40599,63875;39836,67431;37930,68701;27383,68701;27383,87368;27129,88257;25985,88892;24079,89273;21029,89400;18107,89273;16201,88892;15311,88257;15057,87368;15057,68701;0,68701;0,58923;15057,58923;15057,10413;14930,10413;0,34565;0,16084;8577,2159;9720,1143;11499,508;14168,127;17980,0" o:connectangles="270,0,90,180,0,0,0,0,0,0,0,0,0,0,0,0,0,0,0,0,0,0,0,0,0,0,0,0,0,0,0,0,0,0,0,0,0,0" textboxrect="0,0,40577,89408"/>
                </v:shape>
                <v:rect id="Rectangle 164" o:spid="_x0000_s1078" style="position:absolute;left:28502;top:211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637A862E" w14:textId="77777777" w:rsidR="0096536C" w:rsidRDefault="00537B24">
                        <w:pPr>
                          <w:spacing w:after="160"/>
                          <w:ind w:left="0" w:firstLine="0"/>
                        </w:pPr>
                        <w:r>
                          <w:t xml:space="preserve"> </w:t>
                        </w:r>
                      </w:p>
                    </w:txbxContent>
                  </v:textbox>
                </v:rect>
                <v:shape id="Picture 166" o:spid="_x0000_s1079" type="#_x0000_t75" style="position:absolute;left:28480;top:21167;width:351;height: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">
                  <v:imagedata r:id="rId70" o:title=""/>
                </v:shape>
                <v:rect id="Rectangle 167" o:spid="_x0000_s1080" style="position:absolute;left:28487;top:2154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6C7D4E0B" w14:textId="77777777" w:rsidR="0096536C" w:rsidRDefault="00537B24">
                        <w:pPr>
                          <w:spacing w:after="160"/>
                          <w:ind w:left="0" w:firstLine="0"/>
                        </w:pPr>
                        <w:r>
                          <w:rPr>
                            <w:rFonts w:ascii="Calibri" w:eastAsia="Calibri" w:hAnsi="Calibri" w:cs="Calibri"/>
                            <w:sz w:val="22"/>
                          </w:rPr>
                          <w:t xml:space="preserve"> </w:t>
                        </w:r>
                      </w:p>
                    </w:txbxContent>
                  </v:textbox>
                </v:rect>
                <v:rect id="Rectangle 168" o:spid="_x0000_s1081" style="position:absolute;left:28808;top:21235;width:5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7D4E15EE" w14:textId="77777777" w:rsidR="0096536C" w:rsidRDefault="00537B24">
                        <w:pPr>
                          <w:spacing w:after="160"/>
                          <w:ind w:left="0" w:firstLine="0"/>
                        </w:pPr>
                        <w:r>
                          <w:t xml:space="preserve"> </w:t>
                        </w:r>
                      </w:p>
                    </w:txbxContent>
                  </v:textbox>
                </v:rect>
                <v:shape id="Picture 170" o:spid="_x0000_s1082" type="#_x0000_t75" style="position:absolute;left:42226;top:20511;width:961;height:2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">
                  <v:imagedata r:id="rId68" o:title=""/>
                </v:shape>
                <v:shape id="Shape 171" o:spid="_x0000_s1083" style="position:absolute;left:42298;top:20951;width:588;height:899;visibility:visible;mso-wrap-style:square;v-text-anchor:top" coordsize="58801,8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" path="m9017,l50292,v381,,762,127,1143,381c51689,508,52070,889,52324,1270v254,381,381,1016,508,1651c52959,3556,52959,4318,52959,5080v,1651,-127,2921,-635,3937c51816,9906,51181,10287,50419,10287r-33274,l17145,35179v1651,-254,3302,-381,4953,-381c23749,34671,25654,34671,27940,34671v5080,,9652,635,13462,1905c45212,37719,48387,39497,50927,41656v2540,2159,4572,4826,5842,8001c58039,52832,58801,56388,58801,60198v,4699,-889,8890,-2540,12573c54610,76581,52197,79629,49149,82169v-3048,2540,-6731,4445,-11049,5842c33909,89281,29210,89916,24003,89916v-2794,,-5588,-127,-8128,-508c13208,89027,10922,88519,8890,87884,6985,87376,5207,86741,3937,86233,2667,85725,1905,85217,1524,84963v-381,-381,-635,-635,-762,-889c635,83820,508,83439,381,83058,254,82677,127,82169,127,81534,,81026,,80264,,79502v,-762,,-1524,127,-2159c254,76708,381,76327,508,75819v254,-381,381,-635,762,-762c1524,74803,1778,74803,2159,74803v381,,1143,254,2159,762c5334,76200,6731,76835,8382,77470v1778,635,3810,1270,6350,1905c17272,79883,20193,80264,23622,80264v3302,,6223,-381,8890,-1143c35179,78359,37465,77216,39497,75692v1905,-1524,3429,-3429,4572,-5842c45085,67564,45720,64643,45720,61214v,-2794,-508,-5334,-1397,-7493c43307,51562,41910,49784,40005,48387,37973,46863,35560,45847,32639,45085,29591,44450,26035,44069,21971,44069v-2921,,-5461,127,-7620,381c12319,44704,10287,44958,8509,44958v-1397,,-2286,-381,-2921,-889c5080,43434,4826,42291,4826,40640r,-36195c4826,3048,5080,1905,5842,1143,6604,381,7747,,9017,xe" fillcolor="black" stroked="f">
                  <v:path arrowok="t" o:connecttype="custom" o:connectlocs="29398,0;58795,44952;29398,89903;0,44952;9016,0;50287,0;51430,381;52319,1270;52827,2921;52954,5079;52319,9016;50414,10286;17143,10286;17143,35174;22096,34793;27937,34666;41398,36571;50922,41650;56763,49650;58795,60189;56255,72760;49144,82157;38096,87998;24001,89903;15873,89395;8889,87871;3937,86221;1524,84951;762,84062;381,83046;127,81522;0,79491;127,77332;508,75808;1270,75046;2159,74792;4318,75554;8381,77459;14730,79364;23620,80252;32509,79110;39493,75681;44065,69840;45715,61205;44318,53713;40001,48380;32636,45078;21969,44063;14350,44444;8508,44952;5587,44063;4826,40634;4826,4444;5841,1143;9016,0" o:connectangles="270,0,90,180,0,0,0,0,0,0,0,0,0,0,0,0,0,0,0,0,0,0,0,0,0,0,0,0,0,0,0,0,0,0,0,0,0,0,0,0,0,0,0,0,0,0,0,0,0,0,0,0,0,0,0" textboxrect="0,0,58801,89916"/>
                </v:shape>
                <v:rect id="Rectangle 172" o:spid="_x0000_s1084" style="position:absolute;left:42983;top:20483;width:50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64FCCBD0" w14:textId="77777777" w:rsidR="0096536C" w:rsidRDefault="00537B24">
                        <w:pPr>
                          <w:spacing w:after="160"/>
                          <w:ind w:left="0" w:firstLine="0"/>
                        </w:pPr>
                        <w:r>
                          <w:t xml:space="preserve"> </w:t>
                        </w:r>
                      </w:p>
                    </w:txbxContent>
                  </v:textbox>
                </v:rect>
                <v:shape id="Picture 174" o:spid="_x0000_s1085" type="#_x0000_t75" style="position:absolute;left:42958;top:20511;width:350;height:2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">
                  <v:imagedata r:id="rId70" o:title=""/>
                </v:shape>
                <v:rect id="Rectangle 175" o:spid="_x0000_s1086" style="position:absolute;left:42967;top:20881;width:423;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69B5D597" w14:textId="77777777" w:rsidR="0096536C" w:rsidRDefault="00537B24">
                        <w:pPr>
                          <w:spacing w:after="160"/>
                          <w:ind w:left="0" w:firstLine="0"/>
                        </w:pPr>
                        <w:r>
                          <w:rPr>
                            <w:rFonts w:ascii="Calibri" w:eastAsia="Calibri" w:hAnsi="Calibri" w:cs="Calibri"/>
                            <w:sz w:val="22"/>
                          </w:rPr>
                          <w:t xml:space="preserve"> </w:t>
                        </w:r>
                      </w:p>
                    </w:txbxContent>
                  </v:textbox>
                </v:rect>
                <v:rect id="Rectangle 176" o:spid="_x0000_s1087" style="position:absolute;left:43286;top:20574;width:509;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65935D2B" w14:textId="77777777" w:rsidR="0096536C" w:rsidRDefault="00537B24">
                        <w:pPr>
                          <w:spacing w:after="160"/>
                          <w:ind w:left="0" w:firstLine="0"/>
                        </w:pPr>
                        <w:r>
                          <w:t xml:space="preserve"> </w:t>
                        </w:r>
                      </w:p>
                    </w:txbxContent>
                  </v:textbox>
                </v:rect>
                <v:shape id="Picture 178" o:spid="_x0000_s1088" type="#_x0000_t75" style="position:absolute;left:42820;top:12632;width:961;height:2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">
                  <v:imagedata r:id="rId71" o:title=""/>
                </v:shape>
                <v:shape id="Shape 179" o:spid="_x0000_s1089" style="position:absolute;left:42898;top:13072;width:306;height:899;visibility:visible;mso-wrap-style:square;v-text-anchor:top" coordsize="30480,8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" path="m30480,r,9824l26289,10745v-3175,1778,-5842,4064,-7874,6985c16383,20651,14859,24080,13970,27890v-1016,3810,-1651,7874,-1778,12065c13462,39320,14859,38558,16383,37923v1651,-635,3302,-1270,5207,-1778c23368,35510,25400,35129,27432,34748r3048,-235l30480,43632r-4064,387c24638,44273,22987,44654,21336,45289v-1651,508,-3302,1016,-4699,1778c15113,47829,13716,48591,12446,49353v,5842,381,10795,1143,14859c14478,68149,15621,71324,17145,73737v1397,2413,3302,4064,5588,5080l30480,80316r,9376l29464,89866v-3810,,-7239,-381,-10287,-1397c16256,87580,13589,86310,11430,84659,9271,82881,7366,80849,5969,78436,4445,75896,3302,73102,2413,69927,1524,66879,889,63323,508,59640,127,55957,,51893,,47575,,43765,127,39955,635,36145,1016,32208,1778,28525,2921,24842,3937,21286,5461,17857,7366,14682,9271,11507,11684,8713,14478,6427,17399,4014,20828,2236,24765,839l30480,xe" fillcolor="black" stroked="f">
                  <v:path arrowok="t" o:connecttype="custom" o:connectlocs="15252,0;30504,44952;15252,89903;0,44952;30504,0;30504,9828;26310,10749;18430,17737;13981,27901;12202,39971;16396,37939;21607,36160;27454,34762;30504,34527;30504,43650;26437,44037;21353,45308;16650,47086;12456,49373;13600,64238;17159,73767;22751,78849;30504,80349;30504,89729;29487,89903;19192,88505;11439,84694;5974,78468;2415,69956;508,59665;0,47595;635,36160;2923,24852;7372,14688;14489,6430;24784,839;30504,0" o:connectangles="270,0,90,180,0,0,0,0,0,0,0,0,0,0,0,0,0,0,0,0,0,0,0,0,0,0,0,0,0,0,0,0,0,0,0,0,0" textboxrect="0,0,30480,89866"/>
                </v:shape>
                <v:shape id="Shape 180" o:spid="_x0000_s1090" style="position:absolute;left:43204;top:13415;width:305;height:554;visibility:visible;mso-wrap-style:square;v-text-anchor:top" coordsize="30607,55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" path="m3556,v4953,,9271,635,12700,1905c19685,3302,22479,5080,24638,7366v2159,2286,3683,4953,4572,8128c30099,18669,30607,21971,30607,25654v,3937,-635,7620,-1905,11303c27432,40513,25527,43815,22987,46482v-2667,2794,-5969,4953,-9906,6731l,55452,,46077r127,24c3175,46101,5842,45593,8128,44450v2286,-1016,4191,-2540,5588,-4318c15240,38227,16383,36195,17018,33909v635,-2413,1016,-4699,1016,-7112c18034,24130,17780,21717,17272,19558v-635,-2159,-1524,-4064,-2794,-5588c13208,12573,11430,11303,9271,10541,7112,9779,4445,9271,1270,9271l,9392,,274,3556,xe" fillcolor="black" stroked="f">
                  <v:path arrowok="t" o:connecttype="custom" o:connectlocs="15298,0;30595,27702;15298,55403;0,27702;3555,0;16250,1903;24628,7359;29199,15480;30595,25631;28691,36924;22978,46441;13076,53166;0,55403;0,46036;127,46060;8125,44411;13711,40097;17011,33879;18027,26773;17265,19541;14472,13958;9267,10532;1270,9263;0,9384;0,274;3555,0" o:connectangles="270,0,90,180,0,0,0,0,0,0,0,0,0,0,0,0,0,0,0,0,0,0,0,0,0,0" textboxrect="0,0,30607,55452"/>
                </v:shape>
                <v:shape id="Shape 181" o:spid="_x0000_s1091" style="position:absolute;left:43204;top:13060;width:258;height:125;visibility:visible;mso-wrap-style:square;v-text-anchor:top" coordsize="25908,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" path="m8128,v1778,,3556,127,5461,254c15367,508,17018,762,18542,1143v1524,254,2794,635,3937,1143c23495,2667,24130,2921,24511,3175v381,254,635,508,762,889c25400,4318,25527,4699,25654,4953v127,381,254,762,254,1270c25908,6604,25908,7112,25908,7747v,889,,1524,,2159c25908,10541,25781,10922,25654,11303v-127,381,-381,635,-635,889c24765,12319,24384,12446,24003,12446v-635,,-1270,-127,-2159,-508c20828,11684,19812,11303,18542,10922v-1397,-381,-2921,-762,-4699,-1143c11938,9525,9779,9398,7366,9398l,11017,,1193,8128,xe" fillcolor="black" stroked="f">
                  <v:path arrowok="t" o:connecttype="custom" o:connectlocs="12948,0;25895,6250;12948,12499;0,6250;8124,0;13582,255;18533,1148;22468,2296;24499,3189;25260,4081;25641,4974;25895,6249;25895,7780;25895,9948;25641,11351;25006,12244;23991,12499;21833,11989;18533,10969;13836,9821;7362,9438;0,11064;0,1198;8124,0" o:connectangles="270,0,90,180,0,0,0,0,0,0,0,0,0,0,0,0,0,0,0,0,0,0,0,0" textboxrect="0,0,25908,12446"/>
                </v:shape>
                <v:rect id="Rectangle 182" o:spid="_x0000_s1092" style="position:absolute;left:43577;top:1260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40DB9F4B" w14:textId="77777777" w:rsidR="0096536C" w:rsidRDefault="00537B24">
                        <w:pPr>
                          <w:spacing w:after="160"/>
                          <w:ind w:left="0" w:firstLine="0"/>
                        </w:pPr>
                        <w:r>
                          <w:t xml:space="preserve"> </w:t>
                        </w:r>
                      </w:p>
                    </w:txbxContent>
                  </v:textbox>
                </v:rect>
                <v:shape id="Picture 184" o:spid="_x0000_s1093" type="#_x0000_t75" style="position:absolute;left:43537;top:12632;width:365;height:2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">
                  <v:imagedata r:id="rId66" o:title=""/>
                </v:shape>
                <v:rect id="Rectangle 185" o:spid="_x0000_s1094" style="position:absolute;left:43547;top:13004;width:42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38580C4D" w14:textId="77777777" w:rsidR="0096536C" w:rsidRDefault="00537B24">
                        <w:pPr>
                          <w:spacing w:after="160"/>
                          <w:ind w:left="0" w:firstLine="0"/>
                        </w:pPr>
                        <w:r>
                          <w:rPr>
                            <w:rFonts w:ascii="Calibri" w:eastAsia="Calibri" w:hAnsi="Calibri" w:cs="Calibri"/>
                            <w:sz w:val="22"/>
                          </w:rPr>
                          <w:t xml:space="preserve"> </w:t>
                        </w:r>
                      </w:p>
                    </w:txbxContent>
                  </v:textbox>
                </v:rect>
                <v:rect id="Rectangle 186" o:spid="_x0000_s1095" style="position:absolute;left:43866;top:1269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44D6D34D" w14:textId="77777777" w:rsidR="0096536C" w:rsidRDefault="00537B24">
                        <w:pPr>
                          <w:spacing w:after="160"/>
                          <w:ind w:left="0" w:firstLine="0"/>
                        </w:pPr>
                        <w:r>
                          <w:t xml:space="preserve"> </w:t>
                        </w:r>
                      </w:p>
                    </w:txbxContent>
                  </v:textbox>
                </v:rect>
                <v:shape id="Picture 188" o:spid="_x0000_s1096" type="#_x0000_t75" style="position:absolute;left:4234;top:24154;width:960;height: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">
                  <v:imagedata r:id="rId68" o:title=""/>
                </v:shape>
                <v:shape id="Shape 189" o:spid="_x0000_s1097" style="position:absolute;left:4304;top:24593;width:607;height:890;visibility:visible;mso-wrap-style:square;v-text-anchor:top" coordsize="60706,89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" path="m2794,l56896,v762,,1270,127,1778,254c59182,381,59563,635,59817,1143v254,381,508,889,635,1524c60579,3302,60706,4064,60706,5080v,889,-127,1651,-127,2286c60452,8001,60452,8636,60325,9271v-127,635,-381,1143,-508,1778c59563,11557,59309,12192,59055,12827l25527,86360v-254,635,-508,1016,-889,1397c24257,88011,23749,88392,23241,88519v-508,254,-1270,381,-2159,381c20320,89027,19177,89027,18034,89027v-1651,,-2921,,-3810,-127c13208,88773,12573,88519,12192,88138v-381,-254,-635,-635,-508,-1016c11684,86614,11811,86106,12192,85598l47371,10414r-44577,c1778,10414,1143,9906,635,9017,254,8128,,6858,,5207,,4318,127,3556,127,2921,254,2286,508,1778,762,1270,1016,889,1270,508,1524,381,1905,127,2286,,2794,xe" fillcolor="black" stroked="f">
                  <v:path arrowok="t" o:connecttype="custom" o:connectlocs="30349,0;60697,44499;30349,88998;0,44499;2794,0;56888,0;58665,254;59808,1143;60443,2666;60697,5078;60570,7364;60316,9268;59808,11045;59046,12823;25523,86332;24634,87728;23238,88490;21079,88871;18031,88998;14222,88871;12190,88109;11682,87094;12190,85570;47364,10411;2794,10411;635,9014;0,5205;127,2920;762,1270;1524,381;2794,0" o:connectangles="270,0,90,180,0,0,0,0,0,0,0,0,0,0,0,0,0,0,0,0,0,0,0,0,0,0,0,0,0,0,0" textboxrect="0,0,60706,89027"/>
                </v:shape>
                <v:rect id="Rectangle 190" o:spid="_x0000_s1098" style="position:absolute;left:4983;top:2413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2696CEF1" w14:textId="77777777" w:rsidR="0096536C" w:rsidRDefault="00537B24">
                        <w:pPr>
                          <w:spacing w:after="160"/>
                          <w:ind w:left="0" w:firstLine="0"/>
                        </w:pPr>
                        <w:r>
                          <w:t xml:space="preserve"> </w:t>
                        </w:r>
                      </w:p>
                    </w:txbxContent>
                  </v:textbox>
                </v:rect>
                <v:shape id="Picture 192" o:spid="_x0000_s1099" type="#_x0000_t75" style="position:absolute;left:4950;top:24154;width:366;height: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">
                  <v:imagedata r:id="rId69" o:title=""/>
                </v:shape>
                <v:rect id="Rectangle 193" o:spid="_x0000_s1100" style="position:absolute;left:4953;top:2452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11E876B7" w14:textId="77777777" w:rsidR="0096536C" w:rsidRDefault="00537B24">
                        <w:pPr>
                          <w:spacing w:after="160"/>
                          <w:ind w:left="0" w:firstLine="0"/>
                        </w:pPr>
                        <w:r>
                          <w:rPr>
                            <w:rFonts w:ascii="Calibri" w:eastAsia="Calibri" w:hAnsi="Calibri" w:cs="Calibri"/>
                            <w:sz w:val="22"/>
                          </w:rPr>
                          <w:t xml:space="preserve"> </w:t>
                        </w:r>
                      </w:p>
                    </w:txbxContent>
                  </v:textbox>
                </v:rect>
                <v:rect id="Rectangle 194" o:spid="_x0000_s1101" style="position:absolute;left:5272;top:2422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28953B00" w14:textId="77777777" w:rsidR="0096536C" w:rsidRDefault="00537B24">
                        <w:pPr>
                          <w:spacing w:after="160"/>
                          <w:ind w:left="0" w:firstLine="0"/>
                        </w:pPr>
                        <w:r>
                          <w:t xml:space="preserve"> </w:t>
                        </w:r>
                      </w:p>
                    </w:txbxContent>
                  </v:textbox>
                </v:rect>
                <v:shape id="Shape 195" o:spid="_x0000_s1102" style="position:absolute;left:3830;top:21863;width:4771;height:9963;visibility:visible;mso-wrap-style:square;v-text-anchor:top" coordsize="477139,99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" path="m475361,r1778,85090l445548,70110,5842,996315,,993648,439848,67408,408305,52451,475361,xe" fillcolor="black" stroked="f">
                  <v:path arrowok="t" o:connecttype="custom" o:connectlocs="238549,0;477097,498156;238549,996311;0,498156;475319,0;477097,85090;445509,70110;5841,996311;0,993644;439809,67408;408269,52451;475319,0" o:connectangles="270,0,90,180,0,0,0,0,0,0,0,0" textboxrect="0,0,477139,996315"/>
                </v:shape>
                <w10:anchorlock/>
              </v:group>
            </w:pict>
          </mc:Fallback>
        </mc:AlternateContent>
      </w:r>
    </w:p>
    <w:p w14:paraId="33EA26A6" w14:textId="77777777" w:rsidR="0096536C" w:rsidRDefault="00537B24">
      <w:r>
        <w:t xml:space="preserve">Atreves de esta interfaz se ingresan los datos al sistema de la orden de compra del cliente. </w:t>
      </w:r>
    </w:p>
    <w:p w14:paraId="38D97D48" w14:textId="77777777" w:rsidR="0096536C" w:rsidRDefault="00537B24">
      <w:r>
        <w:rPr>
          <w:b/>
        </w:rPr>
        <w:t xml:space="preserve">Sus </w:t>
      </w:r>
      <w:r>
        <w:rPr>
          <w:b/>
        </w:rPr>
        <w:t xml:space="preserve">componentes principales son: </w:t>
      </w:r>
    </w:p>
    <w:p w14:paraId="0AA7F7DE" w14:textId="77777777" w:rsidR="0096536C" w:rsidRDefault="00537B24">
      <w:r>
        <w:rPr>
          <w:b/>
        </w:rPr>
        <w:t>Nombre de Artículo</w:t>
      </w:r>
      <w:r>
        <w:t xml:space="preserve"> (Introducir)  </w:t>
      </w:r>
    </w:p>
    <w:p w14:paraId="68DCC8C7" w14:textId="77777777" w:rsidR="0096536C" w:rsidRDefault="00537B24">
      <w:pPr>
        <w:numPr>
          <w:ilvl w:val="0"/>
          <w:numId w:val="6"/>
        </w:numPr>
      </w:pPr>
      <w:r>
        <w:t xml:space="preserve">Tipo: Campo de texto  </w:t>
      </w:r>
    </w:p>
    <w:p w14:paraId="790F5EEB" w14:textId="77777777" w:rsidR="0096536C" w:rsidRDefault="00537B24">
      <w:pPr>
        <w:numPr>
          <w:ilvl w:val="0"/>
          <w:numId w:val="6"/>
        </w:numPr>
      </w:pPr>
      <w:r>
        <w:t xml:space="preserve">Descripción: Permite ingresar el identificador o nombre del artículo, va apareciendo el artículo que guarde más similitud con los caracteres agregados.  </w:t>
      </w:r>
    </w:p>
    <w:p w14:paraId="5DB95B66" w14:textId="77777777" w:rsidR="0096536C" w:rsidRDefault="00537B24">
      <w:pPr>
        <w:numPr>
          <w:ilvl w:val="0"/>
          <w:numId w:val="6"/>
        </w:numPr>
      </w:pPr>
      <w:r>
        <w:t xml:space="preserve">Uso: </w:t>
      </w:r>
      <w:r>
        <w:t xml:space="preserve">Búsqueda e identificación de productos  </w:t>
      </w:r>
    </w:p>
    <w:p w14:paraId="2AF445FA" w14:textId="77777777" w:rsidR="0096536C" w:rsidRDefault="0096536C">
      <w:pPr>
        <w:ind w:left="705" w:firstLine="0"/>
      </w:pPr>
    </w:p>
    <w:p w14:paraId="782D4D33" w14:textId="77777777" w:rsidR="0096536C" w:rsidRDefault="00537B24">
      <w:r>
        <w:t xml:space="preserve"> </w:t>
      </w:r>
    </w:p>
    <w:p w14:paraId="7CF7A55E" w14:textId="77777777" w:rsidR="0096536C" w:rsidRDefault="00537B24">
      <w:r>
        <w:t xml:space="preserve"> </w:t>
      </w:r>
      <w:r>
        <w:rPr>
          <w:b/>
        </w:rPr>
        <w:t>Precio de Compra</w:t>
      </w:r>
      <w:r>
        <w:t xml:space="preserve"> (Mostrar)  </w:t>
      </w:r>
    </w:p>
    <w:p w14:paraId="4390137D" w14:textId="77777777" w:rsidR="0096536C" w:rsidRDefault="00537B24">
      <w:pPr>
        <w:numPr>
          <w:ilvl w:val="0"/>
          <w:numId w:val="6"/>
        </w:numPr>
      </w:pPr>
      <w:r>
        <w:t xml:space="preserve">Tipo: Campo numérico (no modificable)  </w:t>
      </w:r>
    </w:p>
    <w:p w14:paraId="0948847F" w14:textId="77777777" w:rsidR="0096536C" w:rsidRDefault="00537B24">
      <w:pPr>
        <w:numPr>
          <w:ilvl w:val="0"/>
          <w:numId w:val="6"/>
        </w:numPr>
      </w:pPr>
      <w:r>
        <w:t xml:space="preserve">Descripción: Muestra el precio de adquisición del artículo buscado en la barra • </w:t>
      </w:r>
      <w:r>
        <w:tab/>
        <w:t xml:space="preserve">Uso: Control de costos e inventario  </w:t>
      </w:r>
    </w:p>
    <w:p w14:paraId="3E0FA6B2" w14:textId="77777777" w:rsidR="0096536C" w:rsidRDefault="00537B24">
      <w:r>
        <w:t xml:space="preserve">  </w:t>
      </w:r>
    </w:p>
    <w:p w14:paraId="797ADB18" w14:textId="77777777" w:rsidR="0096536C" w:rsidRDefault="00537B24">
      <w:r>
        <w:rPr>
          <w:b/>
        </w:rPr>
        <w:t>Precio de Venta</w:t>
      </w:r>
      <w:r>
        <w:t xml:space="preserve"> (Mo</w:t>
      </w:r>
      <w:r>
        <w:t xml:space="preserve">strar)  </w:t>
      </w:r>
    </w:p>
    <w:p w14:paraId="79341F27" w14:textId="77777777" w:rsidR="0096536C" w:rsidRDefault="00537B24">
      <w:pPr>
        <w:numPr>
          <w:ilvl w:val="0"/>
          <w:numId w:val="6"/>
        </w:numPr>
      </w:pPr>
      <w:r>
        <w:t xml:space="preserve">Tipo: Campo numérico (no modificable)  </w:t>
      </w:r>
    </w:p>
    <w:p w14:paraId="5F9C09B0" w14:textId="77777777" w:rsidR="0096536C" w:rsidRDefault="00537B24">
      <w:pPr>
        <w:numPr>
          <w:ilvl w:val="0"/>
          <w:numId w:val="6"/>
        </w:numPr>
      </w:pPr>
      <w:r>
        <w:lastRenderedPageBreak/>
        <w:t xml:space="preserve">Descripción: Muestra el precio de venta establecido  </w:t>
      </w:r>
    </w:p>
    <w:p w14:paraId="002C7BC9" w14:textId="77777777" w:rsidR="0096536C" w:rsidRDefault="00537B24">
      <w:pPr>
        <w:numPr>
          <w:ilvl w:val="0"/>
          <w:numId w:val="6"/>
        </w:numPr>
      </w:pPr>
      <w:r>
        <w:t xml:space="preserve">Uso: Cálculo de precios y márgenes  </w:t>
      </w:r>
    </w:p>
    <w:p w14:paraId="45956F23" w14:textId="77777777" w:rsidR="0096536C" w:rsidRDefault="00537B24">
      <w:r>
        <w:t xml:space="preserve">Descuento (Introducir)  </w:t>
      </w:r>
    </w:p>
    <w:p w14:paraId="10D57680" w14:textId="77777777" w:rsidR="0096536C" w:rsidRDefault="00537B24">
      <w:r>
        <w:t xml:space="preserve"> </w:t>
      </w:r>
    </w:p>
    <w:p w14:paraId="682FB3C3" w14:textId="77777777" w:rsidR="0096536C" w:rsidRDefault="00537B24">
      <w:r>
        <w:rPr>
          <w:b/>
        </w:rPr>
        <w:t>Descuento</w:t>
      </w:r>
      <w:r>
        <w:t xml:space="preserve"> (Introducir) </w:t>
      </w:r>
    </w:p>
    <w:p w14:paraId="09102093" w14:textId="77777777" w:rsidR="0096536C" w:rsidRDefault="00537B24">
      <w:pPr>
        <w:numPr>
          <w:ilvl w:val="0"/>
          <w:numId w:val="6"/>
        </w:numPr>
      </w:pPr>
      <w:r>
        <w:t xml:space="preserve">Tipo: Campo numérico  </w:t>
      </w:r>
    </w:p>
    <w:p w14:paraId="4ABE6DFC" w14:textId="77777777" w:rsidR="0096536C" w:rsidRDefault="00537B24">
      <w:pPr>
        <w:numPr>
          <w:ilvl w:val="0"/>
          <w:numId w:val="6"/>
        </w:numPr>
      </w:pPr>
      <w:r>
        <w:t>Descripción: Permite ingresar descuentos e</w:t>
      </w:r>
      <w:r>
        <w:t xml:space="preserve">n porcentaje o cantidad fija que modifican a la hora de la compra el precio actual del producto   </w:t>
      </w:r>
    </w:p>
    <w:p w14:paraId="068E3A70" w14:textId="77777777" w:rsidR="0096536C" w:rsidRDefault="00537B24">
      <w:pPr>
        <w:numPr>
          <w:ilvl w:val="0"/>
          <w:numId w:val="6"/>
        </w:numPr>
      </w:pPr>
      <w:r>
        <w:t xml:space="preserve">Uso: Aplicación de promociones y descuentos </w:t>
      </w:r>
    </w:p>
    <w:p w14:paraId="19647EA8" w14:textId="77777777" w:rsidR="0096536C" w:rsidRDefault="00537B24">
      <w:pPr>
        <w:numPr>
          <w:ilvl w:val="0"/>
          <w:numId w:val="6"/>
        </w:numPr>
      </w:pPr>
      <w:r>
        <w:t xml:space="preserve">Validación: no debe pasar el 20% </w:t>
      </w:r>
    </w:p>
    <w:p w14:paraId="3F5BADB3" w14:textId="77777777" w:rsidR="0096536C" w:rsidRDefault="00537B24">
      <w:r>
        <w:rPr>
          <w:b/>
        </w:rPr>
        <w:t>Unidades</w:t>
      </w:r>
      <w:r>
        <w:t xml:space="preserve"> (Introducir)   </w:t>
      </w:r>
    </w:p>
    <w:p w14:paraId="3B238E7C" w14:textId="77777777" w:rsidR="0096536C" w:rsidRDefault="00537B24">
      <w:pPr>
        <w:numPr>
          <w:ilvl w:val="0"/>
          <w:numId w:val="6"/>
        </w:numPr>
      </w:pPr>
      <w:r>
        <w:t xml:space="preserve">Tipo: Campo numérico  </w:t>
      </w:r>
    </w:p>
    <w:p w14:paraId="5E1DF872" w14:textId="77777777" w:rsidR="0096536C" w:rsidRDefault="00537B24">
      <w:pPr>
        <w:numPr>
          <w:ilvl w:val="0"/>
          <w:numId w:val="6"/>
        </w:numPr>
      </w:pPr>
      <w:r>
        <w:t>Descripción:  Utilizado para i</w:t>
      </w:r>
      <w:r>
        <w:t xml:space="preserve">ntroducir la cantidad de unidades del artículo  </w:t>
      </w:r>
    </w:p>
    <w:p w14:paraId="3ED11F9B" w14:textId="77777777" w:rsidR="0096536C" w:rsidRDefault="00537B24">
      <w:pPr>
        <w:numPr>
          <w:ilvl w:val="0"/>
          <w:numId w:val="6"/>
        </w:numPr>
      </w:pPr>
      <w:r>
        <w:t xml:space="preserve">Uso: Control de cantidades en transacciones </w:t>
      </w:r>
    </w:p>
    <w:p w14:paraId="77B65040" w14:textId="77777777" w:rsidR="0096536C" w:rsidRDefault="00537B24">
      <w:r>
        <w:t xml:space="preserve">Validación: no debe exceder la cantidad existente </w:t>
      </w:r>
    </w:p>
    <w:p w14:paraId="2831AA60" w14:textId="77777777" w:rsidR="0096536C" w:rsidRDefault="00537B24">
      <w:r>
        <w:t xml:space="preserve"> </w:t>
      </w:r>
    </w:p>
    <w:p w14:paraId="1461F9EC" w14:textId="77777777" w:rsidR="0096536C" w:rsidRDefault="00537B24">
      <w:r>
        <w:t xml:space="preserve"> </w:t>
      </w:r>
    </w:p>
    <w:p w14:paraId="0DBD8C6F" w14:textId="77777777" w:rsidR="0096536C" w:rsidRDefault="00537B24">
      <w:r>
        <w:t xml:space="preserve"> </w:t>
      </w:r>
    </w:p>
    <w:p w14:paraId="3BC12C8E" w14:textId="77777777" w:rsidR="0096536C" w:rsidRDefault="00537B24">
      <w:r>
        <w:t xml:space="preserve"> </w:t>
      </w:r>
    </w:p>
    <w:p w14:paraId="7CD72032" w14:textId="77777777" w:rsidR="0096536C" w:rsidRDefault="00537B24">
      <w:r>
        <w:t xml:space="preserve"> </w:t>
      </w:r>
    </w:p>
    <w:p w14:paraId="63FB0B7C" w14:textId="77777777" w:rsidR="0096536C" w:rsidRDefault="00537B24">
      <w:r>
        <w:t xml:space="preserve"> </w:t>
      </w:r>
    </w:p>
    <w:p w14:paraId="30F46E7D" w14:textId="77777777" w:rsidR="0096536C" w:rsidRDefault="00537B24">
      <w:r>
        <w:t xml:space="preserve"> </w:t>
      </w:r>
    </w:p>
    <w:p w14:paraId="2C3F6E1B" w14:textId="77777777" w:rsidR="0096536C" w:rsidRDefault="00537B24">
      <w:r>
        <w:t xml:space="preserve"> </w:t>
      </w:r>
      <w:r>
        <w:tab/>
        <w:t xml:space="preserve"> </w:t>
      </w:r>
    </w:p>
    <w:p w14:paraId="186FBA3B" w14:textId="77777777" w:rsidR="0096536C" w:rsidRDefault="0096536C"/>
    <w:p w14:paraId="11483AA9" w14:textId="77777777" w:rsidR="0096536C" w:rsidRDefault="00537B24">
      <w:pPr>
        <w:rPr>
          <w:b/>
          <w:bCs/>
        </w:rPr>
      </w:pPr>
      <w:r>
        <w:rPr>
          <w:b/>
          <w:bCs/>
        </w:rPr>
        <w:t xml:space="preserve">Botones de interfaz de venta  </w:t>
      </w:r>
    </w:p>
    <w:p w14:paraId="1AFF14FA" w14:textId="77777777" w:rsidR="0096536C" w:rsidRDefault="00537B24">
      <w:r>
        <w:rPr>
          <w:noProof/>
        </w:rPr>
        <w:lastRenderedPageBreak/>
        <mc:AlternateContent>
          <mc:Choice Requires="wpg">
            <w:drawing>
              <wp:inline distT="0" distB="0" distL="0" distR="0" wp14:anchorId="0A1A21D5" wp14:editId="2790A958">
                <wp:extent cx="5937783" cy="4861004"/>
                <wp:effectExtent l="0" t="0" r="5817" b="15796"/>
                <wp:docPr id="88" name="Grupo 31"/>
                <wp:cNvGraphicFramePr/>
                <a:graphic xmlns:a="http://schemas.openxmlformats.org/drawingml/2006/main">
                  <a:graphicData uri="http://schemas.microsoft.com/office/word/2010/wordprocessingGroup">
                    <wpg:wgp>
                      <wpg:cNvGrpSpPr/>
                      <wpg:grpSpPr>
                        <a:xfrm>
                          <a:off x="0" y="0"/>
                          <a:ext cx="5937783" cy="4861004"/>
                          <a:chOff x="0" y="0"/>
                          <a:chExt cx="5937783" cy="4861004"/>
                        </a:xfrm>
                      </wpg:grpSpPr>
                      <wps:wsp>
                        <wps:cNvPr id="89" name="Rectangle 352"/>
                        <wps:cNvSpPr/>
                        <wps:spPr>
                          <a:xfrm>
                            <a:off x="5887080" y="4636611"/>
                            <a:ext cx="50703" cy="224393"/>
                          </a:xfrm>
                          <a:prstGeom prst="rect">
                            <a:avLst/>
                          </a:prstGeom>
                          <a:noFill/>
                          <a:ln cap="flat">
                            <a:noFill/>
                            <a:prstDash val="solid"/>
                          </a:ln>
                        </wps:spPr>
                        <wps:txbx>
                          <w:txbxContent>
                            <w:p w14:paraId="63797C5A"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90" name="Picture 411"/>
                          <pic:cNvPicPr>
                            <a:picLocks noChangeAspect="1"/>
                          </pic:cNvPicPr>
                        </pic:nvPicPr>
                        <pic:blipFill>
                          <a:blip r:embed="rId72"/>
                          <a:srcRect/>
                          <a:stretch>
                            <a:fillRect/>
                          </a:stretch>
                        </pic:blipFill>
                        <pic:spPr>
                          <a:xfrm>
                            <a:off x="443602" y="0"/>
                            <a:ext cx="38103" cy="226999"/>
                          </a:xfrm>
                          <a:prstGeom prst="rect">
                            <a:avLst/>
                          </a:prstGeom>
                          <a:noFill/>
                          <a:ln>
                            <a:noFill/>
                            <a:prstDash/>
                          </a:ln>
                        </pic:spPr>
                      </pic:pic>
                      <wps:wsp>
                        <wps:cNvPr id="91" name="Rectangle 412"/>
                        <wps:cNvSpPr/>
                        <wps:spPr>
                          <a:xfrm>
                            <a:off x="443904" y="36795"/>
                            <a:ext cx="42098" cy="189893"/>
                          </a:xfrm>
                          <a:prstGeom prst="rect">
                            <a:avLst/>
                          </a:prstGeom>
                          <a:noFill/>
                          <a:ln cap="flat">
                            <a:noFill/>
                            <a:prstDash val="solid"/>
                          </a:ln>
                        </wps:spPr>
                        <wps:txbx>
                          <w:txbxContent>
                            <w:p w14:paraId="2EA24BF5" w14:textId="77777777" w:rsidR="0096536C" w:rsidRDefault="00537B24">
                              <w:pPr>
                                <w:spacing w:after="160"/>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92" name="Rectangle 413"/>
                        <wps:cNvSpPr/>
                        <wps:spPr>
                          <a:xfrm>
                            <a:off x="475908" y="6099"/>
                            <a:ext cx="50602" cy="224393"/>
                          </a:xfrm>
                          <a:prstGeom prst="rect">
                            <a:avLst/>
                          </a:prstGeom>
                          <a:noFill/>
                          <a:ln cap="flat">
                            <a:noFill/>
                            <a:prstDash val="solid"/>
                          </a:ln>
                        </wps:spPr>
                        <wps:txbx>
                          <w:txbxContent>
                            <w:p w14:paraId="3888E39A"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93" name="Picture 415"/>
                          <pic:cNvPicPr>
                            <a:picLocks noChangeAspect="1"/>
                          </pic:cNvPicPr>
                        </pic:nvPicPr>
                        <pic:blipFill>
                          <a:blip r:embed="rId73"/>
                          <a:srcRect/>
                          <a:stretch>
                            <a:fillRect/>
                          </a:stretch>
                        </pic:blipFill>
                        <pic:spPr>
                          <a:xfrm>
                            <a:off x="5844680" y="4346316"/>
                            <a:ext cx="38103" cy="228600"/>
                          </a:xfrm>
                          <a:prstGeom prst="rect">
                            <a:avLst/>
                          </a:prstGeom>
                          <a:noFill/>
                          <a:ln>
                            <a:noFill/>
                            <a:prstDash/>
                          </a:ln>
                        </pic:spPr>
                      </pic:pic>
                      <wps:wsp>
                        <wps:cNvPr id="94" name="Rectangle 416"/>
                        <wps:cNvSpPr/>
                        <wps:spPr>
                          <a:xfrm>
                            <a:off x="5845987" y="4383816"/>
                            <a:ext cx="42098" cy="189893"/>
                          </a:xfrm>
                          <a:prstGeom prst="rect">
                            <a:avLst/>
                          </a:prstGeom>
                          <a:noFill/>
                          <a:ln cap="flat">
                            <a:noFill/>
                            <a:prstDash val="solid"/>
                          </a:ln>
                        </wps:spPr>
                        <wps:txbx>
                          <w:txbxContent>
                            <w:p w14:paraId="1C2F67ED" w14:textId="77777777" w:rsidR="0096536C" w:rsidRDefault="00537B24">
                              <w:pPr>
                                <w:spacing w:after="160"/>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95" name="Rectangle 417"/>
                        <wps:cNvSpPr/>
                        <wps:spPr>
                          <a:xfrm>
                            <a:off x="5877982" y="4353110"/>
                            <a:ext cx="50703" cy="224393"/>
                          </a:xfrm>
                          <a:prstGeom prst="rect">
                            <a:avLst/>
                          </a:prstGeom>
                          <a:noFill/>
                          <a:ln cap="flat">
                            <a:noFill/>
                            <a:prstDash val="solid"/>
                          </a:ln>
                        </wps:spPr>
                        <wps:txbx>
                          <w:txbxContent>
                            <w:p w14:paraId="20F64654"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96" name="Picture 419"/>
                          <pic:cNvPicPr>
                            <a:picLocks noChangeAspect="1"/>
                          </pic:cNvPicPr>
                        </pic:nvPicPr>
                        <pic:blipFill>
                          <a:blip r:embed="rId74"/>
                          <a:srcRect/>
                          <a:stretch>
                            <a:fillRect/>
                          </a:stretch>
                        </pic:blipFill>
                        <pic:spPr>
                          <a:xfrm>
                            <a:off x="443602" y="4596213"/>
                            <a:ext cx="856408" cy="224092"/>
                          </a:xfrm>
                          <a:prstGeom prst="rect">
                            <a:avLst/>
                          </a:prstGeom>
                          <a:noFill/>
                          <a:ln>
                            <a:noFill/>
                            <a:prstDash/>
                          </a:ln>
                        </pic:spPr>
                      </pic:pic>
                      <wps:wsp>
                        <wps:cNvPr id="97" name="Rectangle 420"/>
                        <wps:cNvSpPr/>
                        <wps:spPr>
                          <a:xfrm>
                            <a:off x="443904" y="4634106"/>
                            <a:ext cx="856509" cy="181096"/>
                          </a:xfrm>
                          <a:prstGeom prst="rect">
                            <a:avLst/>
                          </a:prstGeom>
                          <a:noFill/>
                          <a:ln cap="flat">
                            <a:noFill/>
                            <a:prstDash val="solid"/>
                          </a:ln>
                        </wps:spPr>
                        <wps:txbx>
                          <w:txbxContent>
                            <w:p w14:paraId="25FAA6A1" w14:textId="77777777" w:rsidR="0096536C" w:rsidRDefault="00537B24">
                              <w:pPr>
                                <w:spacing w:after="160"/>
                                <w:ind w:left="0" w:firstLine="0"/>
                              </w:pPr>
                              <w:r>
                                <w:rPr>
                                  <w:b/>
                                </w:rPr>
                                <w:t>Búsqueda</w:t>
                              </w:r>
                            </w:p>
                          </w:txbxContent>
                        </wps:txbx>
                        <wps:bodyPr vert="horz" wrap="square" lIns="0" tIns="0" rIns="0" bIns="0" anchor="t" anchorCtr="0" compatLnSpc="0">
                          <a:noAutofit/>
                        </wps:bodyPr>
                      </wps:wsp>
                      <wps:wsp>
                        <wps:cNvPr id="98" name="Rectangle 421"/>
                        <wps:cNvSpPr/>
                        <wps:spPr>
                          <a:xfrm>
                            <a:off x="1086919" y="4601507"/>
                            <a:ext cx="50703" cy="224393"/>
                          </a:xfrm>
                          <a:prstGeom prst="rect">
                            <a:avLst/>
                          </a:prstGeom>
                          <a:noFill/>
                          <a:ln cap="flat">
                            <a:noFill/>
                            <a:prstDash val="solid"/>
                          </a:ln>
                        </wps:spPr>
                        <wps:txbx>
                          <w:txbxContent>
                            <w:p w14:paraId="2C40D8B9"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99" name="Picture 423"/>
                          <pic:cNvPicPr>
                            <a:picLocks noChangeAspect="1"/>
                          </pic:cNvPicPr>
                        </pic:nvPicPr>
                        <pic:blipFill>
                          <a:blip r:embed="rId75"/>
                          <a:srcRect/>
                          <a:stretch>
                            <a:fillRect/>
                          </a:stretch>
                        </pic:blipFill>
                        <pic:spPr>
                          <a:xfrm>
                            <a:off x="1088218" y="4596213"/>
                            <a:ext cx="50301" cy="224092"/>
                          </a:xfrm>
                          <a:prstGeom prst="rect">
                            <a:avLst/>
                          </a:prstGeom>
                          <a:noFill/>
                          <a:ln>
                            <a:noFill/>
                            <a:prstDash/>
                          </a:ln>
                        </pic:spPr>
                      </pic:pic>
                      <wps:wsp>
                        <wps:cNvPr id="100" name="Rectangle 424"/>
                        <wps:cNvSpPr/>
                        <wps:spPr>
                          <a:xfrm>
                            <a:off x="1088520" y="4631710"/>
                            <a:ext cx="50602" cy="184297"/>
                          </a:xfrm>
                          <a:prstGeom prst="rect">
                            <a:avLst/>
                          </a:prstGeom>
                          <a:noFill/>
                          <a:ln cap="flat">
                            <a:noFill/>
                            <a:prstDash val="solid"/>
                          </a:ln>
                        </wps:spPr>
                        <wps:txbx>
                          <w:txbxContent>
                            <w:p w14:paraId="457297DC" w14:textId="77777777" w:rsidR="0096536C" w:rsidRDefault="00537B24">
                              <w:pPr>
                                <w:spacing w:after="160"/>
                                <w:ind w:left="0" w:firstLine="0"/>
                              </w:pPr>
                              <w:r>
                                <w:t xml:space="preserve"> </w:t>
                              </w:r>
                            </w:p>
                          </w:txbxContent>
                        </wps:txbx>
                        <wps:bodyPr vert="horz" wrap="square" lIns="0" tIns="0" rIns="0" bIns="0" anchor="t" anchorCtr="0" compatLnSpc="0">
                          <a:noAutofit/>
                        </wps:bodyPr>
                      </wps:wsp>
                      <wps:wsp>
                        <wps:cNvPr id="101" name="Rectangle 425"/>
                        <wps:cNvSpPr/>
                        <wps:spPr>
                          <a:xfrm>
                            <a:off x="1126613" y="4601507"/>
                            <a:ext cx="50602" cy="224393"/>
                          </a:xfrm>
                          <a:prstGeom prst="rect">
                            <a:avLst/>
                          </a:prstGeom>
                          <a:noFill/>
                          <a:ln cap="flat">
                            <a:noFill/>
                            <a:prstDash val="solid"/>
                          </a:ln>
                        </wps:spPr>
                        <wps:txbx>
                          <w:txbxContent>
                            <w:p w14:paraId="0F825AF3"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102" name="Picture 427"/>
                          <pic:cNvPicPr>
                            <a:picLocks noChangeAspect="1"/>
                          </pic:cNvPicPr>
                        </pic:nvPicPr>
                        <pic:blipFill>
                          <a:blip r:embed="rId76"/>
                          <a:srcRect/>
                          <a:stretch>
                            <a:fillRect/>
                          </a:stretch>
                        </pic:blipFill>
                        <pic:spPr>
                          <a:xfrm>
                            <a:off x="1126312" y="4596213"/>
                            <a:ext cx="67098" cy="224092"/>
                          </a:xfrm>
                          <a:prstGeom prst="rect">
                            <a:avLst/>
                          </a:prstGeom>
                          <a:noFill/>
                          <a:ln>
                            <a:noFill/>
                            <a:prstDash/>
                          </a:ln>
                        </pic:spPr>
                      </pic:pic>
                      <wps:wsp>
                        <wps:cNvPr id="103" name="Rectangle 428"/>
                        <wps:cNvSpPr/>
                        <wps:spPr>
                          <a:xfrm>
                            <a:off x="1126613" y="4631710"/>
                            <a:ext cx="67501" cy="184297"/>
                          </a:xfrm>
                          <a:prstGeom prst="rect">
                            <a:avLst/>
                          </a:prstGeom>
                          <a:noFill/>
                          <a:ln cap="flat">
                            <a:noFill/>
                            <a:prstDash val="solid"/>
                          </a:ln>
                        </wps:spPr>
                        <wps:txbx>
                          <w:txbxContent>
                            <w:p w14:paraId="55E0735F" w14:textId="77777777" w:rsidR="0096536C" w:rsidRDefault="00537B24">
                              <w:pPr>
                                <w:spacing w:after="160"/>
                                <w:ind w:left="0" w:firstLine="0"/>
                              </w:pPr>
                              <w:r>
                                <w:t>(</w:t>
                              </w:r>
                            </w:p>
                          </w:txbxContent>
                        </wps:txbx>
                        <wps:bodyPr vert="horz" wrap="square" lIns="0" tIns="0" rIns="0" bIns="0" anchor="t" anchorCtr="0" compatLnSpc="0">
                          <a:noAutofit/>
                        </wps:bodyPr>
                      </wps:wsp>
                      <wps:wsp>
                        <wps:cNvPr id="104" name="Rectangle 429"/>
                        <wps:cNvSpPr/>
                        <wps:spPr>
                          <a:xfrm>
                            <a:off x="1176915" y="4601507"/>
                            <a:ext cx="50602" cy="224393"/>
                          </a:xfrm>
                          <a:prstGeom prst="rect">
                            <a:avLst/>
                          </a:prstGeom>
                          <a:noFill/>
                          <a:ln cap="flat">
                            <a:noFill/>
                            <a:prstDash val="solid"/>
                          </a:ln>
                        </wps:spPr>
                        <wps:txbx>
                          <w:txbxContent>
                            <w:p w14:paraId="691FCE50"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105" name="Picture 431"/>
                          <pic:cNvPicPr>
                            <a:picLocks noChangeAspect="1"/>
                          </pic:cNvPicPr>
                        </pic:nvPicPr>
                        <pic:blipFill>
                          <a:blip r:embed="rId77"/>
                          <a:srcRect/>
                          <a:stretch>
                            <a:fillRect/>
                          </a:stretch>
                        </pic:blipFill>
                        <pic:spPr>
                          <a:xfrm>
                            <a:off x="1176613" y="4596213"/>
                            <a:ext cx="1568223" cy="224092"/>
                          </a:xfrm>
                          <a:prstGeom prst="rect">
                            <a:avLst/>
                          </a:prstGeom>
                          <a:noFill/>
                          <a:ln>
                            <a:noFill/>
                            <a:prstDash/>
                          </a:ln>
                        </pic:spPr>
                      </pic:pic>
                      <wps:wsp>
                        <wps:cNvPr id="106" name="Rectangle 432"/>
                        <wps:cNvSpPr/>
                        <wps:spPr>
                          <a:xfrm>
                            <a:off x="1176915" y="4631710"/>
                            <a:ext cx="624004" cy="184297"/>
                          </a:xfrm>
                          <a:prstGeom prst="rect">
                            <a:avLst/>
                          </a:prstGeom>
                          <a:noFill/>
                          <a:ln cap="flat">
                            <a:noFill/>
                            <a:prstDash val="solid"/>
                          </a:ln>
                        </wps:spPr>
                        <wps:txbx>
                          <w:txbxContent>
                            <w:p w14:paraId="5CB9CC8D" w14:textId="77777777" w:rsidR="0096536C" w:rsidRDefault="00537B24">
                              <w:pPr>
                                <w:spacing w:after="160"/>
                                <w:ind w:left="0" w:firstLine="0"/>
                              </w:pPr>
                              <w:r>
                                <w:t xml:space="preserve">control </w:t>
                              </w:r>
                            </w:p>
                          </w:txbxContent>
                        </wps:txbx>
                        <wps:bodyPr vert="horz" wrap="square" lIns="0" tIns="0" rIns="0" bIns="0" anchor="t" anchorCtr="0" compatLnSpc="0">
                          <a:noAutofit/>
                        </wps:bodyPr>
                      </wps:wsp>
                      <wps:wsp>
                        <wps:cNvPr id="107" name="Rectangle 433"/>
                        <wps:cNvSpPr/>
                        <wps:spPr>
                          <a:xfrm>
                            <a:off x="1646322" y="4631710"/>
                            <a:ext cx="947510" cy="184297"/>
                          </a:xfrm>
                          <a:prstGeom prst="rect">
                            <a:avLst/>
                          </a:prstGeom>
                          <a:noFill/>
                          <a:ln cap="flat">
                            <a:noFill/>
                            <a:prstDash val="solid"/>
                          </a:ln>
                        </wps:spPr>
                        <wps:txbx>
                          <w:txbxContent>
                            <w:p w14:paraId="305744C7" w14:textId="77777777" w:rsidR="0096536C" w:rsidRDefault="00537B24">
                              <w:pPr>
                                <w:spacing w:after="160"/>
                                <w:ind w:left="0" w:firstLine="0"/>
                              </w:pPr>
                              <w:r>
                                <w:t>operacional</w:t>
                              </w:r>
                            </w:p>
                          </w:txbxContent>
                        </wps:txbx>
                        <wps:bodyPr vert="horz" wrap="square" lIns="0" tIns="0" rIns="0" bIns="0" anchor="t" anchorCtr="0" compatLnSpc="0">
                          <a:noAutofit/>
                        </wps:bodyPr>
                      </wps:wsp>
                      <wps:wsp>
                        <wps:cNvPr id="108" name="Rectangle 434"/>
                        <wps:cNvSpPr/>
                        <wps:spPr>
                          <a:xfrm>
                            <a:off x="2358338" y="4601507"/>
                            <a:ext cx="50703" cy="224393"/>
                          </a:xfrm>
                          <a:prstGeom prst="rect">
                            <a:avLst/>
                          </a:prstGeom>
                          <a:noFill/>
                          <a:ln cap="flat">
                            <a:noFill/>
                            <a:prstDash val="solid"/>
                          </a:ln>
                        </wps:spPr>
                        <wps:txbx>
                          <w:txbxContent>
                            <w:p w14:paraId="6A886467"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109" name="Picture 436"/>
                          <pic:cNvPicPr>
                            <a:picLocks noChangeAspect="1"/>
                          </pic:cNvPicPr>
                        </pic:nvPicPr>
                        <pic:blipFill>
                          <a:blip r:embed="rId76"/>
                          <a:srcRect/>
                          <a:stretch>
                            <a:fillRect/>
                          </a:stretch>
                        </pic:blipFill>
                        <pic:spPr>
                          <a:xfrm>
                            <a:off x="2356235" y="4596213"/>
                            <a:ext cx="66998" cy="224092"/>
                          </a:xfrm>
                          <a:prstGeom prst="rect">
                            <a:avLst/>
                          </a:prstGeom>
                          <a:noFill/>
                          <a:ln>
                            <a:noFill/>
                            <a:prstDash/>
                          </a:ln>
                        </pic:spPr>
                      </pic:pic>
                      <wps:wsp>
                        <wps:cNvPr id="110" name="Rectangle 437"/>
                        <wps:cNvSpPr/>
                        <wps:spPr>
                          <a:xfrm>
                            <a:off x="2356838" y="4631710"/>
                            <a:ext cx="67501" cy="184297"/>
                          </a:xfrm>
                          <a:prstGeom prst="rect">
                            <a:avLst/>
                          </a:prstGeom>
                          <a:noFill/>
                          <a:ln cap="flat">
                            <a:noFill/>
                            <a:prstDash val="solid"/>
                          </a:ln>
                        </wps:spPr>
                        <wps:txbx>
                          <w:txbxContent>
                            <w:p w14:paraId="1F4DC2E7" w14:textId="77777777" w:rsidR="0096536C" w:rsidRDefault="00537B24">
                              <w:pPr>
                                <w:spacing w:after="160"/>
                                <w:ind w:left="0" w:firstLine="0"/>
                              </w:pPr>
                              <w:r>
                                <w:t>)</w:t>
                              </w:r>
                            </w:p>
                          </w:txbxContent>
                        </wps:txbx>
                        <wps:bodyPr vert="horz" wrap="square" lIns="0" tIns="0" rIns="0" bIns="0" anchor="t" anchorCtr="0" compatLnSpc="0">
                          <a:noAutofit/>
                        </wps:bodyPr>
                      </wps:wsp>
                      <wps:wsp>
                        <wps:cNvPr id="111" name="Rectangle 438"/>
                        <wps:cNvSpPr/>
                        <wps:spPr>
                          <a:xfrm>
                            <a:off x="2407130" y="4601507"/>
                            <a:ext cx="50703" cy="224393"/>
                          </a:xfrm>
                          <a:prstGeom prst="rect">
                            <a:avLst/>
                          </a:prstGeom>
                          <a:noFill/>
                          <a:ln cap="flat">
                            <a:noFill/>
                            <a:prstDash val="solid"/>
                          </a:ln>
                        </wps:spPr>
                        <wps:txbx>
                          <w:txbxContent>
                            <w:p w14:paraId="3DAA9B91"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112" name="Picture 440"/>
                          <pic:cNvPicPr>
                            <a:picLocks noChangeAspect="1"/>
                          </pic:cNvPicPr>
                        </pic:nvPicPr>
                        <pic:blipFill>
                          <a:blip r:embed="rId73"/>
                          <a:srcRect/>
                          <a:stretch>
                            <a:fillRect/>
                          </a:stretch>
                        </pic:blipFill>
                        <pic:spPr>
                          <a:xfrm>
                            <a:off x="2408035" y="4599313"/>
                            <a:ext cx="38103" cy="228600"/>
                          </a:xfrm>
                          <a:prstGeom prst="rect">
                            <a:avLst/>
                          </a:prstGeom>
                          <a:noFill/>
                          <a:ln>
                            <a:noFill/>
                            <a:prstDash/>
                          </a:ln>
                        </pic:spPr>
                      </pic:pic>
                      <wps:wsp>
                        <wps:cNvPr id="113" name="Rectangle 441"/>
                        <wps:cNvSpPr/>
                        <wps:spPr>
                          <a:xfrm>
                            <a:off x="2408639" y="4636712"/>
                            <a:ext cx="42199" cy="189994"/>
                          </a:xfrm>
                          <a:prstGeom prst="rect">
                            <a:avLst/>
                          </a:prstGeom>
                          <a:noFill/>
                          <a:ln cap="flat">
                            <a:noFill/>
                            <a:prstDash val="solid"/>
                          </a:ln>
                        </wps:spPr>
                        <wps:txbx>
                          <w:txbxContent>
                            <w:p w14:paraId="1E52C1E2" w14:textId="77777777" w:rsidR="0096536C" w:rsidRDefault="00537B24">
                              <w:pPr>
                                <w:spacing w:after="160"/>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114" name="Rectangle 442"/>
                        <wps:cNvSpPr/>
                        <wps:spPr>
                          <a:xfrm>
                            <a:off x="2440634" y="4606107"/>
                            <a:ext cx="50703" cy="224393"/>
                          </a:xfrm>
                          <a:prstGeom prst="rect">
                            <a:avLst/>
                          </a:prstGeom>
                          <a:noFill/>
                          <a:ln cap="flat">
                            <a:noFill/>
                            <a:prstDash val="solid"/>
                          </a:ln>
                        </wps:spPr>
                        <wps:txbx>
                          <w:txbxContent>
                            <w:p w14:paraId="4F4E844B"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115" name="Picture 444"/>
                          <pic:cNvPicPr>
                            <a:picLocks noChangeAspect="1"/>
                          </pic:cNvPicPr>
                        </pic:nvPicPr>
                        <pic:blipFill>
                          <a:blip r:embed="rId61"/>
                          <a:srcRect/>
                          <a:stretch>
                            <a:fillRect/>
                          </a:stretch>
                        </pic:blipFill>
                        <pic:spPr>
                          <a:xfrm>
                            <a:off x="443008" y="281790"/>
                            <a:ext cx="5399175" cy="4194316"/>
                          </a:xfrm>
                          <a:prstGeom prst="rect">
                            <a:avLst/>
                          </a:prstGeom>
                          <a:noFill/>
                          <a:ln>
                            <a:noFill/>
                            <a:prstDash/>
                          </a:ln>
                        </pic:spPr>
                      </pic:pic>
                      <wps:wsp>
                        <wps:cNvPr id="116" name="Shape 445"/>
                        <wps:cNvSpPr/>
                        <wps:spPr>
                          <a:xfrm>
                            <a:off x="689110" y="3447928"/>
                            <a:ext cx="346402" cy="346191"/>
                          </a:xfrm>
                          <a:custGeom>
                            <a:avLst/>
                            <a:gdLst>
                              <a:gd name="f0" fmla="val 10800000"/>
                              <a:gd name="f1" fmla="val 5400000"/>
                              <a:gd name="f2" fmla="val 180"/>
                              <a:gd name="f3" fmla="val w"/>
                              <a:gd name="f4" fmla="val h"/>
                              <a:gd name="f5" fmla="val 0"/>
                              <a:gd name="f6" fmla="val 346456"/>
                              <a:gd name="f7" fmla="val 346202"/>
                              <a:gd name="f8" fmla="val 4572"/>
                              <a:gd name="f9" fmla="val 335915"/>
                              <a:gd name="f10" fmla="val 331343"/>
                              <a:gd name="f11" fmla="val 316484"/>
                              <a:gd name="f12" fmla="val 257302"/>
                              <a:gd name="f13" fmla="val 316103"/>
                              <a:gd name="f14" fmla="val 255651"/>
                              <a:gd name="f15" fmla="val 317119"/>
                              <a:gd name="f16" fmla="val 253873"/>
                              <a:gd name="f17" fmla="val 318770"/>
                              <a:gd name="f18" fmla="val 253365"/>
                              <a:gd name="f19" fmla="val 320421"/>
                              <a:gd name="f20" fmla="val 252984"/>
                              <a:gd name="f21" fmla="val 322199"/>
                              <a:gd name="f22" fmla="val 254000"/>
                              <a:gd name="f23" fmla="val 322580"/>
                              <a:gd name="f24" fmla="val 255905"/>
                              <a:gd name="f25" fmla="val 322453"/>
                              <a:gd name="f26" fmla="val 254254"/>
                              <a:gd name="f27" fmla="val 321945"/>
                              <a:gd name="f28" fmla="val 253238"/>
                              <a:gd name="f29" fmla="val 320167"/>
                              <a:gd name="f30" fmla="val 253619"/>
                              <a:gd name="f31" fmla="val 318516"/>
                              <a:gd name="f32" fmla="val 254127"/>
                              <a:gd name="f33" fmla="val 316865"/>
                              <a:gd name="f34" fmla="val 255778"/>
                              <a:gd name="f35" fmla="val 315849"/>
                              <a:gd name="f36" fmla="val 257556"/>
                              <a:gd name="f37" fmla="val 316230"/>
                              <a:gd name="f38" fmla="val 335788"/>
                              <a:gd name="f39" fmla="val 4445"/>
                              <a:gd name="f40" fmla="+- 0 0 -90"/>
                              <a:gd name="f41" fmla="*/ f3 1 346456"/>
                              <a:gd name="f42" fmla="*/ f4 1 346202"/>
                              <a:gd name="f43" fmla="val f5"/>
                              <a:gd name="f44" fmla="val f6"/>
                              <a:gd name="f45" fmla="val f7"/>
                              <a:gd name="f46" fmla="*/ f40 f0 1"/>
                              <a:gd name="f47" fmla="+- f45 0 f43"/>
                              <a:gd name="f48" fmla="+- f44 0 f43"/>
                              <a:gd name="f49" fmla="*/ f46 1 f2"/>
                              <a:gd name="f50" fmla="*/ f48 1 346456"/>
                              <a:gd name="f51" fmla="*/ f47 1 346202"/>
                              <a:gd name="f52" fmla="*/ 4572 f48 1"/>
                              <a:gd name="f53" fmla="*/ 0 f47 1"/>
                              <a:gd name="f54" fmla="*/ 335915 f48 1"/>
                              <a:gd name="f55" fmla="*/ 331343 f47 1"/>
                              <a:gd name="f56" fmla="*/ 316484 f48 1"/>
                              <a:gd name="f57" fmla="*/ 257302 f47 1"/>
                              <a:gd name="f58" fmla="*/ 318770 f48 1"/>
                              <a:gd name="f59" fmla="*/ 253365 f47 1"/>
                              <a:gd name="f60" fmla="*/ 322580 f48 1"/>
                              <a:gd name="f61" fmla="*/ 255651 f47 1"/>
                              <a:gd name="f62" fmla="*/ 346456 f48 1"/>
                              <a:gd name="f63" fmla="*/ 346202 f47 1"/>
                              <a:gd name="f64" fmla="*/ 255905 f48 1"/>
                              <a:gd name="f65" fmla="*/ 322453 f47 1"/>
                              <a:gd name="f66" fmla="*/ 253619 f48 1"/>
                              <a:gd name="f67" fmla="*/ 318516 f47 1"/>
                              <a:gd name="f68" fmla="*/ 257556 f48 1"/>
                              <a:gd name="f69" fmla="*/ 316230 f47 1"/>
                              <a:gd name="f70" fmla="*/ 331343 f48 1"/>
                              <a:gd name="f71" fmla="*/ 335788 f47 1"/>
                              <a:gd name="f72" fmla="*/ 0 f48 1"/>
                              <a:gd name="f73" fmla="*/ 4445 f47 1"/>
                              <a:gd name="f74" fmla="+- f49 0 f1"/>
                              <a:gd name="f75" fmla="*/ f52 1 346456"/>
                              <a:gd name="f76" fmla="*/ f53 1 346202"/>
                              <a:gd name="f77" fmla="*/ f54 1 346456"/>
                              <a:gd name="f78" fmla="*/ f55 1 346202"/>
                              <a:gd name="f79" fmla="*/ f56 1 346456"/>
                              <a:gd name="f80" fmla="*/ f57 1 346202"/>
                              <a:gd name="f81" fmla="*/ f58 1 346456"/>
                              <a:gd name="f82" fmla="*/ f59 1 346202"/>
                              <a:gd name="f83" fmla="*/ f60 1 346456"/>
                              <a:gd name="f84" fmla="*/ f61 1 346202"/>
                              <a:gd name="f85" fmla="*/ f62 1 346456"/>
                              <a:gd name="f86" fmla="*/ f63 1 346202"/>
                              <a:gd name="f87" fmla="*/ f64 1 346456"/>
                              <a:gd name="f88" fmla="*/ f65 1 346202"/>
                              <a:gd name="f89" fmla="*/ f66 1 346456"/>
                              <a:gd name="f90" fmla="*/ f67 1 346202"/>
                              <a:gd name="f91" fmla="*/ f68 1 346456"/>
                              <a:gd name="f92" fmla="*/ f69 1 346202"/>
                              <a:gd name="f93" fmla="*/ f70 1 346456"/>
                              <a:gd name="f94" fmla="*/ f71 1 346202"/>
                              <a:gd name="f95" fmla="*/ f72 1 346456"/>
                              <a:gd name="f96" fmla="*/ f73 1 346202"/>
                              <a:gd name="f97" fmla="*/ f75 1 f50"/>
                              <a:gd name="f98" fmla="*/ f76 1 f51"/>
                              <a:gd name="f99" fmla="*/ f77 1 f50"/>
                              <a:gd name="f100" fmla="*/ f78 1 f51"/>
                              <a:gd name="f101" fmla="*/ f79 1 f50"/>
                              <a:gd name="f102" fmla="*/ f80 1 f51"/>
                              <a:gd name="f103" fmla="*/ f81 1 f50"/>
                              <a:gd name="f104" fmla="*/ f82 1 f51"/>
                              <a:gd name="f105" fmla="*/ f83 1 f50"/>
                              <a:gd name="f106" fmla="*/ f84 1 f51"/>
                              <a:gd name="f107" fmla="*/ f85 1 f50"/>
                              <a:gd name="f108" fmla="*/ f86 1 f51"/>
                              <a:gd name="f109" fmla="*/ f87 1 f50"/>
                              <a:gd name="f110" fmla="*/ f88 1 f51"/>
                              <a:gd name="f111" fmla="*/ f89 1 f50"/>
                              <a:gd name="f112" fmla="*/ f90 1 f51"/>
                              <a:gd name="f113" fmla="*/ f91 1 f50"/>
                              <a:gd name="f114" fmla="*/ f92 1 f51"/>
                              <a:gd name="f115" fmla="*/ f93 1 f50"/>
                              <a:gd name="f116" fmla="*/ f94 1 f51"/>
                              <a:gd name="f117" fmla="*/ f95 1 f50"/>
                              <a:gd name="f118" fmla="*/ f96 1 f51"/>
                              <a:gd name="f119" fmla="*/ f117 f41 1"/>
                              <a:gd name="f120" fmla="*/ f107 f41 1"/>
                              <a:gd name="f121" fmla="*/ f108 f42 1"/>
                              <a:gd name="f122" fmla="*/ f98 f42 1"/>
                              <a:gd name="f123" fmla="*/ f97 f41 1"/>
                              <a:gd name="f124" fmla="*/ f99 f41 1"/>
                              <a:gd name="f125" fmla="*/ f100 f42 1"/>
                              <a:gd name="f126" fmla="*/ f101 f41 1"/>
                              <a:gd name="f127" fmla="*/ f102 f42 1"/>
                              <a:gd name="f128" fmla="*/ f103 f41 1"/>
                              <a:gd name="f129" fmla="*/ f104 f42 1"/>
                              <a:gd name="f130" fmla="*/ f105 f41 1"/>
                              <a:gd name="f131" fmla="*/ f106 f42 1"/>
                              <a:gd name="f132" fmla="*/ f109 f41 1"/>
                              <a:gd name="f133" fmla="*/ f110 f42 1"/>
                              <a:gd name="f134" fmla="*/ f111 f41 1"/>
                              <a:gd name="f135" fmla="*/ f112 f42 1"/>
                              <a:gd name="f136" fmla="*/ f113 f41 1"/>
                              <a:gd name="f137" fmla="*/ f114 f42 1"/>
                              <a:gd name="f138" fmla="*/ f115 f41 1"/>
                              <a:gd name="f139" fmla="*/ f116 f42 1"/>
                              <a:gd name="f140" fmla="*/ f118 f42 1"/>
                            </a:gdLst>
                            <a:ahLst/>
                            <a:cxnLst>
                              <a:cxn ang="3cd4">
                                <a:pos x="hc" y="t"/>
                              </a:cxn>
                              <a:cxn ang="0">
                                <a:pos x="r" y="vc"/>
                              </a:cxn>
                              <a:cxn ang="cd4">
                                <a:pos x="hc" y="b"/>
                              </a:cxn>
                              <a:cxn ang="cd2">
                                <a:pos x="l" y="vc"/>
                              </a:cxn>
                              <a:cxn ang="f74">
                                <a:pos x="f123" y="f122"/>
                              </a:cxn>
                              <a:cxn ang="f74">
                                <a:pos x="f124" y="f125"/>
                              </a:cxn>
                              <a:cxn ang="f74">
                                <a:pos x="f126" y="f127"/>
                              </a:cxn>
                              <a:cxn ang="f74">
                                <a:pos x="f128" y="f129"/>
                              </a:cxn>
                              <a:cxn ang="f74">
                                <a:pos x="f130" y="f131"/>
                              </a:cxn>
                              <a:cxn ang="f74">
                                <a:pos x="f120" y="f121"/>
                              </a:cxn>
                              <a:cxn ang="f74">
                                <a:pos x="f132" y="f133"/>
                              </a:cxn>
                              <a:cxn ang="f74">
                                <a:pos x="f134" y="f135"/>
                              </a:cxn>
                              <a:cxn ang="f74">
                                <a:pos x="f136" y="f137"/>
                              </a:cxn>
                              <a:cxn ang="f74">
                                <a:pos x="f138" y="f139"/>
                              </a:cxn>
                              <a:cxn ang="f74">
                                <a:pos x="f119" y="f140"/>
                              </a:cxn>
                              <a:cxn ang="f74">
                                <a:pos x="f123" y="f122"/>
                              </a:cxn>
                            </a:cxnLst>
                            <a:rect l="f119" t="f122" r="f120" b="f121"/>
                            <a:pathLst>
                              <a:path w="346456" h="346202">
                                <a:moveTo>
                                  <a:pt x="f8" y="f5"/>
                                </a:moveTo>
                                <a:lnTo>
                                  <a:pt x="f9" y="f10"/>
                                </a:lnTo>
                                <a:lnTo>
                                  <a:pt x="f11" y="f12"/>
                                </a:lnTo>
                                <a:cubicBezTo>
                                  <a:pt x="f13" y="f14"/>
                                  <a:pt x="f15" y="f16"/>
                                  <a:pt x="f17" y="f18"/>
                                </a:cubicBezTo>
                                <a:cubicBezTo>
                                  <a:pt x="f19" y="f20"/>
                                  <a:pt x="f21" y="f22"/>
                                  <a:pt x="f23" y="f14"/>
                                </a:cubicBezTo>
                                <a:lnTo>
                                  <a:pt x="f6" y="f7"/>
                                </a:lnTo>
                                <a:lnTo>
                                  <a:pt x="f24" y="f25"/>
                                </a:lnTo>
                                <a:cubicBezTo>
                                  <a:pt x="f26" y="f27"/>
                                  <a:pt x="f28" y="f29"/>
                                  <a:pt x="f30" y="f31"/>
                                </a:cubicBezTo>
                                <a:cubicBezTo>
                                  <a:pt x="f32" y="f33"/>
                                  <a:pt x="f34" y="f35"/>
                                  <a:pt x="f36" y="f37"/>
                                </a:cubicBezTo>
                                <a:lnTo>
                                  <a:pt x="f10" y="f38"/>
                                </a:lnTo>
                                <a:lnTo>
                                  <a:pt x="f5" y="f39"/>
                                </a:lnTo>
                                <a:lnTo>
                                  <a:pt x="f8" y="f5"/>
                                </a:lnTo>
                                <a:close/>
                              </a:path>
                            </a:pathLst>
                          </a:custGeom>
                          <a:solidFill>
                            <a:srgbClr val="000000"/>
                          </a:solidFill>
                          <a:ln cap="flat">
                            <a:noFill/>
                            <a:prstDash val="solid"/>
                          </a:ln>
                        </wps:spPr>
                        <wps:bodyPr lIns="0" tIns="0" rIns="0" bIns="0"/>
                      </wps:wsp>
                      <wps:wsp>
                        <wps:cNvPr id="117" name="Shape 446"/>
                        <wps:cNvSpPr/>
                        <wps:spPr>
                          <a:xfrm>
                            <a:off x="2743739" y="3846222"/>
                            <a:ext cx="1570125" cy="279394"/>
                          </a:xfrm>
                          <a:custGeom>
                            <a:avLst/>
                            <a:gdLst>
                              <a:gd name="f0" fmla="val 10800000"/>
                              <a:gd name="f1" fmla="val 5400000"/>
                              <a:gd name="f2" fmla="val 180"/>
                              <a:gd name="f3" fmla="val w"/>
                              <a:gd name="f4" fmla="val h"/>
                              <a:gd name="f5" fmla="val 0"/>
                              <a:gd name="f6" fmla="val 1570101"/>
                              <a:gd name="f7" fmla="val 279400"/>
                              <a:gd name="f8" fmla="val 1482979"/>
                              <a:gd name="f9" fmla="val 635"/>
                              <a:gd name="f10" fmla="val 34925"/>
                              <a:gd name="f11" fmla="val 1497330"/>
                              <a:gd name="f12" fmla="val 93853"/>
                              <a:gd name="f13" fmla="val 1495933"/>
                              <a:gd name="f14" fmla="val 94996"/>
                              <a:gd name="f15" fmla="val 1494028"/>
                              <a:gd name="f16" fmla="val 94742"/>
                              <a:gd name="f17" fmla="val 1492885"/>
                              <a:gd name="f18" fmla="val 93472"/>
                              <a:gd name="f19" fmla="val 1491742"/>
                              <a:gd name="f20" fmla="val 92075"/>
                              <a:gd name="f21" fmla="val 1491996"/>
                              <a:gd name="f22" fmla="val 90043"/>
                              <a:gd name="f23" fmla="val 1493393"/>
                              <a:gd name="f24" fmla="val 88900"/>
                              <a:gd name="f25" fmla="val 1552829"/>
                              <a:gd name="f26" fmla="val 40767"/>
                              <a:gd name="f27" fmla="val 1016"/>
                              <a:gd name="f28" fmla="val 273177"/>
                              <a:gd name="f29" fmla="val 1551940"/>
                              <a:gd name="f30" fmla="val 34544"/>
                              <a:gd name="f31" fmla="val 1480693"/>
                              <a:gd name="f32" fmla="val 6477"/>
                              <a:gd name="f33" fmla="val 1479042"/>
                              <a:gd name="f34" fmla="val 5842"/>
                              <a:gd name="f35" fmla="val 1478280"/>
                              <a:gd name="f36" fmla="val 4064"/>
                              <a:gd name="f37" fmla="val 1478915"/>
                              <a:gd name="f38" fmla="val 2413"/>
                              <a:gd name="f39" fmla="val 1479550"/>
                              <a:gd name="f40" fmla="val 762"/>
                              <a:gd name="f41" fmla="val 1481328"/>
                              <a:gd name="f42" fmla="+- 0 0 -90"/>
                              <a:gd name="f43" fmla="*/ f3 1 1570101"/>
                              <a:gd name="f44" fmla="*/ f4 1 279400"/>
                              <a:gd name="f45" fmla="val f5"/>
                              <a:gd name="f46" fmla="val f6"/>
                              <a:gd name="f47" fmla="val f7"/>
                              <a:gd name="f48" fmla="*/ f42 f0 1"/>
                              <a:gd name="f49" fmla="+- f47 0 f45"/>
                              <a:gd name="f50" fmla="+- f46 0 f45"/>
                              <a:gd name="f51" fmla="*/ f48 1 f2"/>
                              <a:gd name="f52" fmla="*/ f50 1 1570101"/>
                              <a:gd name="f53" fmla="*/ f49 1 279400"/>
                              <a:gd name="f54" fmla="*/ 1482979 f50 1"/>
                              <a:gd name="f55" fmla="*/ 635 f49 1"/>
                              <a:gd name="f56" fmla="*/ 1570101 f50 1"/>
                              <a:gd name="f57" fmla="*/ 34925 f49 1"/>
                              <a:gd name="f58" fmla="*/ 1497330 f50 1"/>
                              <a:gd name="f59" fmla="*/ 93853 f49 1"/>
                              <a:gd name="f60" fmla="*/ 1492885 f50 1"/>
                              <a:gd name="f61" fmla="*/ 93472 f49 1"/>
                              <a:gd name="f62" fmla="*/ 1493393 f50 1"/>
                              <a:gd name="f63" fmla="*/ 88900 f49 1"/>
                              <a:gd name="f64" fmla="*/ 1552829 f50 1"/>
                              <a:gd name="f65" fmla="*/ 40767 f49 1"/>
                              <a:gd name="f66" fmla="*/ 1016 f50 1"/>
                              <a:gd name="f67" fmla="*/ 279400 f49 1"/>
                              <a:gd name="f68" fmla="*/ 0 f50 1"/>
                              <a:gd name="f69" fmla="*/ 273177 f49 1"/>
                              <a:gd name="f70" fmla="*/ 1551940 f50 1"/>
                              <a:gd name="f71" fmla="*/ 34544 f49 1"/>
                              <a:gd name="f72" fmla="*/ 1480693 f50 1"/>
                              <a:gd name="f73" fmla="*/ 6477 f49 1"/>
                              <a:gd name="f74" fmla="*/ 1478915 f50 1"/>
                              <a:gd name="f75" fmla="*/ 2413 f49 1"/>
                              <a:gd name="f76" fmla="*/ 0 f49 1"/>
                              <a:gd name="f77" fmla="+- f51 0 f1"/>
                              <a:gd name="f78" fmla="*/ f54 1 1570101"/>
                              <a:gd name="f79" fmla="*/ f55 1 279400"/>
                              <a:gd name="f80" fmla="*/ f56 1 1570101"/>
                              <a:gd name="f81" fmla="*/ f57 1 279400"/>
                              <a:gd name="f82" fmla="*/ f58 1 1570101"/>
                              <a:gd name="f83" fmla="*/ f59 1 279400"/>
                              <a:gd name="f84" fmla="*/ f60 1 1570101"/>
                              <a:gd name="f85" fmla="*/ f61 1 279400"/>
                              <a:gd name="f86" fmla="*/ f62 1 1570101"/>
                              <a:gd name="f87" fmla="*/ f63 1 279400"/>
                              <a:gd name="f88" fmla="*/ f64 1 1570101"/>
                              <a:gd name="f89" fmla="*/ f65 1 279400"/>
                              <a:gd name="f90" fmla="*/ f66 1 1570101"/>
                              <a:gd name="f91" fmla="*/ f67 1 279400"/>
                              <a:gd name="f92" fmla="*/ f68 1 1570101"/>
                              <a:gd name="f93" fmla="*/ f69 1 279400"/>
                              <a:gd name="f94" fmla="*/ f70 1 1570101"/>
                              <a:gd name="f95" fmla="*/ f71 1 279400"/>
                              <a:gd name="f96" fmla="*/ f72 1 1570101"/>
                              <a:gd name="f97" fmla="*/ f73 1 279400"/>
                              <a:gd name="f98" fmla="*/ f74 1 1570101"/>
                              <a:gd name="f99" fmla="*/ f75 1 279400"/>
                              <a:gd name="f100" fmla="*/ f76 1 279400"/>
                              <a:gd name="f101" fmla="*/ f78 1 f52"/>
                              <a:gd name="f102" fmla="*/ f79 1 f53"/>
                              <a:gd name="f103" fmla="*/ f80 1 f52"/>
                              <a:gd name="f104" fmla="*/ f81 1 f53"/>
                              <a:gd name="f105" fmla="*/ f82 1 f52"/>
                              <a:gd name="f106" fmla="*/ f83 1 f53"/>
                              <a:gd name="f107" fmla="*/ f84 1 f52"/>
                              <a:gd name="f108" fmla="*/ f85 1 f53"/>
                              <a:gd name="f109" fmla="*/ f86 1 f52"/>
                              <a:gd name="f110" fmla="*/ f87 1 f53"/>
                              <a:gd name="f111" fmla="*/ f88 1 f52"/>
                              <a:gd name="f112" fmla="*/ f89 1 f53"/>
                              <a:gd name="f113" fmla="*/ f90 1 f52"/>
                              <a:gd name="f114" fmla="*/ f91 1 f53"/>
                              <a:gd name="f115" fmla="*/ f92 1 f52"/>
                              <a:gd name="f116" fmla="*/ f93 1 f53"/>
                              <a:gd name="f117" fmla="*/ f94 1 f52"/>
                              <a:gd name="f118" fmla="*/ f95 1 f53"/>
                              <a:gd name="f119" fmla="*/ f96 1 f52"/>
                              <a:gd name="f120" fmla="*/ f97 1 f53"/>
                              <a:gd name="f121" fmla="*/ f98 1 f52"/>
                              <a:gd name="f122" fmla="*/ f99 1 f53"/>
                              <a:gd name="f123" fmla="*/ f100 1 f53"/>
                              <a:gd name="f124" fmla="*/ f115 f43 1"/>
                              <a:gd name="f125" fmla="*/ f103 f43 1"/>
                              <a:gd name="f126" fmla="*/ f114 f44 1"/>
                              <a:gd name="f127" fmla="*/ f123 f44 1"/>
                              <a:gd name="f128" fmla="*/ f101 f43 1"/>
                              <a:gd name="f129" fmla="*/ f102 f44 1"/>
                              <a:gd name="f130" fmla="*/ f104 f44 1"/>
                              <a:gd name="f131" fmla="*/ f105 f43 1"/>
                              <a:gd name="f132" fmla="*/ f106 f44 1"/>
                              <a:gd name="f133" fmla="*/ f107 f43 1"/>
                              <a:gd name="f134" fmla="*/ f108 f44 1"/>
                              <a:gd name="f135" fmla="*/ f109 f43 1"/>
                              <a:gd name="f136" fmla="*/ f110 f44 1"/>
                              <a:gd name="f137" fmla="*/ f111 f43 1"/>
                              <a:gd name="f138" fmla="*/ f112 f44 1"/>
                              <a:gd name="f139" fmla="*/ f113 f43 1"/>
                              <a:gd name="f140" fmla="*/ f116 f44 1"/>
                              <a:gd name="f141" fmla="*/ f117 f43 1"/>
                              <a:gd name="f142" fmla="*/ f118 f44 1"/>
                              <a:gd name="f143" fmla="*/ f119 f43 1"/>
                              <a:gd name="f144" fmla="*/ f120 f44 1"/>
                              <a:gd name="f145" fmla="*/ f121 f43 1"/>
                              <a:gd name="f146" fmla="*/ f122 f44 1"/>
                            </a:gdLst>
                            <a:ahLst/>
                            <a:cxnLst>
                              <a:cxn ang="3cd4">
                                <a:pos x="hc" y="t"/>
                              </a:cxn>
                              <a:cxn ang="0">
                                <a:pos x="r" y="vc"/>
                              </a:cxn>
                              <a:cxn ang="cd4">
                                <a:pos x="hc" y="b"/>
                              </a:cxn>
                              <a:cxn ang="cd2">
                                <a:pos x="l" y="vc"/>
                              </a:cxn>
                              <a:cxn ang="f77">
                                <a:pos x="f128" y="f129"/>
                              </a:cxn>
                              <a:cxn ang="f77">
                                <a:pos x="f125" y="f130"/>
                              </a:cxn>
                              <a:cxn ang="f77">
                                <a:pos x="f131" y="f132"/>
                              </a:cxn>
                              <a:cxn ang="f77">
                                <a:pos x="f133" y="f134"/>
                              </a:cxn>
                              <a:cxn ang="f77">
                                <a:pos x="f135" y="f136"/>
                              </a:cxn>
                              <a:cxn ang="f77">
                                <a:pos x="f137" y="f138"/>
                              </a:cxn>
                              <a:cxn ang="f77">
                                <a:pos x="f139" y="f126"/>
                              </a:cxn>
                              <a:cxn ang="f77">
                                <a:pos x="f124" y="f140"/>
                              </a:cxn>
                              <a:cxn ang="f77">
                                <a:pos x="f141" y="f142"/>
                              </a:cxn>
                              <a:cxn ang="f77">
                                <a:pos x="f143" y="f144"/>
                              </a:cxn>
                              <a:cxn ang="f77">
                                <a:pos x="f145" y="f146"/>
                              </a:cxn>
                              <a:cxn ang="f77">
                                <a:pos x="f128" y="f129"/>
                              </a:cxn>
                            </a:cxnLst>
                            <a:rect l="f124" t="f127" r="f125" b="f126"/>
                            <a:pathLst>
                              <a:path w="1570101" h="279400">
                                <a:moveTo>
                                  <a:pt x="f8" y="f9"/>
                                </a:moveTo>
                                <a:lnTo>
                                  <a:pt x="f6" y="f10"/>
                                </a:lnTo>
                                <a:lnTo>
                                  <a:pt x="f11" y="f12"/>
                                </a:lnTo>
                                <a:cubicBezTo>
                                  <a:pt x="f13" y="f14"/>
                                  <a:pt x="f15" y="f16"/>
                                  <a:pt x="f17" y="f18"/>
                                </a:cubicBezTo>
                                <a:cubicBezTo>
                                  <a:pt x="f19" y="f20"/>
                                  <a:pt x="f21" y="f22"/>
                                  <a:pt x="f23" y="f24"/>
                                </a:cubicBezTo>
                                <a:lnTo>
                                  <a:pt x="f25" y="f26"/>
                                </a:lnTo>
                                <a:lnTo>
                                  <a:pt x="f27" y="f7"/>
                                </a:lnTo>
                                <a:lnTo>
                                  <a:pt x="f5" y="f28"/>
                                </a:lnTo>
                                <a:lnTo>
                                  <a:pt x="f29" y="f30"/>
                                </a:lnTo>
                                <a:lnTo>
                                  <a:pt x="f31" y="f32"/>
                                </a:lnTo>
                                <a:cubicBezTo>
                                  <a:pt x="f33" y="f34"/>
                                  <a:pt x="f35" y="f36"/>
                                  <a:pt x="f37" y="f38"/>
                                </a:cubicBezTo>
                                <a:cubicBezTo>
                                  <a:pt x="f39" y="f40"/>
                                  <a:pt x="f41" y="f5"/>
                                  <a:pt x="f8" y="f9"/>
                                </a:cubicBezTo>
                                <a:close/>
                              </a:path>
                            </a:pathLst>
                          </a:custGeom>
                          <a:solidFill>
                            <a:srgbClr val="000000"/>
                          </a:solidFill>
                          <a:ln cap="flat">
                            <a:noFill/>
                            <a:prstDash val="solid"/>
                          </a:ln>
                        </wps:spPr>
                        <wps:bodyPr lIns="0" tIns="0" rIns="0" bIns="0"/>
                      </wps:wsp>
                      <wps:wsp>
                        <wps:cNvPr id="118" name="Shape 447"/>
                        <wps:cNvSpPr/>
                        <wps:spPr>
                          <a:xfrm>
                            <a:off x="2287033" y="2184657"/>
                            <a:ext cx="468602" cy="668590"/>
                          </a:xfrm>
                          <a:custGeom>
                            <a:avLst/>
                            <a:gdLst>
                              <a:gd name="f0" fmla="val 10800000"/>
                              <a:gd name="f1" fmla="val 5400000"/>
                              <a:gd name="f2" fmla="val 180"/>
                              <a:gd name="f3" fmla="val w"/>
                              <a:gd name="f4" fmla="val h"/>
                              <a:gd name="f5" fmla="val 0"/>
                              <a:gd name="f6" fmla="val 468630"/>
                              <a:gd name="f7" fmla="val 668528"/>
                              <a:gd name="f8" fmla="val 84963"/>
                              <a:gd name="f9" fmla="val 39116"/>
                              <a:gd name="f10" fmla="val 86614"/>
                              <a:gd name="f11" fmla="val 39878"/>
                              <a:gd name="f12" fmla="val 87249"/>
                              <a:gd name="f13" fmla="val 41783"/>
                              <a:gd name="f14" fmla="val 43307"/>
                              <a:gd name="f15" fmla="val 85852"/>
                              <a:gd name="f16" fmla="val 44958"/>
                              <a:gd name="f17" fmla="val 83947"/>
                              <a:gd name="f18" fmla="val 45593"/>
                              <a:gd name="f19" fmla="val 82296"/>
                              <a:gd name="f20" fmla="val 12954"/>
                              <a:gd name="f21" fmla="val 12827"/>
                              <a:gd name="f22" fmla="val 664845"/>
                              <a:gd name="f23" fmla="val 463550"/>
                              <a:gd name="f24" fmla="val 7747"/>
                              <a:gd name="f25" fmla="val 16510"/>
                              <a:gd name="f26" fmla="val 13970"/>
                              <a:gd name="f27" fmla="val 92710"/>
                              <a:gd name="f28" fmla="val 14097"/>
                              <a:gd name="f29" fmla="val 94488"/>
                              <a:gd name="f30" fmla="val 96012"/>
                              <a:gd name="f31" fmla="val 11049"/>
                              <a:gd name="f32" fmla="val 96139"/>
                              <a:gd name="f33" fmla="val 9398"/>
                              <a:gd name="f34" fmla="val 96266"/>
                              <a:gd name="f35" fmla="val 94996"/>
                              <a:gd name="f36" fmla="val 7620"/>
                              <a:gd name="f37" fmla="val 93218"/>
                              <a:gd name="f38" fmla="+- 0 0 -90"/>
                              <a:gd name="f39" fmla="*/ f3 1 468630"/>
                              <a:gd name="f40" fmla="*/ f4 1 668528"/>
                              <a:gd name="f41" fmla="val f5"/>
                              <a:gd name="f42" fmla="val f6"/>
                              <a:gd name="f43" fmla="val f7"/>
                              <a:gd name="f44" fmla="*/ f38 f0 1"/>
                              <a:gd name="f45" fmla="+- f43 0 f41"/>
                              <a:gd name="f46" fmla="+- f42 0 f41"/>
                              <a:gd name="f47" fmla="*/ f44 1 f2"/>
                              <a:gd name="f48" fmla="*/ f46 1 468630"/>
                              <a:gd name="f49" fmla="*/ f45 1 668528"/>
                              <a:gd name="f50" fmla="*/ 0 f46 1"/>
                              <a:gd name="f51" fmla="*/ 0 f45 1"/>
                              <a:gd name="f52" fmla="*/ 84963 f46 1"/>
                              <a:gd name="f53" fmla="*/ 39116 f45 1"/>
                              <a:gd name="f54" fmla="*/ 86614 f46 1"/>
                              <a:gd name="f55" fmla="*/ 43307 f45 1"/>
                              <a:gd name="f56" fmla="*/ 82296 f46 1"/>
                              <a:gd name="f57" fmla="*/ 44958 f45 1"/>
                              <a:gd name="f58" fmla="*/ 12954 f46 1"/>
                              <a:gd name="f59" fmla="*/ 12827 f45 1"/>
                              <a:gd name="f60" fmla="*/ 468630 f46 1"/>
                              <a:gd name="f61" fmla="*/ 664845 f45 1"/>
                              <a:gd name="f62" fmla="*/ 463550 f46 1"/>
                              <a:gd name="f63" fmla="*/ 668528 f45 1"/>
                              <a:gd name="f64" fmla="*/ 7747 f46 1"/>
                              <a:gd name="f65" fmla="*/ 16510 f45 1"/>
                              <a:gd name="f66" fmla="*/ 13970 f46 1"/>
                              <a:gd name="f67" fmla="*/ 92710 f45 1"/>
                              <a:gd name="f68" fmla="*/ 11049 f46 1"/>
                              <a:gd name="f69" fmla="*/ 96139 f45 1"/>
                              <a:gd name="f70" fmla="*/ 7620 f46 1"/>
                              <a:gd name="f71" fmla="*/ 93218 f45 1"/>
                              <a:gd name="f72" fmla="+- f47 0 f1"/>
                              <a:gd name="f73" fmla="*/ f50 1 468630"/>
                              <a:gd name="f74" fmla="*/ f51 1 668528"/>
                              <a:gd name="f75" fmla="*/ f52 1 468630"/>
                              <a:gd name="f76" fmla="*/ f53 1 668528"/>
                              <a:gd name="f77" fmla="*/ f54 1 468630"/>
                              <a:gd name="f78" fmla="*/ f55 1 668528"/>
                              <a:gd name="f79" fmla="*/ f56 1 468630"/>
                              <a:gd name="f80" fmla="*/ f57 1 668528"/>
                              <a:gd name="f81" fmla="*/ f58 1 468630"/>
                              <a:gd name="f82" fmla="*/ f59 1 668528"/>
                              <a:gd name="f83" fmla="*/ f60 1 468630"/>
                              <a:gd name="f84" fmla="*/ f61 1 668528"/>
                              <a:gd name="f85" fmla="*/ f62 1 468630"/>
                              <a:gd name="f86" fmla="*/ f63 1 668528"/>
                              <a:gd name="f87" fmla="*/ f64 1 468630"/>
                              <a:gd name="f88" fmla="*/ f65 1 668528"/>
                              <a:gd name="f89" fmla="*/ f66 1 468630"/>
                              <a:gd name="f90" fmla="*/ f67 1 668528"/>
                              <a:gd name="f91" fmla="*/ f68 1 468630"/>
                              <a:gd name="f92" fmla="*/ f69 1 668528"/>
                              <a:gd name="f93" fmla="*/ f70 1 468630"/>
                              <a:gd name="f94" fmla="*/ f71 1 668528"/>
                              <a:gd name="f95" fmla="*/ f73 1 f48"/>
                              <a:gd name="f96" fmla="*/ f74 1 f49"/>
                              <a:gd name="f97" fmla="*/ f75 1 f48"/>
                              <a:gd name="f98" fmla="*/ f76 1 f49"/>
                              <a:gd name="f99" fmla="*/ f77 1 f48"/>
                              <a:gd name="f100" fmla="*/ f78 1 f49"/>
                              <a:gd name="f101" fmla="*/ f79 1 f48"/>
                              <a:gd name="f102" fmla="*/ f80 1 f49"/>
                              <a:gd name="f103" fmla="*/ f81 1 f48"/>
                              <a:gd name="f104" fmla="*/ f82 1 f49"/>
                              <a:gd name="f105" fmla="*/ f83 1 f48"/>
                              <a:gd name="f106" fmla="*/ f84 1 f49"/>
                              <a:gd name="f107" fmla="*/ f85 1 f48"/>
                              <a:gd name="f108" fmla="*/ f86 1 f49"/>
                              <a:gd name="f109" fmla="*/ f87 1 f48"/>
                              <a:gd name="f110" fmla="*/ f88 1 f49"/>
                              <a:gd name="f111" fmla="*/ f89 1 f48"/>
                              <a:gd name="f112" fmla="*/ f90 1 f49"/>
                              <a:gd name="f113" fmla="*/ f91 1 f48"/>
                              <a:gd name="f114" fmla="*/ f92 1 f49"/>
                              <a:gd name="f115" fmla="*/ f93 1 f48"/>
                              <a:gd name="f116" fmla="*/ f94 1 f49"/>
                              <a:gd name="f117" fmla="*/ f95 f39 1"/>
                              <a:gd name="f118" fmla="*/ f105 f39 1"/>
                              <a:gd name="f119" fmla="*/ f108 f40 1"/>
                              <a:gd name="f120" fmla="*/ f96 f40 1"/>
                              <a:gd name="f121" fmla="*/ f97 f39 1"/>
                              <a:gd name="f122" fmla="*/ f98 f40 1"/>
                              <a:gd name="f123" fmla="*/ f99 f39 1"/>
                              <a:gd name="f124" fmla="*/ f100 f40 1"/>
                              <a:gd name="f125" fmla="*/ f101 f39 1"/>
                              <a:gd name="f126" fmla="*/ f102 f40 1"/>
                              <a:gd name="f127" fmla="*/ f103 f39 1"/>
                              <a:gd name="f128" fmla="*/ f104 f40 1"/>
                              <a:gd name="f129" fmla="*/ f106 f40 1"/>
                              <a:gd name="f130" fmla="*/ f107 f39 1"/>
                              <a:gd name="f131" fmla="*/ f109 f39 1"/>
                              <a:gd name="f132" fmla="*/ f110 f40 1"/>
                              <a:gd name="f133" fmla="*/ f111 f39 1"/>
                              <a:gd name="f134" fmla="*/ f112 f40 1"/>
                              <a:gd name="f135" fmla="*/ f113 f39 1"/>
                              <a:gd name="f136" fmla="*/ f114 f40 1"/>
                              <a:gd name="f137" fmla="*/ f115 f39 1"/>
                              <a:gd name="f138" fmla="*/ f116 f40 1"/>
                            </a:gdLst>
                            <a:ahLst/>
                            <a:cxnLst>
                              <a:cxn ang="3cd4">
                                <a:pos x="hc" y="t"/>
                              </a:cxn>
                              <a:cxn ang="0">
                                <a:pos x="r" y="vc"/>
                              </a:cxn>
                              <a:cxn ang="cd4">
                                <a:pos x="hc" y="b"/>
                              </a:cxn>
                              <a:cxn ang="cd2">
                                <a:pos x="l" y="vc"/>
                              </a:cxn>
                              <a:cxn ang="f72">
                                <a:pos x="f117" y="f120"/>
                              </a:cxn>
                              <a:cxn ang="f72">
                                <a:pos x="f121" y="f122"/>
                              </a:cxn>
                              <a:cxn ang="f72">
                                <a:pos x="f123" y="f124"/>
                              </a:cxn>
                              <a:cxn ang="f72">
                                <a:pos x="f125" y="f126"/>
                              </a:cxn>
                              <a:cxn ang="f72">
                                <a:pos x="f127" y="f128"/>
                              </a:cxn>
                              <a:cxn ang="f72">
                                <a:pos x="f118" y="f129"/>
                              </a:cxn>
                              <a:cxn ang="f72">
                                <a:pos x="f130" y="f119"/>
                              </a:cxn>
                              <a:cxn ang="f72">
                                <a:pos x="f131" y="f132"/>
                              </a:cxn>
                              <a:cxn ang="f72">
                                <a:pos x="f133" y="f134"/>
                              </a:cxn>
                              <a:cxn ang="f72">
                                <a:pos x="f135" y="f136"/>
                              </a:cxn>
                              <a:cxn ang="f72">
                                <a:pos x="f137" y="f138"/>
                              </a:cxn>
                              <a:cxn ang="f72">
                                <a:pos x="f117" y="f120"/>
                              </a:cxn>
                            </a:cxnLst>
                            <a:rect l="f117" t="f120" r="f118" b="f119"/>
                            <a:pathLst>
                              <a:path w="468630" h="668528">
                                <a:moveTo>
                                  <a:pt x="f5" y="f5"/>
                                </a:moveTo>
                                <a:lnTo>
                                  <a:pt x="f8" y="f9"/>
                                </a:lnTo>
                                <a:cubicBezTo>
                                  <a:pt x="f10" y="f11"/>
                                  <a:pt x="f12" y="f13"/>
                                  <a:pt x="f10" y="f14"/>
                                </a:cubicBezTo>
                                <a:cubicBezTo>
                                  <a:pt x="f15" y="f16"/>
                                  <a:pt x="f17" y="f18"/>
                                  <a:pt x="f19" y="f16"/>
                                </a:cubicBezTo>
                                <a:lnTo>
                                  <a:pt x="f20" y="f21"/>
                                </a:lnTo>
                                <a:lnTo>
                                  <a:pt x="f6" y="f22"/>
                                </a:lnTo>
                                <a:lnTo>
                                  <a:pt x="f23" y="f7"/>
                                </a:lnTo>
                                <a:lnTo>
                                  <a:pt x="f24" y="f25"/>
                                </a:lnTo>
                                <a:lnTo>
                                  <a:pt x="f26" y="f27"/>
                                </a:lnTo>
                                <a:cubicBezTo>
                                  <a:pt x="f28" y="f29"/>
                                  <a:pt x="f21" y="f30"/>
                                  <a:pt x="f31" y="f32"/>
                                </a:cubicBezTo>
                                <a:cubicBezTo>
                                  <a:pt x="f33" y="f34"/>
                                  <a:pt x="f24" y="f35"/>
                                  <a:pt x="f36" y="f37"/>
                                </a:cubicBezTo>
                                <a:lnTo>
                                  <a:pt x="f5" y="f5"/>
                                </a:lnTo>
                                <a:close/>
                              </a:path>
                            </a:pathLst>
                          </a:custGeom>
                          <a:solidFill>
                            <a:srgbClr val="000000"/>
                          </a:solidFill>
                          <a:ln cap="flat">
                            <a:noFill/>
                            <a:prstDash val="solid"/>
                          </a:ln>
                        </wps:spPr>
                        <wps:bodyPr lIns="0" tIns="0" rIns="0" bIns="0"/>
                      </wps:wsp>
                      <wps:wsp>
                        <wps:cNvPr id="119" name="Shape 448"/>
                        <wps:cNvSpPr/>
                        <wps:spPr>
                          <a:xfrm>
                            <a:off x="0" y="1630366"/>
                            <a:ext cx="972610" cy="659584"/>
                          </a:xfrm>
                          <a:custGeom>
                            <a:avLst/>
                            <a:gdLst>
                              <a:gd name="f0" fmla="val 10800000"/>
                              <a:gd name="f1" fmla="val 5400000"/>
                              <a:gd name="f2" fmla="val 180"/>
                              <a:gd name="f3" fmla="val w"/>
                              <a:gd name="f4" fmla="val h"/>
                              <a:gd name="f5" fmla="val 0"/>
                              <a:gd name="f6" fmla="val 972693"/>
                              <a:gd name="f7" fmla="val 659638"/>
                              <a:gd name="f8" fmla="val 3556"/>
                              <a:gd name="f9" fmla="val 959612"/>
                              <a:gd name="f10" fmla="val 647065"/>
                              <a:gd name="f11" fmla="val 926465"/>
                              <a:gd name="f12" fmla="val 577977"/>
                              <a:gd name="f13" fmla="val 925703"/>
                              <a:gd name="f14" fmla="val 576453"/>
                              <a:gd name="f15" fmla="val 926338"/>
                              <a:gd name="f16" fmla="val 574548"/>
                              <a:gd name="f17" fmla="val 927989"/>
                              <a:gd name="f18" fmla="val 573786"/>
                              <a:gd name="f19" fmla="val 929513"/>
                              <a:gd name="f20" fmla="val 573024"/>
                              <a:gd name="f21" fmla="val 931418"/>
                              <a:gd name="f22" fmla="val 573659"/>
                              <a:gd name="f23" fmla="val 932180"/>
                              <a:gd name="f24" fmla="val 575310"/>
                              <a:gd name="f25" fmla="val 879221"/>
                              <a:gd name="f26" fmla="val 653415"/>
                              <a:gd name="f27" fmla="val 877570"/>
                              <a:gd name="f28" fmla="val 653288"/>
                              <a:gd name="f29" fmla="val 876173"/>
                              <a:gd name="f30" fmla="val 651764"/>
                              <a:gd name="f31" fmla="val 876300"/>
                              <a:gd name="f32" fmla="val 649986"/>
                              <a:gd name="f33" fmla="val 876427"/>
                              <a:gd name="f34" fmla="val 648335"/>
                              <a:gd name="f35" fmla="val 877951"/>
                              <a:gd name="f36" fmla="val 646938"/>
                              <a:gd name="f37" fmla="val 879729"/>
                              <a:gd name="f38" fmla="val 956056"/>
                              <a:gd name="f39" fmla="val 652272"/>
                              <a:gd name="f40" fmla="val 5207"/>
                              <a:gd name="f41" fmla="+- 0 0 -90"/>
                              <a:gd name="f42" fmla="*/ f3 1 972693"/>
                              <a:gd name="f43" fmla="*/ f4 1 659638"/>
                              <a:gd name="f44" fmla="val f5"/>
                              <a:gd name="f45" fmla="val f6"/>
                              <a:gd name="f46" fmla="val f7"/>
                              <a:gd name="f47" fmla="*/ f41 f0 1"/>
                              <a:gd name="f48" fmla="+- f46 0 f44"/>
                              <a:gd name="f49" fmla="+- f45 0 f44"/>
                              <a:gd name="f50" fmla="*/ f47 1 f2"/>
                              <a:gd name="f51" fmla="*/ f49 1 972693"/>
                              <a:gd name="f52" fmla="*/ f48 1 659638"/>
                              <a:gd name="f53" fmla="*/ 3556 f49 1"/>
                              <a:gd name="f54" fmla="*/ 0 f48 1"/>
                              <a:gd name="f55" fmla="*/ 959612 f49 1"/>
                              <a:gd name="f56" fmla="*/ 647065 f48 1"/>
                              <a:gd name="f57" fmla="*/ 926465 f49 1"/>
                              <a:gd name="f58" fmla="*/ 577977 f48 1"/>
                              <a:gd name="f59" fmla="*/ 927989 f49 1"/>
                              <a:gd name="f60" fmla="*/ 573786 f48 1"/>
                              <a:gd name="f61" fmla="*/ 932180 f49 1"/>
                              <a:gd name="f62" fmla="*/ 575310 f48 1"/>
                              <a:gd name="f63" fmla="*/ 972693 f49 1"/>
                              <a:gd name="f64" fmla="*/ 659638 f48 1"/>
                              <a:gd name="f65" fmla="*/ 879221 f49 1"/>
                              <a:gd name="f66" fmla="*/ 653415 f48 1"/>
                              <a:gd name="f67" fmla="*/ 876300 f49 1"/>
                              <a:gd name="f68" fmla="*/ 649986 f48 1"/>
                              <a:gd name="f69" fmla="*/ 879729 f49 1"/>
                              <a:gd name="f70" fmla="*/ 956056 f49 1"/>
                              <a:gd name="f71" fmla="*/ 652272 f48 1"/>
                              <a:gd name="f72" fmla="*/ 0 f49 1"/>
                              <a:gd name="f73" fmla="*/ 5207 f48 1"/>
                              <a:gd name="f74" fmla="+- f50 0 f1"/>
                              <a:gd name="f75" fmla="*/ f53 1 972693"/>
                              <a:gd name="f76" fmla="*/ f54 1 659638"/>
                              <a:gd name="f77" fmla="*/ f55 1 972693"/>
                              <a:gd name="f78" fmla="*/ f56 1 659638"/>
                              <a:gd name="f79" fmla="*/ f57 1 972693"/>
                              <a:gd name="f80" fmla="*/ f58 1 659638"/>
                              <a:gd name="f81" fmla="*/ f59 1 972693"/>
                              <a:gd name="f82" fmla="*/ f60 1 659638"/>
                              <a:gd name="f83" fmla="*/ f61 1 972693"/>
                              <a:gd name="f84" fmla="*/ f62 1 659638"/>
                              <a:gd name="f85" fmla="*/ f63 1 972693"/>
                              <a:gd name="f86" fmla="*/ f64 1 659638"/>
                              <a:gd name="f87" fmla="*/ f65 1 972693"/>
                              <a:gd name="f88" fmla="*/ f66 1 659638"/>
                              <a:gd name="f89" fmla="*/ f67 1 972693"/>
                              <a:gd name="f90" fmla="*/ f68 1 659638"/>
                              <a:gd name="f91" fmla="*/ f69 1 972693"/>
                              <a:gd name="f92" fmla="*/ f70 1 972693"/>
                              <a:gd name="f93" fmla="*/ f71 1 659638"/>
                              <a:gd name="f94" fmla="*/ f72 1 972693"/>
                              <a:gd name="f95" fmla="*/ f73 1 659638"/>
                              <a:gd name="f96" fmla="*/ f75 1 f51"/>
                              <a:gd name="f97" fmla="*/ f76 1 f52"/>
                              <a:gd name="f98" fmla="*/ f77 1 f51"/>
                              <a:gd name="f99" fmla="*/ f78 1 f52"/>
                              <a:gd name="f100" fmla="*/ f79 1 f51"/>
                              <a:gd name="f101" fmla="*/ f80 1 f52"/>
                              <a:gd name="f102" fmla="*/ f81 1 f51"/>
                              <a:gd name="f103" fmla="*/ f82 1 f52"/>
                              <a:gd name="f104" fmla="*/ f83 1 f51"/>
                              <a:gd name="f105" fmla="*/ f84 1 f52"/>
                              <a:gd name="f106" fmla="*/ f85 1 f51"/>
                              <a:gd name="f107" fmla="*/ f86 1 f52"/>
                              <a:gd name="f108" fmla="*/ f87 1 f51"/>
                              <a:gd name="f109" fmla="*/ f88 1 f52"/>
                              <a:gd name="f110" fmla="*/ f89 1 f51"/>
                              <a:gd name="f111" fmla="*/ f90 1 f52"/>
                              <a:gd name="f112" fmla="*/ f91 1 f51"/>
                              <a:gd name="f113" fmla="*/ f92 1 f51"/>
                              <a:gd name="f114" fmla="*/ f93 1 f52"/>
                              <a:gd name="f115" fmla="*/ f94 1 f51"/>
                              <a:gd name="f116" fmla="*/ f95 1 f52"/>
                              <a:gd name="f117" fmla="*/ f115 f42 1"/>
                              <a:gd name="f118" fmla="*/ f106 f42 1"/>
                              <a:gd name="f119" fmla="*/ f107 f43 1"/>
                              <a:gd name="f120" fmla="*/ f97 f43 1"/>
                              <a:gd name="f121" fmla="*/ f96 f42 1"/>
                              <a:gd name="f122" fmla="*/ f98 f42 1"/>
                              <a:gd name="f123" fmla="*/ f99 f43 1"/>
                              <a:gd name="f124" fmla="*/ f100 f42 1"/>
                              <a:gd name="f125" fmla="*/ f101 f43 1"/>
                              <a:gd name="f126" fmla="*/ f102 f42 1"/>
                              <a:gd name="f127" fmla="*/ f103 f43 1"/>
                              <a:gd name="f128" fmla="*/ f104 f42 1"/>
                              <a:gd name="f129" fmla="*/ f105 f43 1"/>
                              <a:gd name="f130" fmla="*/ f108 f42 1"/>
                              <a:gd name="f131" fmla="*/ f109 f43 1"/>
                              <a:gd name="f132" fmla="*/ f110 f42 1"/>
                              <a:gd name="f133" fmla="*/ f111 f43 1"/>
                              <a:gd name="f134" fmla="*/ f112 f42 1"/>
                              <a:gd name="f135" fmla="*/ f113 f42 1"/>
                              <a:gd name="f136" fmla="*/ f114 f43 1"/>
                              <a:gd name="f137" fmla="*/ f116 f43 1"/>
                            </a:gdLst>
                            <a:ahLst/>
                            <a:cxnLst>
                              <a:cxn ang="3cd4">
                                <a:pos x="hc" y="t"/>
                              </a:cxn>
                              <a:cxn ang="0">
                                <a:pos x="r" y="vc"/>
                              </a:cxn>
                              <a:cxn ang="cd4">
                                <a:pos x="hc" y="b"/>
                              </a:cxn>
                              <a:cxn ang="cd2">
                                <a:pos x="l" y="vc"/>
                              </a:cxn>
                              <a:cxn ang="f74">
                                <a:pos x="f121" y="f120"/>
                              </a:cxn>
                              <a:cxn ang="f74">
                                <a:pos x="f122" y="f123"/>
                              </a:cxn>
                              <a:cxn ang="f74">
                                <a:pos x="f124" y="f125"/>
                              </a:cxn>
                              <a:cxn ang="f74">
                                <a:pos x="f126" y="f127"/>
                              </a:cxn>
                              <a:cxn ang="f74">
                                <a:pos x="f128" y="f129"/>
                              </a:cxn>
                              <a:cxn ang="f74">
                                <a:pos x="f118" y="f119"/>
                              </a:cxn>
                              <a:cxn ang="f74">
                                <a:pos x="f130" y="f131"/>
                              </a:cxn>
                              <a:cxn ang="f74">
                                <a:pos x="f132" y="f133"/>
                              </a:cxn>
                              <a:cxn ang="f74">
                                <a:pos x="f134" y="f123"/>
                              </a:cxn>
                              <a:cxn ang="f74">
                                <a:pos x="f135" y="f136"/>
                              </a:cxn>
                              <a:cxn ang="f74">
                                <a:pos x="f117" y="f137"/>
                              </a:cxn>
                              <a:cxn ang="f74">
                                <a:pos x="f121" y="f120"/>
                              </a:cxn>
                            </a:cxnLst>
                            <a:rect l="f117" t="f120" r="f118" b="f119"/>
                            <a:pathLst>
                              <a:path w="972693" h="659638">
                                <a:moveTo>
                                  <a:pt x="f8" y="f5"/>
                                </a:moveTo>
                                <a:lnTo>
                                  <a:pt x="f9" y="f10"/>
                                </a:lnTo>
                                <a:lnTo>
                                  <a:pt x="f11" y="f12"/>
                                </a:lnTo>
                                <a:cubicBezTo>
                                  <a:pt x="f13" y="f14"/>
                                  <a:pt x="f15" y="f16"/>
                                  <a:pt x="f17" y="f18"/>
                                </a:cubicBezTo>
                                <a:cubicBezTo>
                                  <a:pt x="f19" y="f20"/>
                                  <a:pt x="f21" y="f22"/>
                                  <a:pt x="f23" y="f24"/>
                                </a:cubicBezTo>
                                <a:lnTo>
                                  <a:pt x="f6" y="f7"/>
                                </a:lnTo>
                                <a:lnTo>
                                  <a:pt x="f25" y="f26"/>
                                </a:lnTo>
                                <a:cubicBezTo>
                                  <a:pt x="f27" y="f28"/>
                                  <a:pt x="f29" y="f30"/>
                                  <a:pt x="f31" y="f32"/>
                                </a:cubicBezTo>
                                <a:cubicBezTo>
                                  <a:pt x="f33" y="f34"/>
                                  <a:pt x="f35" y="f36"/>
                                  <a:pt x="f37" y="f10"/>
                                </a:cubicBezTo>
                                <a:lnTo>
                                  <a:pt x="f38" y="f39"/>
                                </a:lnTo>
                                <a:lnTo>
                                  <a:pt x="f5" y="f40"/>
                                </a:lnTo>
                                <a:lnTo>
                                  <a:pt x="f8" y="f5"/>
                                </a:lnTo>
                                <a:close/>
                              </a:path>
                            </a:pathLst>
                          </a:custGeom>
                          <a:solidFill>
                            <a:srgbClr val="000000"/>
                          </a:solidFill>
                          <a:ln cap="flat">
                            <a:noFill/>
                            <a:prstDash val="solid"/>
                          </a:ln>
                        </wps:spPr>
                        <wps:bodyPr lIns="0" tIns="0" rIns="0" bIns="0"/>
                      </wps:wsp>
                      <wps:wsp>
                        <wps:cNvPr id="120" name="Shape 12428"/>
                        <wps:cNvSpPr/>
                        <wps:spPr>
                          <a:xfrm>
                            <a:off x="4570765" y="2422254"/>
                            <a:ext cx="731510" cy="206398"/>
                          </a:xfrm>
                          <a:custGeom>
                            <a:avLst/>
                            <a:gdLst>
                              <a:gd name="f0" fmla="val 10800000"/>
                              <a:gd name="f1" fmla="val 5400000"/>
                              <a:gd name="f2" fmla="val 180"/>
                              <a:gd name="f3" fmla="val w"/>
                              <a:gd name="f4" fmla="val h"/>
                              <a:gd name="f5" fmla="val 0"/>
                              <a:gd name="f6" fmla="val 731520"/>
                              <a:gd name="f7" fmla="val 206375"/>
                              <a:gd name="f8" fmla="+- 0 0 -90"/>
                              <a:gd name="f9" fmla="*/ f3 1 731520"/>
                              <a:gd name="f10" fmla="*/ f4 1 206375"/>
                              <a:gd name="f11" fmla="val f5"/>
                              <a:gd name="f12" fmla="val f6"/>
                              <a:gd name="f13" fmla="val f7"/>
                              <a:gd name="f14" fmla="*/ f8 f0 1"/>
                              <a:gd name="f15" fmla="+- f13 0 f11"/>
                              <a:gd name="f16" fmla="+- f12 0 f11"/>
                              <a:gd name="f17" fmla="*/ f14 1 f2"/>
                              <a:gd name="f18" fmla="*/ f16 1 731520"/>
                              <a:gd name="f19" fmla="*/ f15 1 206375"/>
                              <a:gd name="f20" fmla="*/ 0 f16 1"/>
                              <a:gd name="f21" fmla="*/ 0 f15 1"/>
                              <a:gd name="f22" fmla="*/ 731520 f16 1"/>
                              <a:gd name="f23" fmla="*/ 206375 f15 1"/>
                              <a:gd name="f24" fmla="+- f17 0 f1"/>
                              <a:gd name="f25" fmla="*/ f20 1 731520"/>
                              <a:gd name="f26" fmla="*/ f21 1 206375"/>
                              <a:gd name="f27" fmla="*/ f22 1 731520"/>
                              <a:gd name="f28" fmla="*/ f23 1 206375"/>
                              <a:gd name="f29" fmla="*/ f25 1 f18"/>
                              <a:gd name="f30" fmla="*/ f26 1 f19"/>
                              <a:gd name="f31" fmla="*/ f27 1 f18"/>
                              <a:gd name="f32" fmla="*/ f28 1 f19"/>
                              <a:gd name="f33" fmla="*/ f29 f9 1"/>
                              <a:gd name="f34" fmla="*/ f31 f9 1"/>
                              <a:gd name="f35" fmla="*/ f32 f10 1"/>
                              <a:gd name="f36" fmla="*/ f30 f10 1"/>
                            </a:gdLst>
                            <a:ahLst/>
                            <a:cxnLst>
                              <a:cxn ang="3cd4">
                                <a:pos x="hc" y="t"/>
                              </a:cxn>
                              <a:cxn ang="0">
                                <a:pos x="r" y="vc"/>
                              </a:cxn>
                              <a:cxn ang="cd4">
                                <a:pos x="hc" y="b"/>
                              </a:cxn>
                              <a:cxn ang="cd2">
                                <a:pos x="l" y="vc"/>
                              </a:cxn>
                              <a:cxn ang="f24">
                                <a:pos x="f33" y="f36"/>
                              </a:cxn>
                              <a:cxn ang="f24">
                                <a:pos x="f34" y="f36"/>
                              </a:cxn>
                              <a:cxn ang="f24">
                                <a:pos x="f34" y="f35"/>
                              </a:cxn>
                              <a:cxn ang="f24">
                                <a:pos x="f33" y="f35"/>
                              </a:cxn>
                              <a:cxn ang="f24">
                                <a:pos x="f33" y="f36"/>
                              </a:cxn>
                            </a:cxnLst>
                            <a:rect l="f33" t="f36" r="f34" b="f35"/>
                            <a:pathLst>
                              <a:path w="731520" h="206375">
                                <a:moveTo>
                                  <a:pt x="f5" y="f5"/>
                                </a:moveTo>
                                <a:lnTo>
                                  <a:pt x="f6" y="f5"/>
                                </a:lnTo>
                                <a:lnTo>
                                  <a:pt x="f6" y="f7"/>
                                </a:lnTo>
                                <a:lnTo>
                                  <a:pt x="f5" y="f7"/>
                                </a:lnTo>
                                <a:lnTo>
                                  <a:pt x="f5" y="f5"/>
                                </a:lnTo>
                              </a:path>
                            </a:pathLst>
                          </a:custGeom>
                          <a:noFill/>
                          <a:ln cap="flat">
                            <a:noFill/>
                            <a:prstDash val="solid"/>
                          </a:ln>
                        </wps:spPr>
                        <wps:bodyPr lIns="0" tIns="0" rIns="0" bIns="0"/>
                      </wps:wsp>
                      <wps:wsp>
                        <wps:cNvPr id="121" name="Shape 450"/>
                        <wps:cNvSpPr/>
                        <wps:spPr>
                          <a:xfrm>
                            <a:off x="4570765" y="2422254"/>
                            <a:ext cx="731510" cy="206398"/>
                          </a:xfrm>
                          <a:custGeom>
                            <a:avLst/>
                            <a:gdLst>
                              <a:gd name="f0" fmla="val 10800000"/>
                              <a:gd name="f1" fmla="val 5400000"/>
                              <a:gd name="f2" fmla="val 180"/>
                              <a:gd name="f3" fmla="val w"/>
                              <a:gd name="f4" fmla="val h"/>
                              <a:gd name="f5" fmla="val 0"/>
                              <a:gd name="f6" fmla="val 731520"/>
                              <a:gd name="f7" fmla="val 206375"/>
                              <a:gd name="f8" fmla="+- 0 0 -90"/>
                              <a:gd name="f9" fmla="*/ f3 1 731520"/>
                              <a:gd name="f10" fmla="*/ f4 1 206375"/>
                              <a:gd name="f11" fmla="val f5"/>
                              <a:gd name="f12" fmla="val f6"/>
                              <a:gd name="f13" fmla="val f7"/>
                              <a:gd name="f14" fmla="*/ f8 f0 1"/>
                              <a:gd name="f15" fmla="+- f13 0 f11"/>
                              <a:gd name="f16" fmla="+- f12 0 f11"/>
                              <a:gd name="f17" fmla="*/ f14 1 f2"/>
                              <a:gd name="f18" fmla="*/ f16 1 731520"/>
                              <a:gd name="f19" fmla="*/ f15 1 206375"/>
                              <a:gd name="f20" fmla="*/ 0 f16 1"/>
                              <a:gd name="f21" fmla="*/ 206375 f15 1"/>
                              <a:gd name="f22" fmla="*/ 731520 f16 1"/>
                              <a:gd name="f23" fmla="*/ 0 f15 1"/>
                              <a:gd name="f24" fmla="+- f17 0 f1"/>
                              <a:gd name="f25" fmla="*/ f20 1 731520"/>
                              <a:gd name="f26" fmla="*/ f21 1 206375"/>
                              <a:gd name="f27" fmla="*/ f22 1 731520"/>
                              <a:gd name="f28" fmla="*/ f23 1 206375"/>
                              <a:gd name="f29" fmla="*/ f25 1 f18"/>
                              <a:gd name="f30" fmla="*/ f26 1 f19"/>
                              <a:gd name="f31" fmla="*/ f27 1 f18"/>
                              <a:gd name="f32" fmla="*/ f28 1 f19"/>
                              <a:gd name="f33" fmla="*/ f29 f9 1"/>
                              <a:gd name="f34" fmla="*/ f31 f9 1"/>
                              <a:gd name="f35" fmla="*/ f30 f10 1"/>
                              <a:gd name="f36" fmla="*/ f32 f10 1"/>
                            </a:gdLst>
                            <a:ahLst/>
                            <a:cxnLst>
                              <a:cxn ang="3cd4">
                                <a:pos x="hc" y="t"/>
                              </a:cxn>
                              <a:cxn ang="0">
                                <a:pos x="r" y="vc"/>
                              </a:cxn>
                              <a:cxn ang="cd4">
                                <a:pos x="hc" y="b"/>
                              </a:cxn>
                              <a:cxn ang="cd2">
                                <a:pos x="l" y="vc"/>
                              </a:cxn>
                              <a:cxn ang="f24">
                                <a:pos x="f33" y="f35"/>
                              </a:cxn>
                              <a:cxn ang="f24">
                                <a:pos x="f34" y="f35"/>
                              </a:cxn>
                              <a:cxn ang="f24">
                                <a:pos x="f34" y="f36"/>
                              </a:cxn>
                              <a:cxn ang="f24">
                                <a:pos x="f33" y="f36"/>
                              </a:cxn>
                              <a:cxn ang="f24">
                                <a:pos x="f33" y="f35"/>
                              </a:cxn>
                            </a:cxnLst>
                            <a:rect l="f33" t="f36" r="f34" b="f35"/>
                            <a:pathLst>
                              <a:path w="731520" h="206375">
                                <a:moveTo>
                                  <a:pt x="f5" y="f7"/>
                                </a:moveTo>
                                <a:lnTo>
                                  <a:pt x="f6" y="f7"/>
                                </a:lnTo>
                                <a:lnTo>
                                  <a:pt x="f6" y="f5"/>
                                </a:lnTo>
                                <a:lnTo>
                                  <a:pt x="f5" y="f5"/>
                                </a:lnTo>
                                <a:lnTo>
                                  <a:pt x="f5" y="f7"/>
                                </a:lnTo>
                                <a:close/>
                              </a:path>
                            </a:pathLst>
                          </a:custGeom>
                          <a:noFill/>
                          <a:ln w="12701" cap="flat">
                            <a:solidFill>
                              <a:srgbClr val="D1D1D1"/>
                            </a:solidFill>
                            <a:prstDash val="solid"/>
                            <a:miter/>
                          </a:ln>
                        </wps:spPr>
                        <wps:bodyPr lIns="0" tIns="0" rIns="0" bIns="0"/>
                      </wps:wsp>
                      <pic:pic xmlns:pic="http://schemas.openxmlformats.org/drawingml/2006/picture">
                        <pic:nvPicPr>
                          <pic:cNvPr id="122" name="Picture 452"/>
                          <pic:cNvPicPr>
                            <a:picLocks noChangeAspect="1"/>
                          </pic:cNvPicPr>
                        </pic:nvPicPr>
                        <pic:blipFill>
                          <a:blip r:embed="rId78"/>
                          <a:srcRect/>
                          <a:stretch>
                            <a:fillRect/>
                          </a:stretch>
                        </pic:blipFill>
                        <pic:spPr>
                          <a:xfrm>
                            <a:off x="4856469" y="2398855"/>
                            <a:ext cx="165104" cy="229797"/>
                          </a:xfrm>
                          <a:prstGeom prst="rect">
                            <a:avLst/>
                          </a:prstGeom>
                          <a:noFill/>
                          <a:ln>
                            <a:noFill/>
                            <a:prstDash/>
                          </a:ln>
                        </pic:spPr>
                      </pic:pic>
                      <wps:wsp>
                        <wps:cNvPr id="123" name="Shape 453"/>
                        <wps:cNvSpPr/>
                        <wps:spPr>
                          <a:xfrm>
                            <a:off x="3749250" y="2636946"/>
                            <a:ext cx="956114" cy="964179"/>
                          </a:xfrm>
                          <a:custGeom>
                            <a:avLst/>
                            <a:gdLst>
                              <a:gd name="f0" fmla="val 10800000"/>
                              <a:gd name="f1" fmla="val 5400000"/>
                              <a:gd name="f2" fmla="val 180"/>
                              <a:gd name="f3" fmla="val w"/>
                              <a:gd name="f4" fmla="val h"/>
                              <a:gd name="f5" fmla="val 0"/>
                              <a:gd name="f6" fmla="val 956056"/>
                              <a:gd name="f7" fmla="val 964184"/>
                              <a:gd name="f8" fmla="val 929513"/>
                              <a:gd name="f9" fmla="val 80899"/>
                              <a:gd name="f10" fmla="val 904699"/>
                              <a:gd name="f11" fmla="val 56261"/>
                              <a:gd name="f12" fmla="val 4572"/>
                              <a:gd name="f13" fmla="val 959739"/>
                              <a:gd name="f14" fmla="val 900175"/>
                              <a:gd name="f15" fmla="val 51767"/>
                              <a:gd name="f16" fmla="val 875411"/>
                              <a:gd name="f17" fmla="val 27178"/>
                              <a:gd name="f18" fmla="+- 0 0 -90"/>
                              <a:gd name="f19" fmla="*/ f3 1 956056"/>
                              <a:gd name="f20" fmla="*/ f4 1 964184"/>
                              <a:gd name="f21" fmla="val f5"/>
                              <a:gd name="f22" fmla="val f6"/>
                              <a:gd name="f23" fmla="val f7"/>
                              <a:gd name="f24" fmla="*/ f18 f0 1"/>
                              <a:gd name="f25" fmla="+- f23 0 f21"/>
                              <a:gd name="f26" fmla="+- f22 0 f21"/>
                              <a:gd name="f27" fmla="*/ f24 1 f2"/>
                              <a:gd name="f28" fmla="*/ f26 1 956056"/>
                              <a:gd name="f29" fmla="*/ f25 1 964184"/>
                              <a:gd name="f30" fmla="*/ 956056 f26 1"/>
                              <a:gd name="f31" fmla="*/ 0 f25 1"/>
                              <a:gd name="f32" fmla="*/ 929513 f26 1"/>
                              <a:gd name="f33" fmla="*/ 80899 f25 1"/>
                              <a:gd name="f34" fmla="*/ 904699 f26 1"/>
                              <a:gd name="f35" fmla="*/ 56261 f25 1"/>
                              <a:gd name="f36" fmla="*/ 4572 f26 1"/>
                              <a:gd name="f37" fmla="*/ 964184 f25 1"/>
                              <a:gd name="f38" fmla="*/ 0 f26 1"/>
                              <a:gd name="f39" fmla="*/ 959739 f25 1"/>
                              <a:gd name="f40" fmla="*/ 900175 f26 1"/>
                              <a:gd name="f41" fmla="*/ 51767 f25 1"/>
                              <a:gd name="f42" fmla="*/ 875411 f26 1"/>
                              <a:gd name="f43" fmla="*/ 27178 f25 1"/>
                              <a:gd name="f44" fmla="+- f27 0 f1"/>
                              <a:gd name="f45" fmla="*/ f30 1 956056"/>
                              <a:gd name="f46" fmla="*/ f31 1 964184"/>
                              <a:gd name="f47" fmla="*/ f32 1 956056"/>
                              <a:gd name="f48" fmla="*/ f33 1 964184"/>
                              <a:gd name="f49" fmla="*/ f34 1 956056"/>
                              <a:gd name="f50" fmla="*/ f35 1 964184"/>
                              <a:gd name="f51" fmla="*/ f36 1 956056"/>
                              <a:gd name="f52" fmla="*/ f37 1 964184"/>
                              <a:gd name="f53" fmla="*/ f38 1 956056"/>
                              <a:gd name="f54" fmla="*/ f39 1 964184"/>
                              <a:gd name="f55" fmla="*/ f40 1 956056"/>
                              <a:gd name="f56" fmla="*/ f41 1 964184"/>
                              <a:gd name="f57" fmla="*/ f42 1 956056"/>
                              <a:gd name="f58" fmla="*/ f43 1 964184"/>
                              <a:gd name="f59" fmla="*/ f45 1 f28"/>
                              <a:gd name="f60" fmla="*/ f46 1 f29"/>
                              <a:gd name="f61" fmla="*/ f47 1 f28"/>
                              <a:gd name="f62" fmla="*/ f48 1 f29"/>
                              <a:gd name="f63" fmla="*/ f49 1 f28"/>
                              <a:gd name="f64" fmla="*/ f50 1 f29"/>
                              <a:gd name="f65" fmla="*/ f51 1 f28"/>
                              <a:gd name="f66" fmla="*/ f52 1 f29"/>
                              <a:gd name="f67" fmla="*/ f53 1 f28"/>
                              <a:gd name="f68" fmla="*/ f54 1 f29"/>
                              <a:gd name="f69" fmla="*/ f55 1 f28"/>
                              <a:gd name="f70" fmla="*/ f56 1 f29"/>
                              <a:gd name="f71" fmla="*/ f57 1 f28"/>
                              <a:gd name="f72" fmla="*/ f58 1 f29"/>
                              <a:gd name="f73" fmla="*/ f67 f19 1"/>
                              <a:gd name="f74" fmla="*/ f59 f19 1"/>
                              <a:gd name="f75" fmla="*/ f66 f20 1"/>
                              <a:gd name="f76" fmla="*/ f60 f20 1"/>
                              <a:gd name="f77" fmla="*/ f61 f19 1"/>
                              <a:gd name="f78" fmla="*/ f62 f20 1"/>
                              <a:gd name="f79" fmla="*/ f63 f19 1"/>
                              <a:gd name="f80" fmla="*/ f64 f20 1"/>
                              <a:gd name="f81" fmla="*/ f65 f19 1"/>
                              <a:gd name="f82" fmla="*/ f68 f20 1"/>
                              <a:gd name="f83" fmla="*/ f69 f19 1"/>
                              <a:gd name="f84" fmla="*/ f70 f20 1"/>
                              <a:gd name="f85" fmla="*/ f71 f19 1"/>
                              <a:gd name="f86" fmla="*/ f72 f20 1"/>
                            </a:gdLst>
                            <a:ahLst/>
                            <a:cxnLst>
                              <a:cxn ang="3cd4">
                                <a:pos x="hc" y="t"/>
                              </a:cxn>
                              <a:cxn ang="0">
                                <a:pos x="r" y="vc"/>
                              </a:cxn>
                              <a:cxn ang="cd4">
                                <a:pos x="hc" y="b"/>
                              </a:cxn>
                              <a:cxn ang="cd2">
                                <a:pos x="l" y="vc"/>
                              </a:cxn>
                              <a:cxn ang="f44">
                                <a:pos x="f74" y="f76"/>
                              </a:cxn>
                              <a:cxn ang="f44">
                                <a:pos x="f77" y="f78"/>
                              </a:cxn>
                              <a:cxn ang="f44">
                                <a:pos x="f79" y="f80"/>
                              </a:cxn>
                              <a:cxn ang="f44">
                                <a:pos x="f81" y="f75"/>
                              </a:cxn>
                              <a:cxn ang="f44">
                                <a:pos x="f73" y="f82"/>
                              </a:cxn>
                              <a:cxn ang="f44">
                                <a:pos x="f83" y="f84"/>
                              </a:cxn>
                              <a:cxn ang="f44">
                                <a:pos x="f85" y="f86"/>
                              </a:cxn>
                              <a:cxn ang="f44">
                                <a:pos x="f74" y="f76"/>
                              </a:cxn>
                            </a:cxnLst>
                            <a:rect l="f73" t="f76" r="f74" b="f75"/>
                            <a:pathLst>
                              <a:path w="956056" h="964184">
                                <a:moveTo>
                                  <a:pt x="f6" y="f5"/>
                                </a:moveTo>
                                <a:lnTo>
                                  <a:pt x="f8" y="f9"/>
                                </a:lnTo>
                                <a:lnTo>
                                  <a:pt x="f10" y="f11"/>
                                </a:lnTo>
                                <a:lnTo>
                                  <a:pt x="f12" y="f7"/>
                                </a:lnTo>
                                <a:lnTo>
                                  <a:pt x="f5" y="f13"/>
                                </a:lnTo>
                                <a:lnTo>
                                  <a:pt x="f14" y="f15"/>
                                </a:lnTo>
                                <a:lnTo>
                                  <a:pt x="f16" y="f17"/>
                                </a:lnTo>
                                <a:lnTo>
                                  <a:pt x="f6" y="f5"/>
                                </a:lnTo>
                                <a:close/>
                              </a:path>
                            </a:pathLst>
                          </a:custGeom>
                          <a:solidFill>
                            <a:srgbClr val="000000"/>
                          </a:solidFill>
                          <a:ln cap="flat">
                            <a:noFill/>
                            <a:prstDash val="solid"/>
                          </a:ln>
                        </wps:spPr>
                        <wps:bodyPr lIns="0" tIns="0" rIns="0" bIns="0"/>
                      </wps:wsp>
                    </wpg:wgp>
                  </a:graphicData>
                </a:graphic>
              </wp:inline>
            </w:drawing>
          </mc:Choice>
          <mc:Fallback>
            <w:pict>
              <v:group w14:anchorId="0A1A21D5" id="Grupo 31" o:spid="_x0000_s1103" style="width:467.55pt;height:382.75pt;mso-position-horizontal-relative:char;mso-position-vertical-relative:line" coordsize="59377,4861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">
                <v:rect id="Rectangle 352" o:spid="_x0000_s1104" style="position:absolute;left:58870;top:463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63797C5A" w14:textId="77777777" w:rsidR="0096536C" w:rsidRDefault="00537B24">
                        <w:pPr>
                          <w:spacing w:after="160"/>
                          <w:ind w:left="0" w:firstLine="0"/>
                        </w:pPr>
                        <w:r>
                          <w:t xml:space="preserve"> </w:t>
                        </w:r>
                      </w:p>
                    </w:txbxContent>
                  </v:textbox>
                </v:rect>
                <v:shape id="Picture 411" o:spid="_x0000_s1105" type="#_x0000_t75" style="position:absolute;left:4436;width:381;height:2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">
                  <v:imagedata r:id="rId79" o:title=""/>
                </v:shape>
                <v:rect id="Rectangle 412" o:spid="_x0000_s1106" style="position:absolute;left:4439;top:36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2EA24BF5" w14:textId="77777777" w:rsidR="0096536C" w:rsidRDefault="00537B24">
                        <w:pPr>
                          <w:spacing w:after="160"/>
                          <w:ind w:left="0" w:firstLine="0"/>
                        </w:pPr>
                        <w:r>
                          <w:rPr>
                            <w:rFonts w:ascii="Calibri" w:eastAsia="Calibri" w:hAnsi="Calibri" w:cs="Calibri"/>
                            <w:sz w:val="22"/>
                          </w:rPr>
                          <w:t xml:space="preserve"> </w:t>
                        </w:r>
                      </w:p>
                    </w:txbxContent>
                  </v:textbox>
                </v:rect>
                <v:rect id="Rectangle 413" o:spid="_x0000_s1107" style="position:absolute;left:4759;top:6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3888E39A" w14:textId="77777777" w:rsidR="0096536C" w:rsidRDefault="00537B24">
                        <w:pPr>
                          <w:spacing w:after="160"/>
                          <w:ind w:left="0" w:firstLine="0"/>
                        </w:pPr>
                        <w:r>
                          <w:t xml:space="preserve"> </w:t>
                        </w:r>
                      </w:p>
                    </w:txbxContent>
                  </v:textbox>
                </v:rect>
                <v:shape id="Picture 415" o:spid="_x0000_s1108" type="#_x0000_t75" style="position:absolute;left:58446;top:43463;width:381;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">
                  <v:imagedata r:id="rId80" o:title=""/>
                </v:shape>
                <v:rect id="Rectangle 416" o:spid="_x0000_s1109" style="position:absolute;left:58459;top:4383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1C2F67ED" w14:textId="77777777" w:rsidR="0096536C" w:rsidRDefault="00537B24">
                        <w:pPr>
                          <w:spacing w:after="160"/>
                          <w:ind w:left="0" w:firstLine="0"/>
                        </w:pPr>
                        <w:r>
                          <w:rPr>
                            <w:rFonts w:ascii="Calibri" w:eastAsia="Calibri" w:hAnsi="Calibri" w:cs="Calibri"/>
                            <w:sz w:val="22"/>
                          </w:rPr>
                          <w:t xml:space="preserve"> </w:t>
                        </w:r>
                      </w:p>
                    </w:txbxContent>
                  </v:textbox>
                </v:rect>
                <v:rect id="Rectangle 417" o:spid="_x0000_s1110" style="position:absolute;left:58779;top:4353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20F64654" w14:textId="77777777" w:rsidR="0096536C" w:rsidRDefault="00537B24">
                        <w:pPr>
                          <w:spacing w:after="160"/>
                          <w:ind w:left="0" w:firstLine="0"/>
                        </w:pPr>
                        <w:r>
                          <w:t xml:space="preserve"> </w:t>
                        </w:r>
                      </w:p>
                    </w:txbxContent>
                  </v:textbox>
                </v:rect>
                <v:shape id="Picture 419" o:spid="_x0000_s1111" type="#_x0000_t75" style="position:absolute;left:4436;top:45962;width:8564;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">
                  <v:imagedata r:id="rId81" o:title=""/>
                </v:shape>
                <v:rect id="Rectangle 420" o:spid="_x0000_s1112" style="position:absolute;left:4439;top:46341;width:856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25FAA6A1" w14:textId="77777777" w:rsidR="0096536C" w:rsidRDefault="00537B24">
                        <w:pPr>
                          <w:spacing w:after="160"/>
                          <w:ind w:left="0" w:firstLine="0"/>
                        </w:pPr>
                        <w:r>
                          <w:rPr>
                            <w:b/>
                          </w:rPr>
                          <w:t>Búsqueda</w:t>
                        </w:r>
                      </w:p>
                    </w:txbxContent>
                  </v:textbox>
                </v:rect>
                <v:rect id="Rectangle 421" o:spid="_x0000_s1113" style="position:absolute;left:10869;top:460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2C40D8B9" w14:textId="77777777" w:rsidR="0096536C" w:rsidRDefault="00537B24">
                        <w:pPr>
                          <w:spacing w:after="160"/>
                          <w:ind w:left="0" w:firstLine="0"/>
                        </w:pPr>
                        <w:r>
                          <w:t xml:space="preserve"> </w:t>
                        </w:r>
                      </w:p>
                    </w:txbxContent>
                  </v:textbox>
                </v:rect>
                <v:shape id="Picture 423" o:spid="_x0000_s1114" type="#_x0000_t75" style="position:absolute;left:10882;top:45962;width:503;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">
                  <v:imagedata r:id="rId82" o:title=""/>
                </v:shape>
                <v:rect id="Rectangle 424" o:spid="_x0000_s1115" style="position:absolute;left:10885;top:46317;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457297DC" w14:textId="77777777" w:rsidR="0096536C" w:rsidRDefault="00537B24">
                        <w:pPr>
                          <w:spacing w:after="160"/>
                          <w:ind w:left="0" w:firstLine="0"/>
                        </w:pPr>
                        <w:r>
                          <w:t xml:space="preserve"> </w:t>
                        </w:r>
                      </w:p>
                    </w:txbxContent>
                  </v:textbox>
                </v:rect>
                <v:rect id="Rectangle 425" o:spid="_x0000_s1116" style="position:absolute;left:11266;top:460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0F825AF3" w14:textId="77777777" w:rsidR="0096536C" w:rsidRDefault="00537B24">
                        <w:pPr>
                          <w:spacing w:after="160"/>
                          <w:ind w:left="0" w:firstLine="0"/>
                        </w:pPr>
                        <w:r>
                          <w:t xml:space="preserve"> </w:t>
                        </w:r>
                      </w:p>
                    </w:txbxContent>
                  </v:textbox>
                </v:rect>
                <v:shape id="Picture 427" o:spid="_x0000_s1117" type="#_x0000_t75" style="position:absolute;left:11263;top:45962;width:671;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">
                  <v:imagedata r:id="rId83" o:title=""/>
                </v:shape>
                <v:rect id="Rectangle 428" o:spid="_x0000_s1118" style="position:absolute;left:11266;top:46317;width:6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55E0735F" w14:textId="77777777" w:rsidR="0096536C" w:rsidRDefault="00537B24">
                        <w:pPr>
                          <w:spacing w:after="160"/>
                          <w:ind w:left="0" w:firstLine="0"/>
                        </w:pPr>
                        <w:r>
                          <w:t>(</w:t>
                        </w:r>
                      </w:p>
                    </w:txbxContent>
                  </v:textbox>
                </v:rect>
                <v:rect id="Rectangle 429" o:spid="_x0000_s1119" style="position:absolute;left:11769;top:460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691FCE50" w14:textId="77777777" w:rsidR="0096536C" w:rsidRDefault="00537B24">
                        <w:pPr>
                          <w:spacing w:after="160"/>
                          <w:ind w:left="0" w:firstLine="0"/>
                        </w:pPr>
                        <w:r>
                          <w:t xml:space="preserve"> </w:t>
                        </w:r>
                      </w:p>
                    </w:txbxContent>
                  </v:textbox>
                </v:rect>
                <v:shape id="Picture 431" o:spid="_x0000_s1120" type="#_x0000_t75" style="position:absolute;left:11766;top:45962;width:15682;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">
                  <v:imagedata r:id="rId84" o:title=""/>
                </v:shape>
                <v:rect id="Rectangle 432" o:spid="_x0000_s1121" style="position:absolute;left:11769;top:46317;width:624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5CB9CC8D" w14:textId="77777777" w:rsidR="0096536C" w:rsidRDefault="00537B24">
                        <w:pPr>
                          <w:spacing w:after="160"/>
                          <w:ind w:left="0" w:firstLine="0"/>
                        </w:pPr>
                        <w:r>
                          <w:t xml:space="preserve">control </w:t>
                        </w:r>
                      </w:p>
                    </w:txbxContent>
                  </v:textbox>
                </v:rect>
                <v:rect id="Rectangle 433" o:spid="_x0000_s1122" style="position:absolute;left:16463;top:46317;width:94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305744C7" w14:textId="77777777" w:rsidR="0096536C" w:rsidRDefault="00537B24">
                        <w:pPr>
                          <w:spacing w:after="160"/>
                          <w:ind w:left="0" w:firstLine="0"/>
                        </w:pPr>
                        <w:r>
                          <w:t>operacional</w:t>
                        </w:r>
                      </w:p>
                    </w:txbxContent>
                  </v:textbox>
                </v:rect>
                <v:rect id="Rectangle 434" o:spid="_x0000_s1123" style="position:absolute;left:23583;top:460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6A886467" w14:textId="77777777" w:rsidR="0096536C" w:rsidRDefault="00537B24">
                        <w:pPr>
                          <w:spacing w:after="160"/>
                          <w:ind w:left="0" w:firstLine="0"/>
                        </w:pPr>
                        <w:r>
                          <w:t xml:space="preserve"> </w:t>
                        </w:r>
                      </w:p>
                    </w:txbxContent>
                  </v:textbox>
                </v:rect>
                <v:shape id="Picture 436" o:spid="_x0000_s1124" type="#_x0000_t75" style="position:absolute;left:23562;top:45962;width:670;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">
                  <v:imagedata r:id="rId83" o:title=""/>
                </v:shape>
                <v:rect id="Rectangle 437" o:spid="_x0000_s1125" style="position:absolute;left:23568;top:46317;width:6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1F4DC2E7" w14:textId="77777777" w:rsidR="0096536C" w:rsidRDefault="00537B24">
                        <w:pPr>
                          <w:spacing w:after="160"/>
                          <w:ind w:left="0" w:firstLine="0"/>
                        </w:pPr>
                        <w:r>
                          <w:t>)</w:t>
                        </w:r>
                      </w:p>
                    </w:txbxContent>
                  </v:textbox>
                </v:rect>
                <v:rect id="Rectangle 438" o:spid="_x0000_s1126" style="position:absolute;left:24071;top:460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3DAA9B91" w14:textId="77777777" w:rsidR="0096536C" w:rsidRDefault="00537B24">
                        <w:pPr>
                          <w:spacing w:after="160"/>
                          <w:ind w:left="0" w:firstLine="0"/>
                        </w:pPr>
                        <w:r>
                          <w:t xml:space="preserve"> </w:t>
                        </w:r>
                      </w:p>
                    </w:txbxContent>
                  </v:textbox>
                </v:rect>
                <v:shape id="Picture 440" o:spid="_x0000_s1127" type="#_x0000_t75" style="position:absolute;left:24080;top:45993;width:381;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">
                  <v:imagedata r:id="rId80" o:title=""/>
                </v:shape>
                <v:rect id="Rectangle 441" o:spid="_x0000_s1128" style="position:absolute;left:24086;top:46367;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1E52C1E2" w14:textId="77777777" w:rsidR="0096536C" w:rsidRDefault="00537B24">
                        <w:pPr>
                          <w:spacing w:after="160"/>
                          <w:ind w:left="0" w:firstLine="0"/>
                        </w:pPr>
                        <w:r>
                          <w:rPr>
                            <w:rFonts w:ascii="Calibri" w:eastAsia="Calibri" w:hAnsi="Calibri" w:cs="Calibri"/>
                            <w:sz w:val="22"/>
                          </w:rPr>
                          <w:t xml:space="preserve"> </w:t>
                        </w:r>
                      </w:p>
                    </w:txbxContent>
                  </v:textbox>
                </v:rect>
                <v:rect id="Rectangle 442" o:spid="_x0000_s1129" style="position:absolute;left:24406;top:460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4F4E844B" w14:textId="77777777" w:rsidR="0096536C" w:rsidRDefault="00537B24">
                        <w:pPr>
                          <w:spacing w:after="160"/>
                          <w:ind w:left="0" w:firstLine="0"/>
                        </w:pPr>
                        <w:r>
                          <w:t xml:space="preserve"> </w:t>
                        </w:r>
                      </w:p>
                    </w:txbxContent>
                  </v:textbox>
                </v:rect>
                <v:shape id="Picture 444" o:spid="_x0000_s1130" type="#_x0000_t75" style="position:absolute;left:4430;top:2817;width:53991;height:41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">
                  <v:imagedata r:id="rId67" o:title=""/>
                </v:shape>
                <v:shape id="Shape 445" o:spid="_x0000_s1131" style="position:absolute;left:6891;top:34479;width:3464;height:3462;visibility:visible;mso-wrap-style:square;v-text-anchor:top" coordsize="346456,346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" path="m4572,l335915,331343,316484,257302v-381,-1651,635,-3429,2286,-3937c320421,252984,322199,254000,322580,255651r23876,90551l255905,322453v-1651,-508,-2667,-2286,-2286,-3937c254127,316865,255778,315849,257556,316230r73787,19558l,4445,4572,xe" fillcolor="black" stroked="f">
                  <v:path arrowok="t" o:connecttype="custom" o:connectlocs="173201,0;346402,173096;173201,346191;0,173096;4571,0;335863,331332;316435,257294;318720,253357;322530,255643;346402,346191;255865,322443;253579,318506;257516,316220;331291,335777;0,4445;4571,0" o:connectangles="270,0,90,180,0,0,0,0,0,0,0,0,0,0,0,0" textboxrect="0,0,346456,346202"/>
                </v:shape>
                <v:shape id="Shape 446" o:spid="_x0000_s1132" style="position:absolute;left:27437;top:38462;width:15701;height:2794;visibility:visible;mso-wrap-style:square;v-text-anchor:top" coordsize="1570101,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" path="m1482979,635r87122,34290l1497330,93853v-1397,1143,-3302,889,-4445,-381c1491742,92075,1491996,90043,1493393,88900r59436,-48133l1016,279400,,273177,1551940,34544,1480693,6477v-1651,-635,-2413,-2413,-1778,-4064c1479550,762,1481328,,1482979,635xe" fillcolor="black" stroked="f">
                  <v:path arrowok="t" o:connecttype="custom" o:connectlocs="785063,0;1570125,139697;785063,279394;0,139697;1483002,635;1570125,34924;1497353,93851;1492908,93470;1493416,88898;1552853,40766;1016,279394;0,273171;1551964,34543;1480716,6477;1478938,2413;1483002,635" o:connectangles="270,0,90,180,0,0,0,0,0,0,0,0,0,0,0,0" textboxrect="0,0,1570101,279400"/>
                </v:shape>
                <v:shape id="Shape 447" o:spid="_x0000_s1133" style="position:absolute;left:22870;top:21846;width:4686;height:6686;visibility:visible;mso-wrap-style:square;v-text-anchor:top" coordsize="468630,668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" path="m,l84963,39116v1651,762,2286,2667,1651,4191c85852,44958,83947,45593,82296,44958l12954,12827,468630,664845r-5080,3683l7747,16510r6223,76200c14097,94488,12827,96012,11049,96139,9398,96266,7747,94996,7620,93218l,xe" fillcolor="black" stroked="f">
                  <v:path arrowok="t" o:connecttype="custom" o:connectlocs="234301,0;468602,334295;234301,668590;0,334295;0,0;84958,39120;86609,43311;82291,44962;12953,12828;468602,664907;463522,668590;7747,16512;13969,92719;11048,96148;7620,93227;0,0" o:connectangles="270,0,90,180,0,0,0,0,0,0,0,0,0,0,0,0" textboxrect="0,0,468630,668528"/>
                </v:shape>
                <v:shape id="Shape 448" o:spid="_x0000_s1134" style="position:absolute;top:16303;width:9726;height:6596;visibility:visible;mso-wrap-style:square;v-text-anchor:top" coordsize="972693,659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" path="m3556,l959612,647065,926465,577977v-762,-1524,-127,-3429,1524,-4191c929513,573024,931418,573659,932180,575310r40513,84328l879221,653415v-1651,-127,-3048,-1651,-2921,-3429c876427,648335,877951,646938,879729,647065r76327,5207l,5207,3556,xe" fillcolor="black" stroked="f">
                  <v:path arrowok="t" o:connecttype="custom" o:connectlocs="486305,0;972610,329792;486305,659584;0,329792;3556,0;959530,647012;926386,577930;927910,573739;932100,575263;972610,659584;879146,653362;876225,649933;879654,647012;955974,652219;0,5207;3556,0" o:connectangles="270,0,90,180,0,0,0,0,0,0,0,0,0,0,0,0" textboxrect="0,0,972693,659638"/>
                </v:shape>
                <v:shape id="Shape 12428" o:spid="_x0000_s1135" style="position:absolute;left:45707;top:24222;width:7315;height:2064;visibility:visible;mso-wrap-style:square;v-text-anchor:top" coordsize="731520,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" path="m,l731520,r,206375l,206375,,e" filled="f" stroked="f">
                  <v:path arrowok="t" o:connecttype="custom" o:connectlocs="365755,0;731510,103199;365755,206398;0,103199;0,0;731510,0;731510,206398;0,206398;0,0" o:connectangles="270,0,90,180,0,0,0,0,0" textboxrect="0,0,731520,206375"/>
                </v:shape>
                <v:shape id="Shape 450" o:spid="_x0000_s1136" style="position:absolute;left:45707;top:24222;width:7315;height:2064;visibility:visible;mso-wrap-style:square;v-text-anchor:top" coordsize="731520,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" path="m,206375r731520,l731520,,,,,206375xe" filled="f" strokecolor="#d1d1d1" strokeweight=".35281mm">
                  <v:stroke joinstyle="miter"/>
                  <v:path arrowok="t" o:connecttype="custom" o:connectlocs="365755,0;731510,103199;365755,206398;0,103199;0,206398;731510,206398;731510,0;0,0;0,206398" o:connectangles="270,0,90,180,0,0,0,0,0" textboxrect="0,0,731520,206375"/>
                </v:shape>
                <v:shape id="Picture 452" o:spid="_x0000_s1137" type="#_x0000_t75" style="position:absolute;left:48564;top:23988;width:1651;height:2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">
                  <v:imagedata r:id="rId85" o:title=""/>
                </v:shape>
                <v:shape id="Shape 453" o:spid="_x0000_s1138" style="position:absolute;left:37492;top:26369;width:9561;height:9642;visibility:visible;mso-wrap-style:square;v-text-anchor:top" coordsize="956056,9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" path="m956056,l929513,80899,904699,56261,4572,964184,,959739,900175,51767,875411,27178,956056,xe" fillcolor="black" stroked="f">
                  <v:path arrowok="t" o:connecttype="custom" o:connectlocs="478057,0;956114,482090;478057,964179;0,482090;956114,0;929569,80899;904754,56261;4572,964179;0,959734;900230,51767;875464,27178;956114,0" o:connectangles="270,0,90,180,0,0,0,0,0,0,0,0" textboxrect="0,0,956056,964184"/>
                </v:shape>
                <w10:anchorlock/>
              </v:group>
            </w:pict>
          </mc:Fallback>
        </mc:AlternateContent>
      </w:r>
    </w:p>
    <w:p w14:paraId="46D47B69" w14:textId="77777777" w:rsidR="0096536C" w:rsidRDefault="00537B24">
      <w:pPr>
        <w:numPr>
          <w:ilvl w:val="0"/>
          <w:numId w:val="7"/>
        </w:numPr>
      </w:pPr>
      <w:r>
        <w:t xml:space="preserve">Tipo: Botón (lupa)  </w:t>
      </w:r>
    </w:p>
    <w:p w14:paraId="608F34A6" w14:textId="77777777" w:rsidR="0096536C" w:rsidRDefault="00537B24">
      <w:pPr>
        <w:numPr>
          <w:ilvl w:val="0"/>
          <w:numId w:val="7"/>
        </w:numPr>
      </w:pPr>
      <w:r>
        <w:t xml:space="preserve">Descripción: Activa la búsqueda del producto que se está escribiendo en la </w:t>
      </w:r>
      <w:proofErr w:type="spellStart"/>
      <w:r>
        <w:t>textbox</w:t>
      </w:r>
      <w:proofErr w:type="spellEnd"/>
      <w:r>
        <w:t xml:space="preserve"> nombre en base de datos para rellenar los campos de dicho artículo en los diferentes campos de esta </w:t>
      </w:r>
      <w:r>
        <w:t xml:space="preserve">zona.  </w:t>
      </w:r>
    </w:p>
    <w:p w14:paraId="70E3A569" w14:textId="77777777" w:rsidR="0096536C" w:rsidRDefault="00537B24">
      <w:pPr>
        <w:numPr>
          <w:ilvl w:val="0"/>
          <w:numId w:val="7"/>
        </w:numPr>
      </w:pPr>
      <w:r>
        <w:t xml:space="preserve">Uso: Localización rápida de artículos y sus datos   </w:t>
      </w:r>
    </w:p>
    <w:p w14:paraId="684D9691" w14:textId="77777777" w:rsidR="0096536C" w:rsidRDefault="00537B24">
      <w:r>
        <w:rPr>
          <w:b/>
        </w:rPr>
        <w:t>Agregar Artículo</w:t>
      </w:r>
      <w:r>
        <w:t xml:space="preserve"> (control operacional) </w:t>
      </w:r>
    </w:p>
    <w:p w14:paraId="03962866" w14:textId="77777777" w:rsidR="0096536C" w:rsidRDefault="00537B24">
      <w:pPr>
        <w:numPr>
          <w:ilvl w:val="0"/>
          <w:numId w:val="7"/>
        </w:numPr>
      </w:pPr>
      <w:r>
        <w:t xml:space="preserve">Tipo: Botón  </w:t>
      </w:r>
    </w:p>
    <w:p w14:paraId="32987DDD" w14:textId="77777777" w:rsidR="0096536C" w:rsidRDefault="00537B24">
      <w:pPr>
        <w:numPr>
          <w:ilvl w:val="0"/>
          <w:numId w:val="7"/>
        </w:numPr>
      </w:pPr>
      <w:r>
        <w:t xml:space="preserve">Descripción: Añade artículos a la lista de transacción (cesta de compras) </w:t>
      </w:r>
    </w:p>
    <w:p w14:paraId="1F215297" w14:textId="77777777" w:rsidR="0096536C" w:rsidRDefault="00537B24">
      <w:pPr>
        <w:numPr>
          <w:ilvl w:val="0"/>
          <w:numId w:val="7"/>
        </w:numPr>
      </w:pPr>
      <w:r>
        <w:t xml:space="preserve">Uso: Construcción de la orden de venta (añade el articulo a la </w:t>
      </w:r>
      <w:proofErr w:type="spellStart"/>
      <w:r>
        <w:t>dat</w:t>
      </w:r>
      <w:r>
        <w:t>aGreedvew</w:t>
      </w:r>
      <w:proofErr w:type="spellEnd"/>
      <w:r>
        <w:t xml:space="preserve"> como parte de una orden de compra).  </w:t>
      </w:r>
    </w:p>
    <w:p w14:paraId="5C6A3362" w14:textId="77777777" w:rsidR="0096536C" w:rsidRDefault="00537B24">
      <w:r>
        <w:t xml:space="preserve">  </w:t>
      </w:r>
    </w:p>
    <w:p w14:paraId="71423035" w14:textId="77777777" w:rsidR="0096536C" w:rsidRDefault="00537B24">
      <w:r>
        <w:t xml:space="preserve">  </w:t>
      </w:r>
    </w:p>
    <w:p w14:paraId="134059E4" w14:textId="77777777" w:rsidR="0096536C" w:rsidRDefault="00537B24">
      <w:r>
        <w:t xml:space="preserve">  </w:t>
      </w:r>
    </w:p>
    <w:p w14:paraId="26C54464" w14:textId="77777777" w:rsidR="0096536C" w:rsidRDefault="0096536C">
      <w:pPr>
        <w:rPr>
          <w:b/>
        </w:rPr>
      </w:pPr>
    </w:p>
    <w:p w14:paraId="78DD6B85" w14:textId="77777777" w:rsidR="0096536C" w:rsidRDefault="00537B24">
      <w:r>
        <w:rPr>
          <w:b/>
        </w:rPr>
        <w:t>Gestión de Empeños</w:t>
      </w:r>
      <w:r>
        <w:t xml:space="preserve"> (control operacional)  </w:t>
      </w:r>
    </w:p>
    <w:p w14:paraId="6172BA2F" w14:textId="77777777" w:rsidR="0096536C" w:rsidRDefault="00537B24">
      <w:pPr>
        <w:numPr>
          <w:ilvl w:val="0"/>
          <w:numId w:val="7"/>
        </w:numPr>
      </w:pPr>
      <w:r>
        <w:lastRenderedPageBreak/>
        <w:t xml:space="preserve">Tipo: Botón  </w:t>
      </w:r>
    </w:p>
    <w:p w14:paraId="095D9A6F" w14:textId="77777777" w:rsidR="0096536C" w:rsidRDefault="00537B24">
      <w:pPr>
        <w:numPr>
          <w:ilvl w:val="0"/>
          <w:numId w:val="7"/>
        </w:numPr>
      </w:pPr>
      <w:r>
        <w:t xml:space="preserve">Descripción: Acceso al módulo de empeños  </w:t>
      </w:r>
    </w:p>
    <w:p w14:paraId="66FA4361" w14:textId="77777777" w:rsidR="0096536C" w:rsidRDefault="00537B24">
      <w:pPr>
        <w:numPr>
          <w:ilvl w:val="0"/>
          <w:numId w:val="7"/>
        </w:numPr>
      </w:pPr>
      <w:r>
        <w:t xml:space="preserve">Uso: Gestión de transacciones de empeño  </w:t>
      </w:r>
    </w:p>
    <w:p w14:paraId="29F7BCC7" w14:textId="77777777" w:rsidR="0096536C" w:rsidRDefault="00537B24">
      <w:r>
        <w:t xml:space="preserve">  </w:t>
      </w:r>
    </w:p>
    <w:p w14:paraId="2011DE49" w14:textId="77777777" w:rsidR="0096536C" w:rsidRDefault="00537B24">
      <w:r>
        <w:t xml:space="preserve">  </w:t>
      </w:r>
    </w:p>
    <w:p w14:paraId="68894EA4" w14:textId="77777777" w:rsidR="0096536C" w:rsidRDefault="00537B24">
      <w:r>
        <w:t xml:space="preserve">  </w:t>
      </w:r>
    </w:p>
    <w:p w14:paraId="769AC54A" w14:textId="77777777" w:rsidR="0096536C" w:rsidRDefault="00537B24">
      <w:r>
        <w:rPr>
          <w:b/>
        </w:rPr>
        <w:t>Realizar Compra</w:t>
      </w:r>
      <w:r>
        <w:t xml:space="preserve"> (control </w:t>
      </w:r>
      <w:r>
        <w:t xml:space="preserve">operacional)  </w:t>
      </w:r>
    </w:p>
    <w:p w14:paraId="2A8F8E50" w14:textId="77777777" w:rsidR="0096536C" w:rsidRDefault="00537B24">
      <w:pPr>
        <w:numPr>
          <w:ilvl w:val="0"/>
          <w:numId w:val="7"/>
        </w:numPr>
      </w:pPr>
      <w:r>
        <w:t xml:space="preserve">Tipo: Botón  </w:t>
      </w:r>
    </w:p>
    <w:p w14:paraId="6053523A" w14:textId="77777777" w:rsidR="0096536C" w:rsidRDefault="00537B24">
      <w:pPr>
        <w:numPr>
          <w:ilvl w:val="0"/>
          <w:numId w:val="7"/>
        </w:numPr>
      </w:pPr>
      <w:r>
        <w:t xml:space="preserve">Descripción: Confirma y procesa la transacción desplegando el módulo de paga  </w:t>
      </w:r>
    </w:p>
    <w:p w14:paraId="778659A0" w14:textId="77777777" w:rsidR="0096536C" w:rsidRDefault="00537B24">
      <w:r>
        <w:t xml:space="preserve">      Uso: Finalización de operaciones de venta </w:t>
      </w:r>
    </w:p>
    <w:p w14:paraId="7829582A" w14:textId="77777777" w:rsidR="0096536C" w:rsidRDefault="00537B24">
      <w:r>
        <w:t xml:space="preserve"> </w:t>
      </w:r>
    </w:p>
    <w:p w14:paraId="65284C00" w14:textId="77777777" w:rsidR="0096536C" w:rsidRDefault="00537B24">
      <w:r>
        <w:rPr>
          <w:b/>
        </w:rPr>
        <w:t>Eliminar</w:t>
      </w:r>
      <w:r>
        <w:t xml:space="preserve"> (control operacional)  </w:t>
      </w:r>
    </w:p>
    <w:p w14:paraId="55F888DF" w14:textId="77777777" w:rsidR="0096536C" w:rsidRDefault="00537B24">
      <w:pPr>
        <w:numPr>
          <w:ilvl w:val="0"/>
          <w:numId w:val="7"/>
        </w:numPr>
      </w:pPr>
      <w:r>
        <w:t xml:space="preserve">Tipo: Botón  </w:t>
      </w:r>
    </w:p>
    <w:p w14:paraId="3AA7A9EE" w14:textId="77777777" w:rsidR="0096536C" w:rsidRDefault="00537B24">
      <w:pPr>
        <w:numPr>
          <w:ilvl w:val="0"/>
          <w:numId w:val="7"/>
        </w:numPr>
      </w:pPr>
      <w:r>
        <w:t>Descripción: elimina los productos seleccionados e</w:t>
      </w:r>
      <w:r>
        <w:t xml:space="preserve">n la cesta  </w:t>
      </w:r>
    </w:p>
    <w:p w14:paraId="4D2EDDE9" w14:textId="77777777" w:rsidR="0096536C" w:rsidRDefault="00537B24">
      <w:r>
        <w:t xml:space="preserve">Uso: evitar equivocaciones en ventas  </w:t>
      </w:r>
    </w:p>
    <w:p w14:paraId="1A04144E" w14:textId="77777777" w:rsidR="0096536C" w:rsidRDefault="00537B24">
      <w:r>
        <w:t xml:space="preserve"> </w:t>
      </w:r>
      <w:r>
        <w:tab/>
        <w:t xml:space="preserve"> </w:t>
      </w:r>
    </w:p>
    <w:p w14:paraId="298BB3F4" w14:textId="77777777" w:rsidR="0096536C" w:rsidRDefault="00537B24">
      <w:pPr>
        <w:rPr>
          <w:b/>
          <w:bCs/>
        </w:rPr>
      </w:pPr>
      <w:r>
        <w:rPr>
          <w:b/>
          <w:bCs/>
        </w:rPr>
        <w:t xml:space="preserve">Módulo de nuevo articulo </w:t>
      </w:r>
    </w:p>
    <w:p w14:paraId="6F835348" w14:textId="77777777" w:rsidR="0096536C" w:rsidRDefault="0096536C"/>
    <w:p w14:paraId="1C1EE17A" w14:textId="77777777" w:rsidR="0096536C" w:rsidRDefault="00537B24">
      <w:r>
        <w:rPr>
          <w:noProof/>
        </w:rPr>
        <w:drawing>
          <wp:inline distT="0" distB="0" distL="0" distR="0" wp14:anchorId="73BD5AF3" wp14:editId="42570F25">
            <wp:extent cx="5400044" cy="2699436"/>
            <wp:effectExtent l="0" t="0" r="0" b="5664"/>
            <wp:docPr id="124" name="Imagen 1"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rcRect t="11084"/>
                    <a:stretch>
                      <a:fillRect/>
                    </a:stretch>
                  </pic:blipFill>
                  <pic:spPr>
                    <a:xfrm>
                      <a:off x="0" y="0"/>
                      <a:ext cx="5400044" cy="2699436"/>
                    </a:xfrm>
                    <a:prstGeom prst="rect">
                      <a:avLst/>
                    </a:prstGeom>
                    <a:noFill/>
                    <a:ln>
                      <a:noFill/>
                      <a:prstDash/>
                    </a:ln>
                  </pic:spPr>
                </pic:pic>
              </a:graphicData>
            </a:graphic>
          </wp:inline>
        </w:drawing>
      </w:r>
    </w:p>
    <w:p w14:paraId="67BCC395" w14:textId="77777777" w:rsidR="0096536C" w:rsidRDefault="00537B24">
      <w:r>
        <w:t xml:space="preserve"> </w:t>
      </w:r>
    </w:p>
    <w:p w14:paraId="4FA82928" w14:textId="77777777" w:rsidR="0096536C" w:rsidRDefault="00537B24">
      <w:pPr>
        <w:rPr>
          <w:b/>
          <w:bCs/>
        </w:rPr>
      </w:pPr>
      <w:r>
        <w:rPr>
          <w:b/>
          <w:bCs/>
        </w:rPr>
        <w:t>Componentes principales:</w:t>
      </w:r>
    </w:p>
    <w:p w14:paraId="013FD14E" w14:textId="77777777" w:rsidR="0096536C" w:rsidRDefault="00537B24">
      <w:r>
        <w:rPr>
          <w:b/>
        </w:rPr>
        <w:lastRenderedPageBreak/>
        <w:t xml:space="preserve">Nuevo Producto (Código) </w:t>
      </w:r>
      <w:r>
        <w:t xml:space="preserve">(Introducir)                                                           </w:t>
      </w:r>
    </w:p>
    <w:p w14:paraId="084D54C9" w14:textId="77777777" w:rsidR="0096536C" w:rsidRDefault="00537B24">
      <w:pPr>
        <w:numPr>
          <w:ilvl w:val="0"/>
          <w:numId w:val="8"/>
        </w:numPr>
      </w:pPr>
      <w:r>
        <w:t xml:space="preserve">Tipo de Dato: Alfanumérico  </w:t>
      </w:r>
    </w:p>
    <w:p w14:paraId="19BA6662" w14:textId="77777777" w:rsidR="0096536C" w:rsidRDefault="00537B24">
      <w:pPr>
        <w:numPr>
          <w:ilvl w:val="0"/>
          <w:numId w:val="8"/>
        </w:numPr>
      </w:pPr>
      <w:r>
        <w:t xml:space="preserve">Método de Entrada: </w:t>
      </w:r>
      <w:r>
        <w:t xml:space="preserve">Teclado  </w:t>
      </w:r>
    </w:p>
    <w:p w14:paraId="1EF687E5" w14:textId="77777777" w:rsidR="0096536C" w:rsidRDefault="00537B24">
      <w:pPr>
        <w:numPr>
          <w:ilvl w:val="0"/>
          <w:numId w:val="8"/>
        </w:numPr>
      </w:pPr>
      <w:r>
        <w:t xml:space="preserve">Descripción: Identificador único del producto  </w:t>
      </w:r>
    </w:p>
    <w:p w14:paraId="72C8268E" w14:textId="77777777" w:rsidR="0096536C" w:rsidRDefault="00537B24">
      <w:pPr>
        <w:numPr>
          <w:ilvl w:val="0"/>
          <w:numId w:val="8"/>
        </w:numPr>
      </w:pPr>
      <w:r>
        <w:t xml:space="preserve">Validaciones: No duplicado, requerido  </w:t>
      </w:r>
    </w:p>
    <w:p w14:paraId="037C0D4A" w14:textId="77777777" w:rsidR="0096536C" w:rsidRDefault="00537B24">
      <w:r>
        <w:rPr>
          <w:b/>
        </w:rPr>
        <w:t>Producto Nombre (</w:t>
      </w:r>
      <w:r>
        <w:t xml:space="preserve">Introducir)  </w:t>
      </w:r>
    </w:p>
    <w:p w14:paraId="491676C5" w14:textId="77777777" w:rsidR="0096536C" w:rsidRDefault="00537B24">
      <w:pPr>
        <w:numPr>
          <w:ilvl w:val="0"/>
          <w:numId w:val="8"/>
        </w:numPr>
      </w:pPr>
      <w:r>
        <w:t xml:space="preserve">Tipo de Dato: Texto  </w:t>
      </w:r>
    </w:p>
    <w:p w14:paraId="7DD747D1" w14:textId="77777777" w:rsidR="0096536C" w:rsidRDefault="00537B24">
      <w:pPr>
        <w:numPr>
          <w:ilvl w:val="0"/>
          <w:numId w:val="8"/>
        </w:numPr>
      </w:pPr>
      <w:r>
        <w:t xml:space="preserve">Método de Entrada: Teclado  </w:t>
      </w:r>
    </w:p>
    <w:p w14:paraId="46EB1E7A" w14:textId="77777777" w:rsidR="0096536C" w:rsidRDefault="00537B24">
      <w:pPr>
        <w:numPr>
          <w:ilvl w:val="0"/>
          <w:numId w:val="8"/>
        </w:numPr>
      </w:pPr>
      <w:r>
        <w:t xml:space="preserve">Descripción: Nombre del producto  </w:t>
      </w:r>
    </w:p>
    <w:p w14:paraId="44FD0A68" w14:textId="77777777" w:rsidR="0096536C" w:rsidRDefault="00537B24">
      <w:pPr>
        <w:numPr>
          <w:ilvl w:val="0"/>
          <w:numId w:val="8"/>
        </w:numPr>
      </w:pPr>
      <w:r>
        <w:t xml:space="preserve">Validaciones: Requerido  </w:t>
      </w:r>
    </w:p>
    <w:p w14:paraId="3A851AB0" w14:textId="77777777" w:rsidR="0096536C" w:rsidRDefault="00537B24">
      <w:r>
        <w:rPr>
          <w:b/>
        </w:rPr>
        <w:t xml:space="preserve">Unidades </w:t>
      </w:r>
      <w:r>
        <w:t>(Intro</w:t>
      </w:r>
      <w:r>
        <w:t xml:space="preserve">ducir)  </w:t>
      </w:r>
    </w:p>
    <w:p w14:paraId="1F5DA2CA" w14:textId="77777777" w:rsidR="0096536C" w:rsidRDefault="00537B24">
      <w:pPr>
        <w:numPr>
          <w:ilvl w:val="0"/>
          <w:numId w:val="8"/>
        </w:numPr>
      </w:pPr>
      <w:r>
        <w:t xml:space="preserve">Tipo de Dato: Numérico (entero)  </w:t>
      </w:r>
    </w:p>
    <w:p w14:paraId="663AD27B" w14:textId="77777777" w:rsidR="0096536C" w:rsidRDefault="00537B24">
      <w:pPr>
        <w:numPr>
          <w:ilvl w:val="0"/>
          <w:numId w:val="8"/>
        </w:numPr>
      </w:pPr>
      <w:r>
        <w:t xml:space="preserve">Método de Entrada: Teclado  </w:t>
      </w:r>
    </w:p>
    <w:p w14:paraId="79A9B43D" w14:textId="77777777" w:rsidR="0096536C" w:rsidRDefault="00537B24">
      <w:pPr>
        <w:numPr>
          <w:ilvl w:val="0"/>
          <w:numId w:val="8"/>
        </w:numPr>
      </w:pPr>
      <w:r>
        <w:t xml:space="preserve">Descripción: Cantidad de unidades disponibles  </w:t>
      </w:r>
    </w:p>
    <w:p w14:paraId="7E747627" w14:textId="77777777" w:rsidR="0096536C" w:rsidRDefault="00537B24">
      <w:pPr>
        <w:numPr>
          <w:ilvl w:val="0"/>
          <w:numId w:val="8"/>
        </w:numPr>
      </w:pPr>
      <w:r>
        <w:t xml:space="preserve">Validaciones: Mayor o igual a 0  </w:t>
      </w:r>
    </w:p>
    <w:p w14:paraId="54E5A8E2" w14:textId="77777777" w:rsidR="0096536C" w:rsidRDefault="00537B24">
      <w:r>
        <w:rPr>
          <w:b/>
        </w:rPr>
        <w:t xml:space="preserve">Precio de Entrada </w:t>
      </w:r>
      <w:r>
        <w:t xml:space="preserve">(Introducir)  </w:t>
      </w:r>
    </w:p>
    <w:p w14:paraId="098CC38A" w14:textId="77777777" w:rsidR="0096536C" w:rsidRDefault="00537B24">
      <w:pPr>
        <w:numPr>
          <w:ilvl w:val="0"/>
          <w:numId w:val="8"/>
        </w:numPr>
      </w:pPr>
      <w:r>
        <w:t xml:space="preserve">Tipo de Dato: Numérico (decimal)  </w:t>
      </w:r>
    </w:p>
    <w:p w14:paraId="78364C03" w14:textId="77777777" w:rsidR="0096536C" w:rsidRDefault="00537B24">
      <w:pPr>
        <w:numPr>
          <w:ilvl w:val="0"/>
          <w:numId w:val="8"/>
        </w:numPr>
      </w:pPr>
      <w:r>
        <w:t xml:space="preserve">Método de Entrada: Teclado  </w:t>
      </w:r>
    </w:p>
    <w:p w14:paraId="560F08D9" w14:textId="77777777" w:rsidR="0096536C" w:rsidRDefault="00537B24">
      <w:pPr>
        <w:numPr>
          <w:ilvl w:val="0"/>
          <w:numId w:val="8"/>
        </w:numPr>
      </w:pPr>
      <w:r>
        <w:t xml:space="preserve">Descripción: Precio de compra del producto  </w:t>
      </w:r>
    </w:p>
    <w:p w14:paraId="19D34D1E" w14:textId="77777777" w:rsidR="0096536C" w:rsidRDefault="00537B24">
      <w:pPr>
        <w:numPr>
          <w:ilvl w:val="0"/>
          <w:numId w:val="8"/>
        </w:numPr>
      </w:pPr>
      <w:r>
        <w:t xml:space="preserve">Validaciones: Mayor a 0  </w:t>
      </w:r>
    </w:p>
    <w:p w14:paraId="5A423B08" w14:textId="77777777" w:rsidR="0096536C" w:rsidRDefault="00537B24">
      <w:r>
        <w:rPr>
          <w:b/>
        </w:rPr>
        <w:t xml:space="preserve">Precio de Venta </w:t>
      </w:r>
      <w:r>
        <w:t xml:space="preserve">(Introducir)  </w:t>
      </w:r>
    </w:p>
    <w:p w14:paraId="39DF9885" w14:textId="77777777" w:rsidR="0096536C" w:rsidRDefault="00537B24">
      <w:pPr>
        <w:numPr>
          <w:ilvl w:val="0"/>
          <w:numId w:val="8"/>
        </w:numPr>
      </w:pPr>
      <w:r>
        <w:t xml:space="preserve">Tipo de Dato: Numérico (decimal)  </w:t>
      </w:r>
    </w:p>
    <w:p w14:paraId="51EAEE66" w14:textId="77777777" w:rsidR="0096536C" w:rsidRDefault="00537B24">
      <w:pPr>
        <w:numPr>
          <w:ilvl w:val="0"/>
          <w:numId w:val="8"/>
        </w:numPr>
      </w:pPr>
      <w:r>
        <w:t xml:space="preserve">Método de Entrada: Teclado  </w:t>
      </w:r>
    </w:p>
    <w:p w14:paraId="3CC88EDB" w14:textId="77777777" w:rsidR="0096536C" w:rsidRDefault="00537B24">
      <w:pPr>
        <w:numPr>
          <w:ilvl w:val="0"/>
          <w:numId w:val="8"/>
        </w:numPr>
      </w:pPr>
      <w:r>
        <w:t xml:space="preserve">Descripción: Precio de venta al público  </w:t>
      </w:r>
    </w:p>
    <w:p w14:paraId="751D2C31" w14:textId="77777777" w:rsidR="0096536C" w:rsidRDefault="00537B24">
      <w:pPr>
        <w:numPr>
          <w:ilvl w:val="0"/>
          <w:numId w:val="8"/>
        </w:numPr>
      </w:pPr>
      <w:r>
        <w:t xml:space="preserve">Validaciones: Mayor al precio de entrada  </w:t>
      </w:r>
    </w:p>
    <w:p w14:paraId="7B353C53" w14:textId="77777777" w:rsidR="0096536C" w:rsidRDefault="00537B24">
      <w:r>
        <w:rPr>
          <w:b/>
        </w:rPr>
        <w:t xml:space="preserve">Presentación </w:t>
      </w:r>
      <w:r>
        <w:t xml:space="preserve">(Introducir)  </w:t>
      </w:r>
    </w:p>
    <w:p w14:paraId="445824FA" w14:textId="77777777" w:rsidR="0096536C" w:rsidRDefault="00537B24">
      <w:pPr>
        <w:numPr>
          <w:ilvl w:val="0"/>
          <w:numId w:val="8"/>
        </w:numPr>
      </w:pPr>
      <w:r>
        <w:t xml:space="preserve">Tipo de Dato: Texto  </w:t>
      </w:r>
    </w:p>
    <w:p w14:paraId="048F6929" w14:textId="77777777" w:rsidR="0096536C" w:rsidRDefault="00537B24">
      <w:pPr>
        <w:numPr>
          <w:ilvl w:val="0"/>
          <w:numId w:val="8"/>
        </w:numPr>
      </w:pPr>
      <w:r>
        <w:t xml:space="preserve">Método de Entrada: Lista desplegable  </w:t>
      </w:r>
    </w:p>
    <w:p w14:paraId="0CC1F14F" w14:textId="77777777" w:rsidR="0096536C" w:rsidRDefault="00537B24">
      <w:pPr>
        <w:numPr>
          <w:ilvl w:val="0"/>
          <w:numId w:val="8"/>
        </w:numPr>
      </w:pPr>
      <w:r>
        <w:t xml:space="preserve">Descripción: Formato del producto (botella, etc.)  </w:t>
      </w:r>
    </w:p>
    <w:p w14:paraId="07532C02" w14:textId="77777777" w:rsidR="0096536C" w:rsidRDefault="00537B24">
      <w:pPr>
        <w:numPr>
          <w:ilvl w:val="0"/>
          <w:numId w:val="8"/>
        </w:numPr>
      </w:pPr>
      <w:r>
        <w:t xml:space="preserve">Validaciones: Selección requerida  </w:t>
      </w:r>
    </w:p>
    <w:p w14:paraId="1CCC0712" w14:textId="77777777" w:rsidR="0096536C" w:rsidRDefault="00537B24">
      <w:r>
        <w:t xml:space="preserve"> </w:t>
      </w:r>
    </w:p>
    <w:p w14:paraId="5A37F5CF" w14:textId="77777777" w:rsidR="0096536C" w:rsidRDefault="00537B24">
      <w:r>
        <w:lastRenderedPageBreak/>
        <w:t xml:space="preserve"> </w:t>
      </w:r>
    </w:p>
    <w:p w14:paraId="2FDDEFD9" w14:textId="77777777" w:rsidR="0096536C" w:rsidRDefault="00537B24">
      <w:r>
        <w:t xml:space="preserve"> </w:t>
      </w:r>
    </w:p>
    <w:p w14:paraId="70473604" w14:textId="77777777" w:rsidR="0096536C" w:rsidRDefault="00537B24">
      <w:r>
        <w:rPr>
          <w:b/>
        </w:rPr>
        <w:t xml:space="preserve">Guardar producto (control operacional) </w:t>
      </w:r>
      <w:r>
        <w:t xml:space="preserve"> </w:t>
      </w:r>
    </w:p>
    <w:p w14:paraId="76F01DA7" w14:textId="77777777" w:rsidR="0096536C" w:rsidRDefault="00537B24">
      <w:pPr>
        <w:numPr>
          <w:ilvl w:val="0"/>
          <w:numId w:val="8"/>
        </w:numPr>
      </w:pPr>
      <w:r>
        <w:rPr>
          <w:b/>
        </w:rPr>
        <w:t xml:space="preserve">Tipo: </w:t>
      </w:r>
      <w:r>
        <w:t xml:space="preserve">Botón  </w:t>
      </w:r>
    </w:p>
    <w:p w14:paraId="74AE8694" w14:textId="77777777" w:rsidR="0096536C" w:rsidRDefault="00537B24">
      <w:pPr>
        <w:numPr>
          <w:ilvl w:val="0"/>
          <w:numId w:val="8"/>
        </w:numPr>
      </w:pPr>
      <w:r>
        <w:rPr>
          <w:b/>
        </w:rPr>
        <w:t xml:space="preserve">Descripción: </w:t>
      </w:r>
      <w:r>
        <w:t>Valid</w:t>
      </w:r>
      <w:r>
        <w:t xml:space="preserve">a y guarda la información ingresada en los campos de nuevo producto en la base de datos y actualiza el listado.  </w:t>
      </w:r>
    </w:p>
    <w:p w14:paraId="666DBFCB" w14:textId="77777777" w:rsidR="0096536C" w:rsidRDefault="00537B24">
      <w:pPr>
        <w:numPr>
          <w:ilvl w:val="0"/>
          <w:numId w:val="8"/>
        </w:numPr>
      </w:pPr>
      <w:r>
        <w:rPr>
          <w:b/>
        </w:rPr>
        <w:t xml:space="preserve">Uso: </w:t>
      </w:r>
      <w:r>
        <w:t xml:space="preserve">Registrar nuevos productos en el inventario   </w:t>
      </w:r>
    </w:p>
    <w:p w14:paraId="1B63BB78" w14:textId="77777777" w:rsidR="0096536C" w:rsidRDefault="00537B24">
      <w:r>
        <w:rPr>
          <w:noProof/>
        </w:rPr>
        <mc:AlternateContent>
          <mc:Choice Requires="wps">
            <w:drawing>
              <wp:anchor distT="0" distB="0" distL="114300" distR="114300" simplePos="0" relativeHeight="251659264" behindDoc="0" locked="0" layoutInCell="1" allowOverlap="1" wp14:anchorId="20ECC374" wp14:editId="3612F7C8">
                <wp:simplePos x="0" y="0"/>
                <wp:positionH relativeFrom="column">
                  <wp:posOffset>3693883</wp:posOffset>
                </wp:positionH>
                <wp:positionV relativeFrom="paragraph">
                  <wp:posOffset>2937317</wp:posOffset>
                </wp:positionV>
                <wp:extent cx="116842" cy="106042"/>
                <wp:effectExtent l="0" t="0" r="16508" b="46358"/>
                <wp:wrapNone/>
                <wp:docPr id="125" name="Diagrama de flujo: conector fuera de página 33"/>
                <wp:cNvGraphicFramePr/>
                <a:graphic xmlns:a="http://schemas.openxmlformats.org/drawingml/2006/main">
                  <a:graphicData uri="http://schemas.microsoft.com/office/word/2010/wordprocessingShape">
                    <wps:wsp>
                      <wps:cNvSpPr/>
                      <wps:spPr>
                        <a:xfrm>
                          <a:off x="0" y="0"/>
                          <a:ext cx="116842" cy="106042"/>
                        </a:xfrm>
                        <a:custGeom>
                          <a:avLst/>
                          <a:gdLst>
                            <a:gd name="f0" fmla="val w"/>
                            <a:gd name="f1" fmla="val h"/>
                            <a:gd name="f2" fmla="val 0"/>
                            <a:gd name="f3" fmla="val 10"/>
                            <a:gd name="f4" fmla="val 8"/>
                            <a:gd name="f5" fmla="val 5"/>
                            <a:gd name="f6" fmla="*/ f0 1 10"/>
                            <a:gd name="f7" fmla="*/ f1 1 10"/>
                            <a:gd name="f8" fmla="val f2"/>
                            <a:gd name="f9" fmla="val f3"/>
                            <a:gd name="f10" fmla="+- f9 0 f8"/>
                            <a:gd name="f11" fmla="*/ f10 1 10"/>
                            <a:gd name="f12" fmla="*/ f10 4 1"/>
                            <a:gd name="f13" fmla="*/ f12 1 5"/>
                            <a:gd name="f14" fmla="*/ f8 1 f11"/>
                            <a:gd name="f15" fmla="*/ f9 1 f11"/>
                            <a:gd name="f16" fmla="*/ f13 1 f11"/>
                            <a:gd name="f17" fmla="*/ f14 f6 1"/>
                            <a:gd name="f18" fmla="*/ f15 f6 1"/>
                            <a:gd name="f19" fmla="*/ f14 f7 1"/>
                            <a:gd name="f20" fmla="*/ f16 f7 1"/>
                          </a:gdLst>
                          <a:ahLst/>
                          <a:cxnLst>
                            <a:cxn ang="3cd4">
                              <a:pos x="hc" y="t"/>
                            </a:cxn>
                            <a:cxn ang="0">
                              <a:pos x="r" y="vc"/>
                            </a:cxn>
                            <a:cxn ang="cd4">
                              <a:pos x="hc" y="b"/>
                            </a:cxn>
                            <a:cxn ang="cd2">
                              <a:pos x="l" y="vc"/>
                            </a:cxn>
                          </a:cxnLst>
                          <a:rect l="f17" t="f19" r="f18" b="f20"/>
                          <a:pathLst>
                            <a:path w="10" h="10">
                              <a:moveTo>
                                <a:pt x="f2" y="f2"/>
                              </a:moveTo>
                              <a:lnTo>
                                <a:pt x="f3" y="f2"/>
                              </a:lnTo>
                              <a:lnTo>
                                <a:pt x="f3" y="f4"/>
                              </a:lnTo>
                              <a:lnTo>
                                <a:pt x="f5" y="f3"/>
                              </a:lnTo>
                              <a:lnTo>
                                <a:pt x="f2" y="f4"/>
                              </a:lnTo>
                              <a:close/>
                            </a:path>
                          </a:pathLst>
                        </a:custGeom>
                        <a:solidFill>
                          <a:srgbClr val="FFFFFF"/>
                        </a:solidFill>
                        <a:ln w="12701" cap="flat">
                          <a:solidFill>
                            <a:srgbClr val="042433"/>
                          </a:solidFill>
                          <a:prstDash val="solid"/>
                          <a:miter/>
                        </a:ln>
                      </wps:spPr>
                      <wps:bodyPr lIns="0" tIns="0" rIns="0" bIns="0"/>
                    </wps:wsp>
                  </a:graphicData>
                </a:graphic>
              </wp:anchor>
            </w:drawing>
          </mc:Choice>
          <mc:Fallback>
            <w:pict>
              <v:shape w14:anchorId="1077426F" id="Diagrama de flujo: conector fuera de página 33" o:spid="_x0000_s1026" style="position:absolute;margin-left:290.85pt;margin-top:231.3pt;width:9.2pt;height:8.3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" path="m,l10,r,8l5,10,,8,,xe" strokecolor="#042433" strokeweight=".35281mm">
                <v:stroke joinstyle="miter"/>
                <v:path arrowok="t" o:connecttype="custom" o:connectlocs="58421,0;116842,53021;58421,106042;0,53021" o:connectangles="270,0,90,180" textboxrect="0,0,10,8"/>
              </v:shape>
            </w:pict>
          </mc:Fallback>
        </mc:AlternateContent>
      </w:r>
      <w:r>
        <w:rPr>
          <w:noProof/>
        </w:rPr>
        <mc:AlternateContent>
          <mc:Choice Requires="wpg">
            <w:drawing>
              <wp:inline distT="0" distB="0" distL="0" distR="0" wp14:anchorId="10B887CE" wp14:editId="123E9CA4">
                <wp:extent cx="6153847" cy="4359630"/>
                <wp:effectExtent l="0" t="0" r="18353" b="2820"/>
                <wp:docPr id="126" name="Grupo 29"/>
                <wp:cNvGraphicFramePr/>
                <a:graphic xmlns:a="http://schemas.openxmlformats.org/drawingml/2006/main">
                  <a:graphicData uri="http://schemas.microsoft.com/office/word/2010/wordprocessingGroup">
                    <wpg:wgp>
                      <wpg:cNvGrpSpPr/>
                      <wpg:grpSpPr>
                        <a:xfrm>
                          <a:off x="0" y="0"/>
                          <a:ext cx="6153847" cy="4359630"/>
                          <a:chOff x="0" y="0"/>
                          <a:chExt cx="6153847" cy="4359630"/>
                        </a:xfrm>
                      </wpg:grpSpPr>
                      <wps:wsp>
                        <wps:cNvPr id="127" name="Rectangle 901"/>
                        <wps:cNvSpPr/>
                        <wps:spPr>
                          <a:xfrm>
                            <a:off x="480919" y="0"/>
                            <a:ext cx="2803907" cy="276514"/>
                          </a:xfrm>
                          <a:prstGeom prst="rect">
                            <a:avLst/>
                          </a:prstGeom>
                          <a:noFill/>
                          <a:ln cap="flat">
                            <a:noFill/>
                            <a:prstDash val="solid"/>
                          </a:ln>
                        </wps:spPr>
                        <wps:txbx>
                          <w:txbxContent>
                            <w:p w14:paraId="3F4B518B" w14:textId="77777777" w:rsidR="0096536C" w:rsidRDefault="00537B24">
                              <w:pPr>
                                <w:spacing w:after="160"/>
                                <w:ind w:left="0" w:firstLine="0"/>
                                <w:rPr>
                                  <w:b/>
                                  <w:bCs/>
                                </w:rPr>
                              </w:pPr>
                              <w:r>
                                <w:rPr>
                                  <w:b/>
                                  <w:bCs/>
                                </w:rPr>
                                <w:t>Modulo Nuevo Cliente</w:t>
                              </w:r>
                            </w:p>
                          </w:txbxContent>
                        </wps:txbx>
                        <wps:bodyPr vert="horz" wrap="square" lIns="0" tIns="0" rIns="0" bIns="0" anchor="t" anchorCtr="0" compatLnSpc="0">
                          <a:noAutofit/>
                        </wps:bodyPr>
                      </wps:wsp>
                      <wps:wsp>
                        <wps:cNvPr id="128" name="Rectangle 902"/>
                        <wps:cNvSpPr/>
                        <wps:spPr>
                          <a:xfrm>
                            <a:off x="2590504" y="52806"/>
                            <a:ext cx="50703" cy="184407"/>
                          </a:xfrm>
                          <a:prstGeom prst="rect">
                            <a:avLst/>
                          </a:prstGeom>
                          <a:noFill/>
                          <a:ln cap="flat">
                            <a:noFill/>
                            <a:prstDash val="solid"/>
                          </a:ln>
                        </wps:spPr>
                        <wps:txbx>
                          <w:txbxContent>
                            <w:p w14:paraId="30A99478" w14:textId="77777777" w:rsidR="0096536C" w:rsidRDefault="00537B24">
                              <w:pPr>
                                <w:spacing w:after="160"/>
                                <w:ind w:left="0" w:firstLine="0"/>
                              </w:pPr>
                              <w:r>
                                <w:t xml:space="preserve"> </w:t>
                              </w:r>
                            </w:p>
                          </w:txbxContent>
                        </wps:txbx>
                        <wps:bodyPr vert="horz" wrap="square" lIns="0" tIns="0" rIns="0" bIns="0" anchor="t" anchorCtr="0" compatLnSpc="0">
                          <a:noAutofit/>
                        </wps:bodyPr>
                      </wps:wsp>
                      <wps:wsp>
                        <wps:cNvPr id="129" name="Rectangle 903"/>
                        <wps:cNvSpPr/>
                        <wps:spPr>
                          <a:xfrm>
                            <a:off x="2627098" y="22704"/>
                            <a:ext cx="50703" cy="224311"/>
                          </a:xfrm>
                          <a:prstGeom prst="rect">
                            <a:avLst/>
                          </a:prstGeom>
                          <a:noFill/>
                          <a:ln cap="flat">
                            <a:noFill/>
                            <a:prstDash val="solid"/>
                          </a:ln>
                        </wps:spPr>
                        <wps:txbx>
                          <w:txbxContent>
                            <w:p w14:paraId="5AD6DA53" w14:textId="77777777" w:rsidR="0096536C" w:rsidRDefault="00537B24">
                              <w:pPr>
                                <w:spacing w:after="160"/>
                                <w:ind w:left="0" w:firstLine="0"/>
                              </w:pPr>
                              <w:r>
                                <w:t xml:space="preserve"> </w:t>
                              </w:r>
                            </w:p>
                          </w:txbxContent>
                        </wps:txbx>
                        <wps:bodyPr vert="horz" wrap="square" lIns="0" tIns="0" rIns="0" bIns="0" anchor="t" anchorCtr="0" compatLnSpc="0">
                          <a:noAutofit/>
                        </wps:bodyPr>
                      </wps:wsp>
                      <wps:wsp>
                        <wps:cNvPr id="130" name="Rectangle 904"/>
                        <wps:cNvSpPr/>
                        <wps:spPr>
                          <a:xfrm>
                            <a:off x="5262810" y="3594195"/>
                            <a:ext cx="50703" cy="224412"/>
                          </a:xfrm>
                          <a:prstGeom prst="rect">
                            <a:avLst/>
                          </a:prstGeom>
                          <a:noFill/>
                          <a:ln cap="flat">
                            <a:noFill/>
                            <a:prstDash val="solid"/>
                          </a:ln>
                        </wps:spPr>
                        <wps:txbx>
                          <w:txbxContent>
                            <w:p w14:paraId="4E0EF799" w14:textId="77777777" w:rsidR="0096536C" w:rsidRDefault="00537B24">
                              <w:pPr>
                                <w:spacing w:after="160"/>
                                <w:ind w:left="0" w:firstLine="0"/>
                              </w:pPr>
                              <w:r>
                                <w:t xml:space="preserve"> </w:t>
                              </w:r>
                            </w:p>
                          </w:txbxContent>
                        </wps:txbx>
                        <wps:bodyPr vert="horz" wrap="square" lIns="0" tIns="0" rIns="0" bIns="0" anchor="t" anchorCtr="0" compatLnSpc="0">
                          <a:noAutofit/>
                        </wps:bodyPr>
                      </wps:wsp>
                      <wps:wsp>
                        <wps:cNvPr id="131" name="Rectangle 905"/>
                        <wps:cNvSpPr/>
                        <wps:spPr>
                          <a:xfrm>
                            <a:off x="480919" y="3977914"/>
                            <a:ext cx="678823" cy="184407"/>
                          </a:xfrm>
                          <a:prstGeom prst="rect">
                            <a:avLst/>
                          </a:prstGeom>
                          <a:noFill/>
                          <a:ln cap="flat">
                            <a:noFill/>
                            <a:prstDash val="solid"/>
                          </a:ln>
                        </wps:spPr>
                        <wps:txbx>
                          <w:txbxContent>
                            <w:p w14:paraId="65653F0B" w14:textId="77777777" w:rsidR="0096536C" w:rsidRDefault="00537B24">
                              <w:pPr>
                                <w:spacing w:after="160"/>
                                <w:ind w:left="0" w:firstLine="0"/>
                              </w:pPr>
                              <w:r>
                                <w:t xml:space="preserve">Interfaz </w:t>
                              </w:r>
                            </w:p>
                          </w:txbxContent>
                        </wps:txbx>
                        <wps:bodyPr vert="horz" wrap="square" lIns="0" tIns="0" rIns="0" bIns="0" anchor="t" anchorCtr="0" compatLnSpc="0">
                          <a:noAutofit/>
                        </wps:bodyPr>
                      </wps:wsp>
                      <wps:wsp>
                        <wps:cNvPr id="132" name="Rectangle 906"/>
                        <wps:cNvSpPr/>
                        <wps:spPr>
                          <a:xfrm>
                            <a:off x="991438" y="3977914"/>
                            <a:ext cx="157605" cy="184407"/>
                          </a:xfrm>
                          <a:prstGeom prst="rect">
                            <a:avLst/>
                          </a:prstGeom>
                          <a:noFill/>
                          <a:ln cap="flat">
                            <a:noFill/>
                            <a:prstDash val="solid"/>
                          </a:ln>
                        </wps:spPr>
                        <wps:txbx>
                          <w:txbxContent>
                            <w:p w14:paraId="75BF2138" w14:textId="77777777" w:rsidR="0096536C" w:rsidRDefault="00537B24">
                              <w:pPr>
                                <w:spacing w:after="160"/>
                                <w:ind w:left="0" w:firstLine="0"/>
                              </w:pPr>
                              <w:r>
                                <w:t>m</w:t>
                              </w:r>
                            </w:p>
                          </w:txbxContent>
                        </wps:txbx>
                        <wps:bodyPr vert="horz" wrap="square" lIns="0" tIns="0" rIns="0" bIns="0" anchor="t" anchorCtr="0" compatLnSpc="0">
                          <a:noAutofit/>
                        </wps:bodyPr>
                      </wps:wsp>
                      <wps:wsp>
                        <wps:cNvPr id="133" name="Rectangle 907"/>
                        <wps:cNvSpPr/>
                        <wps:spPr>
                          <a:xfrm>
                            <a:off x="1110246" y="3977914"/>
                            <a:ext cx="3127522" cy="184407"/>
                          </a:xfrm>
                          <a:prstGeom prst="rect">
                            <a:avLst/>
                          </a:prstGeom>
                          <a:noFill/>
                          <a:ln cap="flat">
                            <a:noFill/>
                            <a:prstDash val="solid"/>
                          </a:ln>
                        </wps:spPr>
                        <wps:txbx>
                          <w:txbxContent>
                            <w:p w14:paraId="49B4A60F" w14:textId="77777777" w:rsidR="0096536C" w:rsidRDefault="00537B24">
                              <w:pPr>
                                <w:spacing w:after="160"/>
                                <w:ind w:left="0" w:firstLine="0"/>
                              </w:pPr>
                              <w:proofErr w:type="spellStart"/>
                              <w:r>
                                <w:t>ediante</w:t>
                              </w:r>
                              <w:proofErr w:type="spellEnd"/>
                              <w:r>
                                <w:t xml:space="preserve"> la cual se ingresa al </w:t>
                              </w:r>
                              <w:r>
                                <w:t xml:space="preserve">sistema la </w:t>
                              </w:r>
                            </w:p>
                          </w:txbxContent>
                        </wps:txbx>
                        <wps:bodyPr vert="horz" wrap="square" lIns="0" tIns="0" rIns="0" bIns="0" anchor="t" anchorCtr="0" compatLnSpc="0">
                          <a:noAutofit/>
                        </wps:bodyPr>
                      </wps:wsp>
                      <wps:wsp>
                        <wps:cNvPr id="134" name="Rectangle 908"/>
                        <wps:cNvSpPr/>
                        <wps:spPr>
                          <a:xfrm>
                            <a:off x="3462540" y="3977914"/>
                            <a:ext cx="990542" cy="184407"/>
                          </a:xfrm>
                          <a:prstGeom prst="rect">
                            <a:avLst/>
                          </a:prstGeom>
                          <a:noFill/>
                          <a:ln cap="flat">
                            <a:noFill/>
                            <a:prstDash val="solid"/>
                          </a:ln>
                        </wps:spPr>
                        <wps:txbx>
                          <w:txbxContent>
                            <w:p w14:paraId="438C009E" w14:textId="77777777" w:rsidR="0096536C" w:rsidRDefault="00537B24">
                              <w:pPr>
                                <w:spacing w:after="160"/>
                                <w:ind w:left="0" w:firstLine="0"/>
                              </w:pPr>
                              <w:r>
                                <w:t>información</w:t>
                              </w:r>
                            </w:p>
                          </w:txbxContent>
                        </wps:txbx>
                        <wps:bodyPr vert="horz" wrap="square" lIns="0" tIns="0" rIns="0" bIns="0" anchor="t" anchorCtr="0" compatLnSpc="0">
                          <a:noAutofit/>
                        </wps:bodyPr>
                      </wps:wsp>
                      <wps:wsp>
                        <wps:cNvPr id="135" name="Rectangle 909"/>
                        <wps:cNvSpPr/>
                        <wps:spPr>
                          <a:xfrm>
                            <a:off x="4207767" y="3977914"/>
                            <a:ext cx="50703" cy="184407"/>
                          </a:xfrm>
                          <a:prstGeom prst="rect">
                            <a:avLst/>
                          </a:prstGeom>
                          <a:noFill/>
                          <a:ln cap="flat">
                            <a:noFill/>
                            <a:prstDash val="solid"/>
                          </a:ln>
                        </wps:spPr>
                        <wps:txbx>
                          <w:txbxContent>
                            <w:p w14:paraId="47626B91" w14:textId="77777777" w:rsidR="0096536C" w:rsidRDefault="00537B24">
                              <w:pPr>
                                <w:spacing w:after="160"/>
                                <w:ind w:left="0" w:firstLine="0"/>
                              </w:pPr>
                              <w:r>
                                <w:t xml:space="preserve"> </w:t>
                              </w:r>
                            </w:p>
                          </w:txbxContent>
                        </wps:txbx>
                        <wps:bodyPr vert="horz" wrap="square" lIns="0" tIns="0" rIns="0" bIns="0" anchor="t" anchorCtr="0" compatLnSpc="0">
                          <a:noAutofit/>
                        </wps:bodyPr>
                      </wps:wsp>
                      <wps:wsp>
                        <wps:cNvPr id="136" name="Rectangle 910"/>
                        <wps:cNvSpPr/>
                        <wps:spPr>
                          <a:xfrm>
                            <a:off x="4245870" y="3977914"/>
                            <a:ext cx="443913" cy="184407"/>
                          </a:xfrm>
                          <a:prstGeom prst="rect">
                            <a:avLst/>
                          </a:prstGeom>
                          <a:noFill/>
                          <a:ln cap="flat">
                            <a:noFill/>
                            <a:prstDash val="solid"/>
                          </a:ln>
                        </wps:spPr>
                        <wps:txbx>
                          <w:txbxContent>
                            <w:p w14:paraId="226366D6" w14:textId="77777777" w:rsidR="0096536C" w:rsidRDefault="00537B24">
                              <w:pPr>
                                <w:spacing w:after="160"/>
                                <w:ind w:left="0" w:firstLine="0"/>
                              </w:pPr>
                              <w:r>
                                <w:t>de un</w:t>
                              </w:r>
                            </w:p>
                          </w:txbxContent>
                        </wps:txbx>
                        <wps:bodyPr vert="horz" wrap="square" lIns="0" tIns="0" rIns="0" bIns="0" anchor="t" anchorCtr="0" compatLnSpc="0">
                          <a:noAutofit/>
                        </wps:bodyPr>
                      </wps:wsp>
                      <wps:wsp>
                        <wps:cNvPr id="137" name="Rectangle 911"/>
                        <wps:cNvSpPr/>
                        <wps:spPr>
                          <a:xfrm>
                            <a:off x="4579680" y="3977914"/>
                            <a:ext cx="50703" cy="184407"/>
                          </a:xfrm>
                          <a:prstGeom prst="rect">
                            <a:avLst/>
                          </a:prstGeom>
                          <a:noFill/>
                          <a:ln cap="flat">
                            <a:noFill/>
                            <a:prstDash val="solid"/>
                          </a:ln>
                        </wps:spPr>
                        <wps:txbx>
                          <w:txbxContent>
                            <w:p w14:paraId="1CC49373" w14:textId="77777777" w:rsidR="0096536C" w:rsidRDefault="00537B24">
                              <w:pPr>
                                <w:spacing w:after="160"/>
                                <w:ind w:left="0" w:firstLine="0"/>
                              </w:pPr>
                              <w:r>
                                <w:t xml:space="preserve"> </w:t>
                              </w:r>
                            </w:p>
                          </w:txbxContent>
                        </wps:txbx>
                        <wps:bodyPr vert="horz" wrap="square" lIns="0" tIns="0" rIns="0" bIns="0" anchor="t" anchorCtr="0" compatLnSpc="0">
                          <a:noAutofit/>
                        </wps:bodyPr>
                      </wps:wsp>
                      <wps:wsp>
                        <wps:cNvPr id="138" name="Rectangle 912"/>
                        <wps:cNvSpPr/>
                        <wps:spPr>
                          <a:xfrm>
                            <a:off x="4617784" y="3977914"/>
                            <a:ext cx="1536063" cy="184407"/>
                          </a:xfrm>
                          <a:prstGeom prst="rect">
                            <a:avLst/>
                          </a:prstGeom>
                          <a:noFill/>
                          <a:ln cap="flat">
                            <a:noFill/>
                            <a:prstDash val="solid"/>
                          </a:ln>
                        </wps:spPr>
                        <wps:txbx>
                          <w:txbxContent>
                            <w:p w14:paraId="4A884AB3" w14:textId="77777777" w:rsidR="0096536C" w:rsidRDefault="00537B24">
                              <w:pPr>
                                <w:spacing w:after="160"/>
                                <w:ind w:left="0" w:firstLine="0"/>
                              </w:pPr>
                              <w:r>
                                <w:t xml:space="preserve">nuevo cliente para </w:t>
                              </w:r>
                            </w:p>
                          </w:txbxContent>
                        </wps:txbx>
                        <wps:bodyPr vert="horz" wrap="square" lIns="0" tIns="0" rIns="0" bIns="0" anchor="t" anchorCtr="0" compatLnSpc="0">
                          <a:noAutofit/>
                        </wps:bodyPr>
                      </wps:wsp>
                      <wps:wsp>
                        <wps:cNvPr id="139" name="Rectangle 913"/>
                        <wps:cNvSpPr/>
                        <wps:spPr>
                          <a:xfrm>
                            <a:off x="480919" y="4165421"/>
                            <a:ext cx="1810274" cy="184407"/>
                          </a:xfrm>
                          <a:prstGeom prst="rect">
                            <a:avLst/>
                          </a:prstGeom>
                          <a:noFill/>
                          <a:ln cap="flat">
                            <a:noFill/>
                            <a:prstDash val="solid"/>
                          </a:ln>
                        </wps:spPr>
                        <wps:txbx>
                          <w:txbxContent>
                            <w:p w14:paraId="34D7F6ED" w14:textId="77777777" w:rsidR="0096536C" w:rsidRDefault="00537B24">
                              <w:pPr>
                                <w:spacing w:after="160"/>
                                <w:ind w:left="0" w:firstLine="0"/>
                              </w:pPr>
                              <w:r>
                                <w:t>el proceso de empeño.</w:t>
                              </w:r>
                            </w:p>
                          </w:txbxContent>
                        </wps:txbx>
                        <wps:bodyPr vert="horz" wrap="square" lIns="0" tIns="0" rIns="0" bIns="0" anchor="t" anchorCtr="0" compatLnSpc="0">
                          <a:noAutofit/>
                        </wps:bodyPr>
                      </wps:wsp>
                      <wps:wsp>
                        <wps:cNvPr id="140" name="Rectangle 914"/>
                        <wps:cNvSpPr/>
                        <wps:spPr>
                          <a:xfrm>
                            <a:off x="1843677" y="4135319"/>
                            <a:ext cx="50703" cy="224311"/>
                          </a:xfrm>
                          <a:prstGeom prst="rect">
                            <a:avLst/>
                          </a:prstGeom>
                          <a:noFill/>
                          <a:ln cap="flat">
                            <a:noFill/>
                            <a:prstDash val="solid"/>
                          </a:ln>
                        </wps:spPr>
                        <wps:txbx>
                          <w:txbxContent>
                            <w:p w14:paraId="2093C550" w14:textId="77777777" w:rsidR="0096536C" w:rsidRDefault="00537B24">
                              <w:pPr>
                                <w:spacing w:after="160"/>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141" name="Picture 942"/>
                          <pic:cNvPicPr>
                            <a:picLocks noChangeAspect="1"/>
                          </pic:cNvPicPr>
                        </pic:nvPicPr>
                        <pic:blipFill>
                          <a:blip r:embed="rId87"/>
                          <a:srcRect/>
                          <a:stretch>
                            <a:fillRect/>
                          </a:stretch>
                        </pic:blipFill>
                        <pic:spPr>
                          <a:xfrm>
                            <a:off x="480818" y="223515"/>
                            <a:ext cx="4774484" cy="3496482"/>
                          </a:xfrm>
                          <a:prstGeom prst="rect">
                            <a:avLst/>
                          </a:prstGeom>
                          <a:noFill/>
                          <a:ln>
                            <a:noFill/>
                            <a:prstDash/>
                          </a:ln>
                        </pic:spPr>
                      </pic:pic>
                      <wps:wsp>
                        <wps:cNvPr id="142" name="Shape 943"/>
                        <wps:cNvSpPr/>
                        <wps:spPr>
                          <a:xfrm>
                            <a:off x="2486198" y="934452"/>
                            <a:ext cx="2201189" cy="537228"/>
                          </a:xfrm>
                          <a:custGeom>
                            <a:avLst/>
                            <a:gdLst>
                              <a:gd name="f0" fmla="val 10800000"/>
                              <a:gd name="f1" fmla="val 5400000"/>
                              <a:gd name="f2" fmla="val 180"/>
                              <a:gd name="f3" fmla="val w"/>
                              <a:gd name="f4" fmla="val h"/>
                              <a:gd name="f5" fmla="val 0"/>
                              <a:gd name="f6" fmla="val 2201037"/>
                              <a:gd name="f7" fmla="val 537210"/>
                              <a:gd name="f8" fmla="val 2199513"/>
                              <a:gd name="f9" fmla="val 6223"/>
                              <a:gd name="f10" fmla="val 74955"/>
                              <a:gd name="f11" fmla="val 503210"/>
                              <a:gd name="f12" fmla="val 82931"/>
                              <a:gd name="f13" fmla="val 517525"/>
                              <a:gd name="f14" fmla="val 65532"/>
                              <a:gd name="f15" fmla="val 463042"/>
                              <a:gd name="f16" fmla="val 73492"/>
                              <a:gd name="f17" fmla="val 496972"/>
                              <a:gd name="f18" fmla="+- 0 0 -90"/>
                              <a:gd name="f19" fmla="*/ f3 1 2201037"/>
                              <a:gd name="f20" fmla="*/ f4 1 537210"/>
                              <a:gd name="f21" fmla="val f5"/>
                              <a:gd name="f22" fmla="val f6"/>
                              <a:gd name="f23" fmla="val f7"/>
                              <a:gd name="f24" fmla="*/ f18 f0 1"/>
                              <a:gd name="f25" fmla="+- f23 0 f21"/>
                              <a:gd name="f26" fmla="+- f22 0 f21"/>
                              <a:gd name="f27" fmla="*/ f24 1 f2"/>
                              <a:gd name="f28" fmla="*/ f26 1 2201037"/>
                              <a:gd name="f29" fmla="*/ f25 1 537210"/>
                              <a:gd name="f30" fmla="*/ 2199513 f26 1"/>
                              <a:gd name="f31" fmla="*/ 0 f25 1"/>
                              <a:gd name="f32" fmla="*/ 2201037 f26 1"/>
                              <a:gd name="f33" fmla="*/ 6223 f25 1"/>
                              <a:gd name="f34" fmla="*/ 74955 f26 1"/>
                              <a:gd name="f35" fmla="*/ 503210 f25 1"/>
                              <a:gd name="f36" fmla="*/ 82931 f26 1"/>
                              <a:gd name="f37" fmla="*/ 537210 f25 1"/>
                              <a:gd name="f38" fmla="*/ 0 f26 1"/>
                              <a:gd name="f39" fmla="*/ 517525 f25 1"/>
                              <a:gd name="f40" fmla="*/ 65532 f26 1"/>
                              <a:gd name="f41" fmla="*/ 463042 f25 1"/>
                              <a:gd name="f42" fmla="*/ 73492 f26 1"/>
                              <a:gd name="f43" fmla="*/ 496972 f25 1"/>
                              <a:gd name="f44" fmla="+- f27 0 f1"/>
                              <a:gd name="f45" fmla="*/ f30 1 2201037"/>
                              <a:gd name="f46" fmla="*/ f31 1 537210"/>
                              <a:gd name="f47" fmla="*/ f32 1 2201037"/>
                              <a:gd name="f48" fmla="*/ f33 1 537210"/>
                              <a:gd name="f49" fmla="*/ f34 1 2201037"/>
                              <a:gd name="f50" fmla="*/ f35 1 537210"/>
                              <a:gd name="f51" fmla="*/ f36 1 2201037"/>
                              <a:gd name="f52" fmla="*/ f37 1 537210"/>
                              <a:gd name="f53" fmla="*/ f38 1 2201037"/>
                              <a:gd name="f54" fmla="*/ f39 1 537210"/>
                              <a:gd name="f55" fmla="*/ f40 1 2201037"/>
                              <a:gd name="f56" fmla="*/ f41 1 537210"/>
                              <a:gd name="f57" fmla="*/ f42 1 2201037"/>
                              <a:gd name="f58" fmla="*/ f43 1 537210"/>
                              <a:gd name="f59" fmla="*/ f45 1 f28"/>
                              <a:gd name="f60" fmla="*/ f46 1 f29"/>
                              <a:gd name="f61" fmla="*/ f47 1 f28"/>
                              <a:gd name="f62" fmla="*/ f48 1 f29"/>
                              <a:gd name="f63" fmla="*/ f49 1 f28"/>
                              <a:gd name="f64" fmla="*/ f50 1 f29"/>
                              <a:gd name="f65" fmla="*/ f51 1 f28"/>
                              <a:gd name="f66" fmla="*/ f52 1 f29"/>
                              <a:gd name="f67" fmla="*/ f53 1 f28"/>
                              <a:gd name="f68" fmla="*/ f54 1 f29"/>
                              <a:gd name="f69" fmla="*/ f55 1 f28"/>
                              <a:gd name="f70" fmla="*/ f56 1 f29"/>
                              <a:gd name="f71" fmla="*/ f57 1 f28"/>
                              <a:gd name="f72" fmla="*/ f58 1 f29"/>
                              <a:gd name="f73" fmla="*/ f67 f19 1"/>
                              <a:gd name="f74" fmla="*/ f61 f19 1"/>
                              <a:gd name="f75" fmla="*/ f66 f20 1"/>
                              <a:gd name="f76" fmla="*/ f60 f20 1"/>
                              <a:gd name="f77" fmla="*/ f59 f19 1"/>
                              <a:gd name="f78" fmla="*/ f62 f20 1"/>
                              <a:gd name="f79" fmla="*/ f63 f19 1"/>
                              <a:gd name="f80" fmla="*/ f64 f20 1"/>
                              <a:gd name="f81" fmla="*/ f65 f19 1"/>
                              <a:gd name="f82" fmla="*/ f68 f20 1"/>
                              <a:gd name="f83" fmla="*/ f69 f19 1"/>
                              <a:gd name="f84" fmla="*/ f70 f20 1"/>
                              <a:gd name="f85" fmla="*/ f71 f19 1"/>
                              <a:gd name="f86" fmla="*/ f72 f20 1"/>
                            </a:gdLst>
                            <a:ahLst/>
                            <a:cxnLst>
                              <a:cxn ang="3cd4">
                                <a:pos x="hc" y="t"/>
                              </a:cxn>
                              <a:cxn ang="0">
                                <a:pos x="r" y="vc"/>
                              </a:cxn>
                              <a:cxn ang="cd4">
                                <a:pos x="hc" y="b"/>
                              </a:cxn>
                              <a:cxn ang="cd2">
                                <a:pos x="l" y="vc"/>
                              </a:cxn>
                              <a:cxn ang="f44">
                                <a:pos x="f77" y="f76"/>
                              </a:cxn>
                              <a:cxn ang="f44">
                                <a:pos x="f74" y="f78"/>
                              </a:cxn>
                              <a:cxn ang="f44">
                                <a:pos x="f79" y="f80"/>
                              </a:cxn>
                              <a:cxn ang="f44">
                                <a:pos x="f81" y="f75"/>
                              </a:cxn>
                              <a:cxn ang="f44">
                                <a:pos x="f73" y="f82"/>
                              </a:cxn>
                              <a:cxn ang="f44">
                                <a:pos x="f83" y="f84"/>
                              </a:cxn>
                              <a:cxn ang="f44">
                                <a:pos x="f85" y="f86"/>
                              </a:cxn>
                              <a:cxn ang="f44">
                                <a:pos x="f77" y="f76"/>
                              </a:cxn>
                            </a:cxnLst>
                            <a:rect l="f73" t="f76" r="f74" b="f75"/>
                            <a:pathLst>
                              <a:path w="2201037" h="537210">
                                <a:moveTo>
                                  <a:pt x="f8" y="f5"/>
                                </a:moveTo>
                                <a:lnTo>
                                  <a:pt x="f6" y="f9"/>
                                </a:lnTo>
                                <a:lnTo>
                                  <a:pt x="f10" y="f11"/>
                                </a:lnTo>
                                <a:lnTo>
                                  <a:pt x="f12" y="f7"/>
                                </a:lnTo>
                                <a:lnTo>
                                  <a:pt x="f5" y="f13"/>
                                </a:lnTo>
                                <a:lnTo>
                                  <a:pt x="f14" y="f15"/>
                                </a:lnTo>
                                <a:lnTo>
                                  <a:pt x="f16" y="f17"/>
                                </a:lnTo>
                                <a:lnTo>
                                  <a:pt x="f8" y="f5"/>
                                </a:lnTo>
                                <a:close/>
                              </a:path>
                            </a:pathLst>
                          </a:custGeom>
                          <a:solidFill>
                            <a:srgbClr val="000000"/>
                          </a:solidFill>
                          <a:ln cap="flat">
                            <a:noFill/>
                            <a:prstDash val="solid"/>
                          </a:ln>
                        </wps:spPr>
                        <wps:bodyPr lIns="0" tIns="0" rIns="0" bIns="0"/>
                      </wps:wsp>
                      <wps:wsp>
                        <wps:cNvPr id="143" name="Shape 944"/>
                        <wps:cNvSpPr/>
                        <wps:spPr>
                          <a:xfrm>
                            <a:off x="4019857" y="1679990"/>
                            <a:ext cx="1114443" cy="76206"/>
                          </a:xfrm>
                          <a:custGeom>
                            <a:avLst/>
                            <a:gdLst>
                              <a:gd name="f0" fmla="val 10800000"/>
                              <a:gd name="f1" fmla="val 5400000"/>
                              <a:gd name="f2" fmla="val 180"/>
                              <a:gd name="f3" fmla="val w"/>
                              <a:gd name="f4" fmla="val h"/>
                              <a:gd name="f5" fmla="val 0"/>
                              <a:gd name="f6" fmla="val 1114425"/>
                              <a:gd name="f7" fmla="val 76200"/>
                              <a:gd name="f8" fmla="val 75819"/>
                              <a:gd name="f9" fmla="val 76167"/>
                              <a:gd name="f10" fmla="val 34818"/>
                              <a:gd name="f11" fmla="val 26035"/>
                              <a:gd name="f12" fmla="val 32385"/>
                              <a:gd name="f13" fmla="val 76231"/>
                              <a:gd name="f14" fmla="val 41167"/>
                              <a:gd name="f15" fmla="val 76581"/>
                              <a:gd name="f16" fmla="val 38735"/>
                              <a:gd name="f17" fmla="+- 0 0 -90"/>
                              <a:gd name="f18" fmla="*/ f3 1 1114425"/>
                              <a:gd name="f19" fmla="*/ f4 1 76200"/>
                              <a:gd name="f20" fmla="val f5"/>
                              <a:gd name="f21" fmla="val f6"/>
                              <a:gd name="f22" fmla="val f7"/>
                              <a:gd name="f23" fmla="*/ f17 f0 1"/>
                              <a:gd name="f24" fmla="+- f22 0 f20"/>
                              <a:gd name="f25" fmla="+- f21 0 f20"/>
                              <a:gd name="f26" fmla="*/ f23 1 f2"/>
                              <a:gd name="f27" fmla="*/ f25 1 1114425"/>
                              <a:gd name="f28" fmla="*/ f24 1 76200"/>
                              <a:gd name="f29" fmla="*/ 75819 f25 1"/>
                              <a:gd name="f30" fmla="*/ 0 f24 1"/>
                              <a:gd name="f31" fmla="*/ 76167 f25 1"/>
                              <a:gd name="f32" fmla="*/ 34818 f24 1"/>
                              <a:gd name="f33" fmla="*/ 1114425 f25 1"/>
                              <a:gd name="f34" fmla="*/ 26035 f24 1"/>
                              <a:gd name="f35" fmla="*/ 32385 f24 1"/>
                              <a:gd name="f36" fmla="*/ 76231 f25 1"/>
                              <a:gd name="f37" fmla="*/ 41167 f24 1"/>
                              <a:gd name="f38" fmla="*/ 76581 f25 1"/>
                              <a:gd name="f39" fmla="*/ 76200 f24 1"/>
                              <a:gd name="f40" fmla="*/ 0 f25 1"/>
                              <a:gd name="f41" fmla="*/ 38735 f24 1"/>
                              <a:gd name="f42" fmla="+- f26 0 f1"/>
                              <a:gd name="f43" fmla="*/ f29 1 1114425"/>
                              <a:gd name="f44" fmla="*/ f30 1 76200"/>
                              <a:gd name="f45" fmla="*/ f31 1 1114425"/>
                              <a:gd name="f46" fmla="*/ f32 1 76200"/>
                              <a:gd name="f47" fmla="*/ f33 1 1114425"/>
                              <a:gd name="f48" fmla="*/ f34 1 76200"/>
                              <a:gd name="f49" fmla="*/ f35 1 76200"/>
                              <a:gd name="f50" fmla="*/ f36 1 1114425"/>
                              <a:gd name="f51" fmla="*/ f37 1 76200"/>
                              <a:gd name="f52" fmla="*/ f38 1 1114425"/>
                              <a:gd name="f53" fmla="*/ f39 1 76200"/>
                              <a:gd name="f54" fmla="*/ f40 1 1114425"/>
                              <a:gd name="f55" fmla="*/ f41 1 76200"/>
                              <a:gd name="f56" fmla="*/ f43 1 f27"/>
                              <a:gd name="f57" fmla="*/ f44 1 f28"/>
                              <a:gd name="f58" fmla="*/ f45 1 f27"/>
                              <a:gd name="f59" fmla="*/ f46 1 f28"/>
                              <a:gd name="f60" fmla="*/ f47 1 f27"/>
                              <a:gd name="f61" fmla="*/ f48 1 f28"/>
                              <a:gd name="f62" fmla="*/ f49 1 f28"/>
                              <a:gd name="f63" fmla="*/ f50 1 f27"/>
                              <a:gd name="f64" fmla="*/ f51 1 f28"/>
                              <a:gd name="f65" fmla="*/ f52 1 f27"/>
                              <a:gd name="f66" fmla="*/ f53 1 f28"/>
                              <a:gd name="f67" fmla="*/ f54 1 f27"/>
                              <a:gd name="f68" fmla="*/ f55 1 f28"/>
                              <a:gd name="f69" fmla="*/ f67 f18 1"/>
                              <a:gd name="f70" fmla="*/ f60 f18 1"/>
                              <a:gd name="f71" fmla="*/ f66 f19 1"/>
                              <a:gd name="f72" fmla="*/ f57 f19 1"/>
                              <a:gd name="f73" fmla="*/ f56 f18 1"/>
                              <a:gd name="f74" fmla="*/ f58 f18 1"/>
                              <a:gd name="f75" fmla="*/ f59 f19 1"/>
                              <a:gd name="f76" fmla="*/ f61 f19 1"/>
                              <a:gd name="f77" fmla="*/ f62 f19 1"/>
                              <a:gd name="f78" fmla="*/ f63 f18 1"/>
                              <a:gd name="f79" fmla="*/ f64 f19 1"/>
                              <a:gd name="f80" fmla="*/ f65 f18 1"/>
                              <a:gd name="f81" fmla="*/ f68 f19 1"/>
                            </a:gdLst>
                            <a:ahLst/>
                            <a:cxnLst>
                              <a:cxn ang="3cd4">
                                <a:pos x="hc" y="t"/>
                              </a:cxn>
                              <a:cxn ang="0">
                                <a:pos x="r" y="vc"/>
                              </a:cxn>
                              <a:cxn ang="cd4">
                                <a:pos x="hc" y="b"/>
                              </a:cxn>
                              <a:cxn ang="cd2">
                                <a:pos x="l" y="vc"/>
                              </a:cxn>
                              <a:cxn ang="f42">
                                <a:pos x="f73" y="f72"/>
                              </a:cxn>
                              <a:cxn ang="f42">
                                <a:pos x="f74" y="f75"/>
                              </a:cxn>
                              <a:cxn ang="f42">
                                <a:pos x="f70" y="f76"/>
                              </a:cxn>
                              <a:cxn ang="f42">
                                <a:pos x="f70" y="f77"/>
                              </a:cxn>
                              <a:cxn ang="f42">
                                <a:pos x="f78" y="f79"/>
                              </a:cxn>
                              <a:cxn ang="f42">
                                <a:pos x="f80" y="f71"/>
                              </a:cxn>
                              <a:cxn ang="f42">
                                <a:pos x="f69" y="f81"/>
                              </a:cxn>
                              <a:cxn ang="f42">
                                <a:pos x="f73" y="f72"/>
                              </a:cxn>
                            </a:cxnLst>
                            <a:rect l="f69" t="f72" r="f70" b="f71"/>
                            <a:pathLst>
                              <a:path w="1114425" h="76200">
                                <a:moveTo>
                                  <a:pt x="f8" y="f5"/>
                                </a:moveTo>
                                <a:lnTo>
                                  <a:pt x="f9" y="f10"/>
                                </a:lnTo>
                                <a:lnTo>
                                  <a:pt x="f6" y="f11"/>
                                </a:lnTo>
                                <a:lnTo>
                                  <a:pt x="f6" y="f12"/>
                                </a:lnTo>
                                <a:lnTo>
                                  <a:pt x="f13" y="f14"/>
                                </a:lnTo>
                                <a:lnTo>
                                  <a:pt x="f15" y="f7"/>
                                </a:lnTo>
                                <a:lnTo>
                                  <a:pt x="f5" y="f16"/>
                                </a:lnTo>
                                <a:lnTo>
                                  <a:pt x="f8" y="f5"/>
                                </a:lnTo>
                                <a:close/>
                              </a:path>
                            </a:pathLst>
                          </a:custGeom>
                          <a:solidFill>
                            <a:srgbClr val="000000"/>
                          </a:solidFill>
                          <a:ln cap="flat">
                            <a:noFill/>
                            <a:prstDash val="solid"/>
                          </a:ln>
                        </wps:spPr>
                        <wps:bodyPr lIns="0" tIns="0" rIns="0" bIns="0"/>
                      </wps:wsp>
                      <wps:wsp>
                        <wps:cNvPr id="144" name="Shape 945"/>
                        <wps:cNvSpPr/>
                        <wps:spPr>
                          <a:xfrm>
                            <a:off x="4019857" y="2006010"/>
                            <a:ext cx="962040" cy="76105"/>
                          </a:xfrm>
                          <a:custGeom>
                            <a:avLst/>
                            <a:gdLst>
                              <a:gd name="f0" fmla="val 10800000"/>
                              <a:gd name="f1" fmla="val 5400000"/>
                              <a:gd name="f2" fmla="val 180"/>
                              <a:gd name="f3" fmla="val w"/>
                              <a:gd name="f4" fmla="val h"/>
                              <a:gd name="f5" fmla="val 0"/>
                              <a:gd name="f6" fmla="val 962025"/>
                              <a:gd name="f7" fmla="val 76073"/>
                              <a:gd name="f8" fmla="val 76962"/>
                              <a:gd name="f9" fmla="val 76262"/>
                              <a:gd name="f10" fmla="val 34923"/>
                              <a:gd name="f11" fmla="val 52451"/>
                              <a:gd name="f12" fmla="val 58801"/>
                              <a:gd name="f13" fmla="val 76135"/>
                              <a:gd name="f14" fmla="val 41273"/>
                              <a:gd name="f15" fmla="val 75438"/>
                              <a:gd name="f16" fmla="val 36576"/>
                              <a:gd name="f17" fmla="+- 0 0 -90"/>
                              <a:gd name="f18" fmla="*/ f3 1 962025"/>
                              <a:gd name="f19" fmla="*/ f4 1 76073"/>
                              <a:gd name="f20" fmla="val f5"/>
                              <a:gd name="f21" fmla="val f6"/>
                              <a:gd name="f22" fmla="val f7"/>
                              <a:gd name="f23" fmla="*/ f17 f0 1"/>
                              <a:gd name="f24" fmla="+- f22 0 f20"/>
                              <a:gd name="f25" fmla="+- f21 0 f20"/>
                              <a:gd name="f26" fmla="*/ f23 1 f2"/>
                              <a:gd name="f27" fmla="*/ f25 1 962025"/>
                              <a:gd name="f28" fmla="*/ f24 1 76073"/>
                              <a:gd name="f29" fmla="*/ 76962 f25 1"/>
                              <a:gd name="f30" fmla="*/ 0 f24 1"/>
                              <a:gd name="f31" fmla="*/ 76262 f25 1"/>
                              <a:gd name="f32" fmla="*/ 34923 f24 1"/>
                              <a:gd name="f33" fmla="*/ 962025 f25 1"/>
                              <a:gd name="f34" fmla="*/ 52451 f24 1"/>
                              <a:gd name="f35" fmla="*/ 58801 f24 1"/>
                              <a:gd name="f36" fmla="*/ 76135 f25 1"/>
                              <a:gd name="f37" fmla="*/ 41273 f24 1"/>
                              <a:gd name="f38" fmla="*/ 75438 f25 1"/>
                              <a:gd name="f39" fmla="*/ 76073 f24 1"/>
                              <a:gd name="f40" fmla="*/ 0 f25 1"/>
                              <a:gd name="f41" fmla="*/ 36576 f24 1"/>
                              <a:gd name="f42" fmla="+- f26 0 f1"/>
                              <a:gd name="f43" fmla="*/ f29 1 962025"/>
                              <a:gd name="f44" fmla="*/ f30 1 76073"/>
                              <a:gd name="f45" fmla="*/ f31 1 962025"/>
                              <a:gd name="f46" fmla="*/ f32 1 76073"/>
                              <a:gd name="f47" fmla="*/ f33 1 962025"/>
                              <a:gd name="f48" fmla="*/ f34 1 76073"/>
                              <a:gd name="f49" fmla="*/ f35 1 76073"/>
                              <a:gd name="f50" fmla="*/ f36 1 962025"/>
                              <a:gd name="f51" fmla="*/ f37 1 76073"/>
                              <a:gd name="f52" fmla="*/ f38 1 962025"/>
                              <a:gd name="f53" fmla="*/ f39 1 76073"/>
                              <a:gd name="f54" fmla="*/ f40 1 962025"/>
                              <a:gd name="f55" fmla="*/ f41 1 76073"/>
                              <a:gd name="f56" fmla="*/ f43 1 f27"/>
                              <a:gd name="f57" fmla="*/ f44 1 f28"/>
                              <a:gd name="f58" fmla="*/ f45 1 f27"/>
                              <a:gd name="f59" fmla="*/ f46 1 f28"/>
                              <a:gd name="f60" fmla="*/ f47 1 f27"/>
                              <a:gd name="f61" fmla="*/ f48 1 f28"/>
                              <a:gd name="f62" fmla="*/ f49 1 f28"/>
                              <a:gd name="f63" fmla="*/ f50 1 f27"/>
                              <a:gd name="f64" fmla="*/ f51 1 f28"/>
                              <a:gd name="f65" fmla="*/ f52 1 f27"/>
                              <a:gd name="f66" fmla="*/ f53 1 f28"/>
                              <a:gd name="f67" fmla="*/ f54 1 f27"/>
                              <a:gd name="f68" fmla="*/ f55 1 f28"/>
                              <a:gd name="f69" fmla="*/ f67 f18 1"/>
                              <a:gd name="f70" fmla="*/ f60 f18 1"/>
                              <a:gd name="f71" fmla="*/ f66 f19 1"/>
                              <a:gd name="f72" fmla="*/ f57 f19 1"/>
                              <a:gd name="f73" fmla="*/ f56 f18 1"/>
                              <a:gd name="f74" fmla="*/ f58 f18 1"/>
                              <a:gd name="f75" fmla="*/ f59 f19 1"/>
                              <a:gd name="f76" fmla="*/ f61 f19 1"/>
                              <a:gd name="f77" fmla="*/ f62 f19 1"/>
                              <a:gd name="f78" fmla="*/ f63 f18 1"/>
                              <a:gd name="f79" fmla="*/ f64 f19 1"/>
                              <a:gd name="f80" fmla="*/ f65 f18 1"/>
                              <a:gd name="f81" fmla="*/ f68 f19 1"/>
                            </a:gdLst>
                            <a:ahLst/>
                            <a:cxnLst>
                              <a:cxn ang="3cd4">
                                <a:pos x="hc" y="t"/>
                              </a:cxn>
                              <a:cxn ang="0">
                                <a:pos x="r" y="vc"/>
                              </a:cxn>
                              <a:cxn ang="cd4">
                                <a:pos x="hc" y="b"/>
                              </a:cxn>
                              <a:cxn ang="cd2">
                                <a:pos x="l" y="vc"/>
                              </a:cxn>
                              <a:cxn ang="f42">
                                <a:pos x="f73" y="f72"/>
                              </a:cxn>
                              <a:cxn ang="f42">
                                <a:pos x="f74" y="f75"/>
                              </a:cxn>
                              <a:cxn ang="f42">
                                <a:pos x="f70" y="f76"/>
                              </a:cxn>
                              <a:cxn ang="f42">
                                <a:pos x="f70" y="f77"/>
                              </a:cxn>
                              <a:cxn ang="f42">
                                <a:pos x="f78" y="f79"/>
                              </a:cxn>
                              <a:cxn ang="f42">
                                <a:pos x="f80" y="f71"/>
                              </a:cxn>
                              <a:cxn ang="f42">
                                <a:pos x="f69" y="f81"/>
                              </a:cxn>
                              <a:cxn ang="f42">
                                <a:pos x="f73" y="f72"/>
                              </a:cxn>
                            </a:cxnLst>
                            <a:rect l="f69" t="f72" r="f70" b="f71"/>
                            <a:pathLst>
                              <a:path w="962025" h="76073">
                                <a:moveTo>
                                  <a:pt x="f8" y="f5"/>
                                </a:moveTo>
                                <a:lnTo>
                                  <a:pt x="f9" y="f10"/>
                                </a:lnTo>
                                <a:lnTo>
                                  <a:pt x="f6" y="f11"/>
                                </a:lnTo>
                                <a:lnTo>
                                  <a:pt x="f6" y="f12"/>
                                </a:lnTo>
                                <a:lnTo>
                                  <a:pt x="f13" y="f14"/>
                                </a:lnTo>
                                <a:lnTo>
                                  <a:pt x="f15" y="f7"/>
                                </a:lnTo>
                                <a:lnTo>
                                  <a:pt x="f5" y="f16"/>
                                </a:lnTo>
                                <a:lnTo>
                                  <a:pt x="f8" y="f5"/>
                                </a:lnTo>
                                <a:close/>
                              </a:path>
                            </a:pathLst>
                          </a:custGeom>
                          <a:solidFill>
                            <a:srgbClr val="000000"/>
                          </a:solidFill>
                          <a:ln cap="flat">
                            <a:noFill/>
                            <a:prstDash val="solid"/>
                          </a:ln>
                        </wps:spPr>
                        <wps:bodyPr lIns="0" tIns="0" rIns="0" bIns="0"/>
                      </wps:wsp>
                      <wps:wsp>
                        <wps:cNvPr id="145" name="Shape 946"/>
                        <wps:cNvSpPr/>
                        <wps:spPr>
                          <a:xfrm>
                            <a:off x="3915058" y="2348828"/>
                            <a:ext cx="1028736" cy="76206"/>
                          </a:xfrm>
                          <a:custGeom>
                            <a:avLst/>
                            <a:gdLst>
                              <a:gd name="f0" fmla="val 10800000"/>
                              <a:gd name="f1" fmla="val 5400000"/>
                              <a:gd name="f2" fmla="val 180"/>
                              <a:gd name="f3" fmla="val w"/>
                              <a:gd name="f4" fmla="val h"/>
                              <a:gd name="f5" fmla="val 0"/>
                              <a:gd name="f6" fmla="val 1028700"/>
                              <a:gd name="f7" fmla="val 76200"/>
                              <a:gd name="f8" fmla="val 76835"/>
                              <a:gd name="f9" fmla="val 76195"/>
                              <a:gd name="f10" fmla="val 34907"/>
                              <a:gd name="f11" fmla="val 52578"/>
                              <a:gd name="f12" fmla="val 58928"/>
                              <a:gd name="f13" fmla="val 76079"/>
                              <a:gd name="f14" fmla="val 41257"/>
                              <a:gd name="f15" fmla="val 75438"/>
                              <a:gd name="f16" fmla="val 36703"/>
                              <a:gd name="f17" fmla="+- 0 0 -90"/>
                              <a:gd name="f18" fmla="*/ f3 1 1028700"/>
                              <a:gd name="f19" fmla="*/ f4 1 76200"/>
                              <a:gd name="f20" fmla="val f5"/>
                              <a:gd name="f21" fmla="val f6"/>
                              <a:gd name="f22" fmla="val f7"/>
                              <a:gd name="f23" fmla="*/ f17 f0 1"/>
                              <a:gd name="f24" fmla="+- f22 0 f20"/>
                              <a:gd name="f25" fmla="+- f21 0 f20"/>
                              <a:gd name="f26" fmla="*/ f23 1 f2"/>
                              <a:gd name="f27" fmla="*/ f25 1 1028700"/>
                              <a:gd name="f28" fmla="*/ f24 1 76200"/>
                              <a:gd name="f29" fmla="*/ 76835 f25 1"/>
                              <a:gd name="f30" fmla="*/ 0 f24 1"/>
                              <a:gd name="f31" fmla="*/ 76195 f25 1"/>
                              <a:gd name="f32" fmla="*/ 34907 f24 1"/>
                              <a:gd name="f33" fmla="*/ 1028700 f25 1"/>
                              <a:gd name="f34" fmla="*/ 52578 f24 1"/>
                              <a:gd name="f35" fmla="*/ 58928 f24 1"/>
                              <a:gd name="f36" fmla="*/ 76079 f25 1"/>
                              <a:gd name="f37" fmla="*/ 41257 f24 1"/>
                              <a:gd name="f38" fmla="*/ 75438 f25 1"/>
                              <a:gd name="f39" fmla="*/ 76200 f24 1"/>
                              <a:gd name="f40" fmla="*/ 0 f25 1"/>
                              <a:gd name="f41" fmla="*/ 36703 f24 1"/>
                              <a:gd name="f42" fmla="+- f26 0 f1"/>
                              <a:gd name="f43" fmla="*/ f29 1 1028700"/>
                              <a:gd name="f44" fmla="*/ f30 1 76200"/>
                              <a:gd name="f45" fmla="*/ f31 1 1028700"/>
                              <a:gd name="f46" fmla="*/ f32 1 76200"/>
                              <a:gd name="f47" fmla="*/ f33 1 1028700"/>
                              <a:gd name="f48" fmla="*/ f34 1 76200"/>
                              <a:gd name="f49" fmla="*/ f35 1 76200"/>
                              <a:gd name="f50" fmla="*/ f36 1 1028700"/>
                              <a:gd name="f51" fmla="*/ f37 1 76200"/>
                              <a:gd name="f52" fmla="*/ f38 1 1028700"/>
                              <a:gd name="f53" fmla="*/ f39 1 76200"/>
                              <a:gd name="f54" fmla="*/ f40 1 1028700"/>
                              <a:gd name="f55" fmla="*/ f41 1 76200"/>
                              <a:gd name="f56" fmla="*/ f43 1 f27"/>
                              <a:gd name="f57" fmla="*/ f44 1 f28"/>
                              <a:gd name="f58" fmla="*/ f45 1 f27"/>
                              <a:gd name="f59" fmla="*/ f46 1 f28"/>
                              <a:gd name="f60" fmla="*/ f47 1 f27"/>
                              <a:gd name="f61" fmla="*/ f48 1 f28"/>
                              <a:gd name="f62" fmla="*/ f49 1 f28"/>
                              <a:gd name="f63" fmla="*/ f50 1 f27"/>
                              <a:gd name="f64" fmla="*/ f51 1 f28"/>
                              <a:gd name="f65" fmla="*/ f52 1 f27"/>
                              <a:gd name="f66" fmla="*/ f53 1 f28"/>
                              <a:gd name="f67" fmla="*/ f54 1 f27"/>
                              <a:gd name="f68" fmla="*/ f55 1 f28"/>
                              <a:gd name="f69" fmla="*/ f67 f18 1"/>
                              <a:gd name="f70" fmla="*/ f60 f18 1"/>
                              <a:gd name="f71" fmla="*/ f66 f19 1"/>
                              <a:gd name="f72" fmla="*/ f57 f19 1"/>
                              <a:gd name="f73" fmla="*/ f56 f18 1"/>
                              <a:gd name="f74" fmla="*/ f58 f18 1"/>
                              <a:gd name="f75" fmla="*/ f59 f19 1"/>
                              <a:gd name="f76" fmla="*/ f61 f19 1"/>
                              <a:gd name="f77" fmla="*/ f62 f19 1"/>
                              <a:gd name="f78" fmla="*/ f63 f18 1"/>
                              <a:gd name="f79" fmla="*/ f64 f19 1"/>
                              <a:gd name="f80" fmla="*/ f65 f18 1"/>
                              <a:gd name="f81" fmla="*/ f68 f19 1"/>
                            </a:gdLst>
                            <a:ahLst/>
                            <a:cxnLst>
                              <a:cxn ang="3cd4">
                                <a:pos x="hc" y="t"/>
                              </a:cxn>
                              <a:cxn ang="0">
                                <a:pos x="r" y="vc"/>
                              </a:cxn>
                              <a:cxn ang="cd4">
                                <a:pos x="hc" y="b"/>
                              </a:cxn>
                              <a:cxn ang="cd2">
                                <a:pos x="l" y="vc"/>
                              </a:cxn>
                              <a:cxn ang="f42">
                                <a:pos x="f73" y="f72"/>
                              </a:cxn>
                              <a:cxn ang="f42">
                                <a:pos x="f74" y="f75"/>
                              </a:cxn>
                              <a:cxn ang="f42">
                                <a:pos x="f70" y="f76"/>
                              </a:cxn>
                              <a:cxn ang="f42">
                                <a:pos x="f70" y="f77"/>
                              </a:cxn>
                              <a:cxn ang="f42">
                                <a:pos x="f78" y="f79"/>
                              </a:cxn>
                              <a:cxn ang="f42">
                                <a:pos x="f80" y="f71"/>
                              </a:cxn>
                              <a:cxn ang="f42">
                                <a:pos x="f69" y="f81"/>
                              </a:cxn>
                              <a:cxn ang="f42">
                                <a:pos x="f73" y="f72"/>
                              </a:cxn>
                            </a:cxnLst>
                            <a:rect l="f69" t="f72" r="f70" b="f71"/>
                            <a:pathLst>
                              <a:path w="1028700" h="76200">
                                <a:moveTo>
                                  <a:pt x="f8" y="f5"/>
                                </a:moveTo>
                                <a:lnTo>
                                  <a:pt x="f9" y="f10"/>
                                </a:lnTo>
                                <a:lnTo>
                                  <a:pt x="f6" y="f11"/>
                                </a:lnTo>
                                <a:lnTo>
                                  <a:pt x="f6" y="f12"/>
                                </a:lnTo>
                                <a:lnTo>
                                  <a:pt x="f13" y="f14"/>
                                </a:lnTo>
                                <a:lnTo>
                                  <a:pt x="f15" y="f7"/>
                                </a:lnTo>
                                <a:lnTo>
                                  <a:pt x="f5" y="f16"/>
                                </a:lnTo>
                                <a:lnTo>
                                  <a:pt x="f8" y="f5"/>
                                </a:lnTo>
                                <a:close/>
                              </a:path>
                            </a:pathLst>
                          </a:custGeom>
                          <a:solidFill>
                            <a:srgbClr val="000000"/>
                          </a:solidFill>
                          <a:ln cap="flat">
                            <a:noFill/>
                            <a:prstDash val="solid"/>
                          </a:ln>
                        </wps:spPr>
                        <wps:bodyPr lIns="0" tIns="0" rIns="0" bIns="0"/>
                      </wps:wsp>
                      <wps:wsp>
                        <wps:cNvPr id="146" name="Shape 947"/>
                        <wps:cNvSpPr/>
                        <wps:spPr>
                          <a:xfrm>
                            <a:off x="4896191" y="2506534"/>
                            <a:ext cx="944538" cy="498128"/>
                          </a:xfrm>
                          <a:custGeom>
                            <a:avLst/>
                            <a:gdLst>
                              <a:gd name="f0" fmla="val 10800000"/>
                              <a:gd name="f1" fmla="val 5400000"/>
                              <a:gd name="f2" fmla="val 180"/>
                              <a:gd name="f3" fmla="val w"/>
                              <a:gd name="f4" fmla="val h"/>
                              <a:gd name="f5" fmla="val 0"/>
                              <a:gd name="f6" fmla="val 944499"/>
                              <a:gd name="f7" fmla="val 498094"/>
                              <a:gd name="f8" fmla="val 941451"/>
                              <a:gd name="f9" fmla="val 5588"/>
                              <a:gd name="f10" fmla="val 68955"/>
                              <a:gd name="f11" fmla="val 465365"/>
                              <a:gd name="f12" fmla="val 85217"/>
                              <a:gd name="f13" fmla="val 496316"/>
                              <a:gd name="f14" fmla="val 49784"/>
                              <a:gd name="f15" fmla="val 428879"/>
                              <a:gd name="f16" fmla="val 66022"/>
                              <a:gd name="f17" fmla="val 459782"/>
                              <a:gd name="f18" fmla="+- 0 0 -90"/>
                              <a:gd name="f19" fmla="*/ f3 1 944499"/>
                              <a:gd name="f20" fmla="*/ f4 1 498094"/>
                              <a:gd name="f21" fmla="val f5"/>
                              <a:gd name="f22" fmla="val f6"/>
                              <a:gd name="f23" fmla="val f7"/>
                              <a:gd name="f24" fmla="*/ f18 f0 1"/>
                              <a:gd name="f25" fmla="+- f23 0 f21"/>
                              <a:gd name="f26" fmla="+- f22 0 f21"/>
                              <a:gd name="f27" fmla="*/ f24 1 f2"/>
                              <a:gd name="f28" fmla="*/ f26 1 944499"/>
                              <a:gd name="f29" fmla="*/ f25 1 498094"/>
                              <a:gd name="f30" fmla="*/ 941451 f26 1"/>
                              <a:gd name="f31" fmla="*/ 0 f25 1"/>
                              <a:gd name="f32" fmla="*/ 944499 f26 1"/>
                              <a:gd name="f33" fmla="*/ 5588 f25 1"/>
                              <a:gd name="f34" fmla="*/ 68955 f26 1"/>
                              <a:gd name="f35" fmla="*/ 465365 f25 1"/>
                              <a:gd name="f36" fmla="*/ 85217 f26 1"/>
                              <a:gd name="f37" fmla="*/ 496316 f25 1"/>
                              <a:gd name="f38" fmla="*/ 0 f26 1"/>
                              <a:gd name="f39" fmla="*/ 498094 f25 1"/>
                              <a:gd name="f40" fmla="*/ 49784 f26 1"/>
                              <a:gd name="f41" fmla="*/ 428879 f25 1"/>
                              <a:gd name="f42" fmla="*/ 66022 f26 1"/>
                              <a:gd name="f43" fmla="*/ 459782 f25 1"/>
                              <a:gd name="f44" fmla="+- f27 0 f1"/>
                              <a:gd name="f45" fmla="*/ f30 1 944499"/>
                              <a:gd name="f46" fmla="*/ f31 1 498094"/>
                              <a:gd name="f47" fmla="*/ f32 1 944499"/>
                              <a:gd name="f48" fmla="*/ f33 1 498094"/>
                              <a:gd name="f49" fmla="*/ f34 1 944499"/>
                              <a:gd name="f50" fmla="*/ f35 1 498094"/>
                              <a:gd name="f51" fmla="*/ f36 1 944499"/>
                              <a:gd name="f52" fmla="*/ f37 1 498094"/>
                              <a:gd name="f53" fmla="*/ f38 1 944499"/>
                              <a:gd name="f54" fmla="*/ f39 1 498094"/>
                              <a:gd name="f55" fmla="*/ f40 1 944499"/>
                              <a:gd name="f56" fmla="*/ f41 1 498094"/>
                              <a:gd name="f57" fmla="*/ f42 1 944499"/>
                              <a:gd name="f58" fmla="*/ f43 1 498094"/>
                              <a:gd name="f59" fmla="*/ f45 1 f28"/>
                              <a:gd name="f60" fmla="*/ f46 1 f29"/>
                              <a:gd name="f61" fmla="*/ f47 1 f28"/>
                              <a:gd name="f62" fmla="*/ f48 1 f29"/>
                              <a:gd name="f63" fmla="*/ f49 1 f28"/>
                              <a:gd name="f64" fmla="*/ f50 1 f29"/>
                              <a:gd name="f65" fmla="*/ f51 1 f28"/>
                              <a:gd name="f66" fmla="*/ f52 1 f29"/>
                              <a:gd name="f67" fmla="*/ f53 1 f28"/>
                              <a:gd name="f68" fmla="*/ f54 1 f29"/>
                              <a:gd name="f69" fmla="*/ f55 1 f28"/>
                              <a:gd name="f70" fmla="*/ f56 1 f29"/>
                              <a:gd name="f71" fmla="*/ f57 1 f28"/>
                              <a:gd name="f72" fmla="*/ f58 1 f29"/>
                              <a:gd name="f73" fmla="*/ f67 f19 1"/>
                              <a:gd name="f74" fmla="*/ f61 f19 1"/>
                              <a:gd name="f75" fmla="*/ f68 f20 1"/>
                              <a:gd name="f76" fmla="*/ f60 f20 1"/>
                              <a:gd name="f77" fmla="*/ f59 f19 1"/>
                              <a:gd name="f78" fmla="*/ f62 f20 1"/>
                              <a:gd name="f79" fmla="*/ f63 f19 1"/>
                              <a:gd name="f80" fmla="*/ f64 f20 1"/>
                              <a:gd name="f81" fmla="*/ f65 f19 1"/>
                              <a:gd name="f82" fmla="*/ f66 f20 1"/>
                              <a:gd name="f83" fmla="*/ f69 f19 1"/>
                              <a:gd name="f84" fmla="*/ f70 f20 1"/>
                              <a:gd name="f85" fmla="*/ f71 f19 1"/>
                              <a:gd name="f86" fmla="*/ f72 f20 1"/>
                            </a:gdLst>
                            <a:ahLst/>
                            <a:cxnLst>
                              <a:cxn ang="3cd4">
                                <a:pos x="hc" y="t"/>
                              </a:cxn>
                              <a:cxn ang="0">
                                <a:pos x="r" y="vc"/>
                              </a:cxn>
                              <a:cxn ang="cd4">
                                <a:pos x="hc" y="b"/>
                              </a:cxn>
                              <a:cxn ang="cd2">
                                <a:pos x="l" y="vc"/>
                              </a:cxn>
                              <a:cxn ang="f44">
                                <a:pos x="f77" y="f76"/>
                              </a:cxn>
                              <a:cxn ang="f44">
                                <a:pos x="f74" y="f78"/>
                              </a:cxn>
                              <a:cxn ang="f44">
                                <a:pos x="f79" y="f80"/>
                              </a:cxn>
                              <a:cxn ang="f44">
                                <a:pos x="f81" y="f82"/>
                              </a:cxn>
                              <a:cxn ang="f44">
                                <a:pos x="f73" y="f75"/>
                              </a:cxn>
                              <a:cxn ang="f44">
                                <a:pos x="f83" y="f84"/>
                              </a:cxn>
                              <a:cxn ang="f44">
                                <a:pos x="f85" y="f86"/>
                              </a:cxn>
                              <a:cxn ang="f44">
                                <a:pos x="f77" y="f76"/>
                              </a:cxn>
                            </a:cxnLst>
                            <a:rect l="f73" t="f76" r="f74" b="f75"/>
                            <a:pathLst>
                              <a:path w="944499" h="498094">
                                <a:moveTo>
                                  <a:pt x="f8" y="f5"/>
                                </a:moveTo>
                                <a:lnTo>
                                  <a:pt x="f6" y="f9"/>
                                </a:lnTo>
                                <a:lnTo>
                                  <a:pt x="f10" y="f11"/>
                                </a:lnTo>
                                <a:lnTo>
                                  <a:pt x="f12" y="f13"/>
                                </a:lnTo>
                                <a:lnTo>
                                  <a:pt x="f5" y="f7"/>
                                </a:lnTo>
                                <a:lnTo>
                                  <a:pt x="f14" y="f15"/>
                                </a:lnTo>
                                <a:lnTo>
                                  <a:pt x="f16" y="f17"/>
                                </a:lnTo>
                                <a:lnTo>
                                  <a:pt x="f8" y="f5"/>
                                </a:lnTo>
                                <a:close/>
                              </a:path>
                            </a:pathLst>
                          </a:custGeom>
                          <a:solidFill>
                            <a:srgbClr val="000000"/>
                          </a:solidFill>
                          <a:ln cap="flat">
                            <a:noFill/>
                            <a:prstDash val="solid"/>
                          </a:ln>
                        </wps:spPr>
                        <wps:bodyPr lIns="0" tIns="0" rIns="0" bIns="0"/>
                      </wps:wsp>
                      <wps:wsp>
                        <wps:cNvPr id="147" name="Shape 948"/>
                        <wps:cNvSpPr/>
                        <wps:spPr>
                          <a:xfrm>
                            <a:off x="2714807" y="3176168"/>
                            <a:ext cx="1145148" cy="993056"/>
                          </a:xfrm>
                          <a:custGeom>
                            <a:avLst/>
                            <a:gdLst>
                              <a:gd name="f0" fmla="val 10800000"/>
                              <a:gd name="f1" fmla="val 5400000"/>
                              <a:gd name="f2" fmla="val 180"/>
                              <a:gd name="f3" fmla="val w"/>
                              <a:gd name="f4" fmla="val h"/>
                              <a:gd name="f5" fmla="val 0"/>
                              <a:gd name="f6" fmla="val 1145032"/>
                              <a:gd name="f7" fmla="val 993013"/>
                              <a:gd name="f8" fmla="val 82550"/>
                              <a:gd name="f9" fmla="val 21082"/>
                              <a:gd name="f10" fmla="val 59665"/>
                              <a:gd name="f11" fmla="val 47461"/>
                              <a:gd name="f12" fmla="val 988187"/>
                              <a:gd name="f13" fmla="val 1140968"/>
                              <a:gd name="f14" fmla="val 55477"/>
                              <a:gd name="f15" fmla="val 52288"/>
                              <a:gd name="f16" fmla="val 32639"/>
                              <a:gd name="f17" fmla="val 78613"/>
                              <a:gd name="f18" fmla="+- 0 0 -90"/>
                              <a:gd name="f19" fmla="*/ f3 1 1145032"/>
                              <a:gd name="f20" fmla="*/ f4 1 993013"/>
                              <a:gd name="f21" fmla="val f5"/>
                              <a:gd name="f22" fmla="val f6"/>
                              <a:gd name="f23" fmla="val f7"/>
                              <a:gd name="f24" fmla="*/ f18 f0 1"/>
                              <a:gd name="f25" fmla="+- f23 0 f21"/>
                              <a:gd name="f26" fmla="+- f22 0 f21"/>
                              <a:gd name="f27" fmla="*/ f24 1 f2"/>
                              <a:gd name="f28" fmla="*/ f26 1 1145032"/>
                              <a:gd name="f29" fmla="*/ f25 1 993013"/>
                              <a:gd name="f30" fmla="*/ 0 f26 1"/>
                              <a:gd name="f31" fmla="*/ 0 f25 1"/>
                              <a:gd name="f32" fmla="*/ 82550 f26 1"/>
                              <a:gd name="f33" fmla="*/ 21082 f25 1"/>
                              <a:gd name="f34" fmla="*/ 59665 f26 1"/>
                              <a:gd name="f35" fmla="*/ 47461 f25 1"/>
                              <a:gd name="f36" fmla="*/ 1145032 f26 1"/>
                              <a:gd name="f37" fmla="*/ 988187 f25 1"/>
                              <a:gd name="f38" fmla="*/ 1140968 f26 1"/>
                              <a:gd name="f39" fmla="*/ 993013 f25 1"/>
                              <a:gd name="f40" fmla="*/ 55477 f26 1"/>
                              <a:gd name="f41" fmla="*/ 52288 f25 1"/>
                              <a:gd name="f42" fmla="*/ 32639 f26 1"/>
                              <a:gd name="f43" fmla="*/ 78613 f25 1"/>
                              <a:gd name="f44" fmla="+- f27 0 f1"/>
                              <a:gd name="f45" fmla="*/ f30 1 1145032"/>
                              <a:gd name="f46" fmla="*/ f31 1 993013"/>
                              <a:gd name="f47" fmla="*/ f32 1 1145032"/>
                              <a:gd name="f48" fmla="*/ f33 1 993013"/>
                              <a:gd name="f49" fmla="*/ f34 1 1145032"/>
                              <a:gd name="f50" fmla="*/ f35 1 993013"/>
                              <a:gd name="f51" fmla="*/ f36 1 1145032"/>
                              <a:gd name="f52" fmla="*/ f37 1 993013"/>
                              <a:gd name="f53" fmla="*/ f38 1 1145032"/>
                              <a:gd name="f54" fmla="*/ f39 1 993013"/>
                              <a:gd name="f55" fmla="*/ f40 1 1145032"/>
                              <a:gd name="f56" fmla="*/ f41 1 993013"/>
                              <a:gd name="f57" fmla="*/ f42 1 1145032"/>
                              <a:gd name="f58" fmla="*/ f43 1 993013"/>
                              <a:gd name="f59" fmla="*/ f45 1 f28"/>
                              <a:gd name="f60" fmla="*/ f46 1 f29"/>
                              <a:gd name="f61" fmla="*/ f47 1 f28"/>
                              <a:gd name="f62" fmla="*/ f48 1 f29"/>
                              <a:gd name="f63" fmla="*/ f49 1 f28"/>
                              <a:gd name="f64" fmla="*/ f50 1 f29"/>
                              <a:gd name="f65" fmla="*/ f51 1 f28"/>
                              <a:gd name="f66" fmla="*/ f52 1 f29"/>
                              <a:gd name="f67" fmla="*/ f53 1 f28"/>
                              <a:gd name="f68" fmla="*/ f54 1 f29"/>
                              <a:gd name="f69" fmla="*/ f55 1 f28"/>
                              <a:gd name="f70" fmla="*/ f56 1 f29"/>
                              <a:gd name="f71" fmla="*/ f57 1 f28"/>
                              <a:gd name="f72" fmla="*/ f58 1 f29"/>
                              <a:gd name="f73" fmla="*/ f59 f19 1"/>
                              <a:gd name="f74" fmla="*/ f65 f19 1"/>
                              <a:gd name="f75" fmla="*/ f68 f20 1"/>
                              <a:gd name="f76" fmla="*/ f60 f20 1"/>
                              <a:gd name="f77" fmla="*/ f61 f19 1"/>
                              <a:gd name="f78" fmla="*/ f62 f20 1"/>
                              <a:gd name="f79" fmla="*/ f63 f19 1"/>
                              <a:gd name="f80" fmla="*/ f64 f20 1"/>
                              <a:gd name="f81" fmla="*/ f66 f20 1"/>
                              <a:gd name="f82" fmla="*/ f67 f19 1"/>
                              <a:gd name="f83" fmla="*/ f69 f19 1"/>
                              <a:gd name="f84" fmla="*/ f70 f20 1"/>
                              <a:gd name="f85" fmla="*/ f71 f19 1"/>
                              <a:gd name="f86" fmla="*/ f72 f20 1"/>
                            </a:gdLst>
                            <a:ahLst/>
                            <a:cxnLst>
                              <a:cxn ang="3cd4">
                                <a:pos x="hc" y="t"/>
                              </a:cxn>
                              <a:cxn ang="0">
                                <a:pos x="r" y="vc"/>
                              </a:cxn>
                              <a:cxn ang="cd4">
                                <a:pos x="hc" y="b"/>
                              </a:cxn>
                              <a:cxn ang="cd2">
                                <a:pos x="l" y="vc"/>
                              </a:cxn>
                              <a:cxn ang="f44">
                                <a:pos x="f73" y="f76"/>
                              </a:cxn>
                              <a:cxn ang="f44">
                                <a:pos x="f77" y="f78"/>
                              </a:cxn>
                              <a:cxn ang="f44">
                                <a:pos x="f79" y="f80"/>
                              </a:cxn>
                              <a:cxn ang="f44">
                                <a:pos x="f74" y="f81"/>
                              </a:cxn>
                              <a:cxn ang="f44">
                                <a:pos x="f82" y="f75"/>
                              </a:cxn>
                              <a:cxn ang="f44">
                                <a:pos x="f83" y="f84"/>
                              </a:cxn>
                              <a:cxn ang="f44">
                                <a:pos x="f85" y="f86"/>
                              </a:cxn>
                              <a:cxn ang="f44">
                                <a:pos x="f73" y="f76"/>
                              </a:cxn>
                            </a:cxnLst>
                            <a:rect l="f73" t="f76" r="f74" b="f75"/>
                            <a:pathLst>
                              <a:path w="1145032" h="993013">
                                <a:moveTo>
                                  <a:pt x="f5" y="f5"/>
                                </a:moveTo>
                                <a:lnTo>
                                  <a:pt x="f8" y="f9"/>
                                </a:lnTo>
                                <a:lnTo>
                                  <a:pt x="f10" y="f11"/>
                                </a:lnTo>
                                <a:lnTo>
                                  <a:pt x="f6" y="f12"/>
                                </a:lnTo>
                                <a:lnTo>
                                  <a:pt x="f13" y="f7"/>
                                </a:lnTo>
                                <a:lnTo>
                                  <a:pt x="f14" y="f15"/>
                                </a:lnTo>
                                <a:lnTo>
                                  <a:pt x="f16" y="f17"/>
                                </a:lnTo>
                                <a:lnTo>
                                  <a:pt x="f5" y="f5"/>
                                </a:lnTo>
                                <a:close/>
                              </a:path>
                            </a:pathLst>
                          </a:custGeom>
                          <a:solidFill>
                            <a:srgbClr val="000000"/>
                          </a:solidFill>
                          <a:ln cap="flat">
                            <a:noFill/>
                            <a:prstDash val="solid"/>
                          </a:ln>
                        </wps:spPr>
                        <wps:bodyPr lIns="0" tIns="0" rIns="0" bIns="0"/>
                      </wps:wsp>
                      <wps:wsp>
                        <wps:cNvPr id="148" name="Shape 949"/>
                        <wps:cNvSpPr/>
                        <wps:spPr>
                          <a:xfrm>
                            <a:off x="0" y="2684842"/>
                            <a:ext cx="724031" cy="76105"/>
                          </a:xfrm>
                          <a:custGeom>
                            <a:avLst/>
                            <a:gdLst>
                              <a:gd name="f0" fmla="val 10800000"/>
                              <a:gd name="f1" fmla="val 5400000"/>
                              <a:gd name="f2" fmla="val 180"/>
                              <a:gd name="f3" fmla="val w"/>
                              <a:gd name="f4" fmla="val h"/>
                              <a:gd name="f5" fmla="val 0"/>
                              <a:gd name="f6" fmla="val 724065"/>
                              <a:gd name="f7" fmla="val 76073"/>
                              <a:gd name="f8" fmla="val 645973"/>
                              <a:gd name="f9" fmla="val 34036"/>
                              <a:gd name="f10" fmla="val 649973"/>
                              <a:gd name="f11" fmla="val 648138"/>
                              <a:gd name="f12" fmla="val 41181"/>
                              <a:gd name="f13" fmla="val 330"/>
                              <a:gd name="f14" fmla="val 75311"/>
                              <a:gd name="f15" fmla="val 68961"/>
                              <a:gd name="f16" fmla="val 647804"/>
                              <a:gd name="f17" fmla="val 34831"/>
                              <a:gd name="f18" fmla="+- 0 0 -90"/>
                              <a:gd name="f19" fmla="*/ f3 1 724065"/>
                              <a:gd name="f20" fmla="*/ f4 1 76073"/>
                              <a:gd name="f21" fmla="val f5"/>
                              <a:gd name="f22" fmla="val f6"/>
                              <a:gd name="f23" fmla="val f7"/>
                              <a:gd name="f24" fmla="*/ f18 f0 1"/>
                              <a:gd name="f25" fmla="+- f23 0 f21"/>
                              <a:gd name="f26" fmla="+- f22 0 f21"/>
                              <a:gd name="f27" fmla="*/ f24 1 f2"/>
                              <a:gd name="f28" fmla="*/ f26 1 724065"/>
                              <a:gd name="f29" fmla="*/ f25 1 76073"/>
                              <a:gd name="f30" fmla="*/ 645973 f26 1"/>
                              <a:gd name="f31" fmla="*/ 0 f25 1"/>
                              <a:gd name="f32" fmla="*/ 724065 f26 1"/>
                              <a:gd name="f33" fmla="*/ 34036 f25 1"/>
                              <a:gd name="f34" fmla="*/ 649973 f26 1"/>
                              <a:gd name="f35" fmla="*/ 76073 f25 1"/>
                              <a:gd name="f36" fmla="*/ 648138 f26 1"/>
                              <a:gd name="f37" fmla="*/ 41181 f25 1"/>
                              <a:gd name="f38" fmla="*/ 330 f26 1"/>
                              <a:gd name="f39" fmla="*/ 75311 f25 1"/>
                              <a:gd name="f40" fmla="*/ 0 f26 1"/>
                              <a:gd name="f41" fmla="*/ 68961 f25 1"/>
                              <a:gd name="f42" fmla="*/ 647804 f26 1"/>
                              <a:gd name="f43" fmla="*/ 34831 f25 1"/>
                              <a:gd name="f44" fmla="+- f27 0 f1"/>
                              <a:gd name="f45" fmla="*/ f30 1 724065"/>
                              <a:gd name="f46" fmla="*/ f31 1 76073"/>
                              <a:gd name="f47" fmla="*/ f32 1 724065"/>
                              <a:gd name="f48" fmla="*/ f33 1 76073"/>
                              <a:gd name="f49" fmla="*/ f34 1 724065"/>
                              <a:gd name="f50" fmla="*/ f35 1 76073"/>
                              <a:gd name="f51" fmla="*/ f36 1 724065"/>
                              <a:gd name="f52" fmla="*/ f37 1 76073"/>
                              <a:gd name="f53" fmla="*/ f38 1 724065"/>
                              <a:gd name="f54" fmla="*/ f39 1 76073"/>
                              <a:gd name="f55" fmla="*/ f40 1 724065"/>
                              <a:gd name="f56" fmla="*/ f41 1 76073"/>
                              <a:gd name="f57" fmla="*/ f42 1 724065"/>
                              <a:gd name="f58" fmla="*/ f43 1 76073"/>
                              <a:gd name="f59" fmla="*/ f45 1 f28"/>
                              <a:gd name="f60" fmla="*/ f46 1 f29"/>
                              <a:gd name="f61" fmla="*/ f47 1 f28"/>
                              <a:gd name="f62" fmla="*/ f48 1 f29"/>
                              <a:gd name="f63" fmla="*/ f49 1 f28"/>
                              <a:gd name="f64" fmla="*/ f50 1 f29"/>
                              <a:gd name="f65" fmla="*/ f51 1 f28"/>
                              <a:gd name="f66" fmla="*/ f52 1 f29"/>
                              <a:gd name="f67" fmla="*/ f53 1 f28"/>
                              <a:gd name="f68" fmla="*/ f54 1 f29"/>
                              <a:gd name="f69" fmla="*/ f55 1 f28"/>
                              <a:gd name="f70" fmla="*/ f56 1 f29"/>
                              <a:gd name="f71" fmla="*/ f57 1 f28"/>
                              <a:gd name="f72" fmla="*/ f58 1 f29"/>
                              <a:gd name="f73" fmla="*/ f69 f19 1"/>
                              <a:gd name="f74" fmla="*/ f61 f19 1"/>
                              <a:gd name="f75" fmla="*/ f64 f20 1"/>
                              <a:gd name="f76" fmla="*/ f60 f20 1"/>
                              <a:gd name="f77" fmla="*/ f59 f19 1"/>
                              <a:gd name="f78" fmla="*/ f62 f20 1"/>
                              <a:gd name="f79" fmla="*/ f63 f19 1"/>
                              <a:gd name="f80" fmla="*/ f65 f19 1"/>
                              <a:gd name="f81" fmla="*/ f66 f20 1"/>
                              <a:gd name="f82" fmla="*/ f67 f19 1"/>
                              <a:gd name="f83" fmla="*/ f68 f20 1"/>
                              <a:gd name="f84" fmla="*/ f70 f20 1"/>
                              <a:gd name="f85" fmla="*/ f71 f19 1"/>
                              <a:gd name="f86" fmla="*/ f72 f20 1"/>
                            </a:gdLst>
                            <a:ahLst/>
                            <a:cxnLst>
                              <a:cxn ang="3cd4">
                                <a:pos x="hc" y="t"/>
                              </a:cxn>
                              <a:cxn ang="0">
                                <a:pos x="r" y="vc"/>
                              </a:cxn>
                              <a:cxn ang="cd4">
                                <a:pos x="hc" y="b"/>
                              </a:cxn>
                              <a:cxn ang="cd2">
                                <a:pos x="l" y="vc"/>
                              </a:cxn>
                              <a:cxn ang="f44">
                                <a:pos x="f77" y="f76"/>
                              </a:cxn>
                              <a:cxn ang="f44">
                                <a:pos x="f74" y="f78"/>
                              </a:cxn>
                              <a:cxn ang="f44">
                                <a:pos x="f79" y="f75"/>
                              </a:cxn>
                              <a:cxn ang="f44">
                                <a:pos x="f80" y="f81"/>
                              </a:cxn>
                              <a:cxn ang="f44">
                                <a:pos x="f82" y="f83"/>
                              </a:cxn>
                              <a:cxn ang="f44">
                                <a:pos x="f73" y="f84"/>
                              </a:cxn>
                              <a:cxn ang="f44">
                                <a:pos x="f85" y="f86"/>
                              </a:cxn>
                              <a:cxn ang="f44">
                                <a:pos x="f77" y="f76"/>
                              </a:cxn>
                            </a:cxnLst>
                            <a:rect l="f73" t="f76" r="f74" b="f75"/>
                            <a:pathLst>
                              <a:path w="724065" h="76073">
                                <a:moveTo>
                                  <a:pt x="f8" y="f5"/>
                                </a:moveTo>
                                <a:lnTo>
                                  <a:pt x="f6" y="f9"/>
                                </a:lnTo>
                                <a:lnTo>
                                  <a:pt x="f10" y="f7"/>
                                </a:lnTo>
                                <a:lnTo>
                                  <a:pt x="f11" y="f12"/>
                                </a:lnTo>
                                <a:lnTo>
                                  <a:pt x="f13" y="f14"/>
                                </a:lnTo>
                                <a:lnTo>
                                  <a:pt x="f5" y="f15"/>
                                </a:lnTo>
                                <a:lnTo>
                                  <a:pt x="f16" y="f17"/>
                                </a:lnTo>
                                <a:lnTo>
                                  <a:pt x="f8" y="f5"/>
                                </a:lnTo>
                                <a:close/>
                              </a:path>
                            </a:pathLst>
                          </a:custGeom>
                          <a:solidFill>
                            <a:srgbClr val="000000"/>
                          </a:solidFill>
                          <a:ln cap="flat">
                            <a:noFill/>
                            <a:prstDash val="solid"/>
                          </a:ln>
                        </wps:spPr>
                        <wps:bodyPr lIns="0" tIns="0" rIns="0" bIns="0"/>
                      </wps:wsp>
                    </wpg:wgp>
                  </a:graphicData>
                </a:graphic>
              </wp:inline>
            </w:drawing>
          </mc:Choice>
          <mc:Fallback>
            <w:pict>
              <v:group w14:anchorId="10B887CE" id="Grupo 29" o:spid="_x0000_s1139" style="width:484.55pt;height:343.3pt;mso-position-horizontal-relative:char;mso-position-vertical-relative:line" coordsize="61538,435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">
                <v:rect id="Rectangle 901" o:spid="_x0000_s1140" style="position:absolute;left:4809;width:28039;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3F4B518B" w14:textId="77777777" w:rsidR="0096536C" w:rsidRDefault="00537B24">
                        <w:pPr>
                          <w:spacing w:after="160"/>
                          <w:ind w:left="0" w:firstLine="0"/>
                          <w:rPr>
                            <w:b/>
                            <w:bCs/>
                          </w:rPr>
                        </w:pPr>
                        <w:r>
                          <w:rPr>
                            <w:b/>
                            <w:bCs/>
                          </w:rPr>
                          <w:t>Modulo Nuevo Cliente</w:t>
                        </w:r>
                      </w:p>
                    </w:txbxContent>
                  </v:textbox>
                </v:rect>
                <v:rect id="Rectangle 902" o:spid="_x0000_s1141" style="position:absolute;left:25905;top:52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30A99478" w14:textId="77777777" w:rsidR="0096536C" w:rsidRDefault="00537B24">
                        <w:pPr>
                          <w:spacing w:after="160"/>
                          <w:ind w:left="0" w:firstLine="0"/>
                        </w:pPr>
                        <w:r>
                          <w:t xml:space="preserve"> </w:t>
                        </w:r>
                      </w:p>
                    </w:txbxContent>
                  </v:textbox>
                </v:rect>
                <v:rect id="Rectangle 903" o:spid="_x0000_s1142" style="position:absolute;left:26270;top:227;width:50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5AD6DA53" w14:textId="77777777" w:rsidR="0096536C" w:rsidRDefault="00537B24">
                        <w:pPr>
                          <w:spacing w:after="160"/>
                          <w:ind w:left="0" w:firstLine="0"/>
                        </w:pPr>
                        <w:r>
                          <w:t xml:space="preserve"> </w:t>
                        </w:r>
                      </w:p>
                    </w:txbxContent>
                  </v:textbox>
                </v:rect>
                <v:rect id="Rectangle 904" o:spid="_x0000_s1143" style="position:absolute;left:52628;top:35941;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4E0EF799" w14:textId="77777777" w:rsidR="0096536C" w:rsidRDefault="00537B24">
                        <w:pPr>
                          <w:spacing w:after="160"/>
                          <w:ind w:left="0" w:firstLine="0"/>
                        </w:pPr>
                        <w:r>
                          <w:t xml:space="preserve"> </w:t>
                        </w:r>
                      </w:p>
                    </w:txbxContent>
                  </v:textbox>
                </v:rect>
                <v:rect id="Rectangle 905" o:spid="_x0000_s1144" style="position:absolute;left:4809;top:39779;width:678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65653F0B" w14:textId="77777777" w:rsidR="0096536C" w:rsidRDefault="00537B24">
                        <w:pPr>
                          <w:spacing w:after="160"/>
                          <w:ind w:left="0" w:firstLine="0"/>
                        </w:pPr>
                        <w:r>
                          <w:t xml:space="preserve">Interfaz </w:t>
                        </w:r>
                      </w:p>
                    </w:txbxContent>
                  </v:textbox>
                </v:rect>
                <v:rect id="Rectangle 906" o:spid="_x0000_s1145" style="position:absolute;left:9914;top:39779;width:157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75BF2138" w14:textId="77777777" w:rsidR="0096536C" w:rsidRDefault="00537B24">
                        <w:pPr>
                          <w:spacing w:after="160"/>
                          <w:ind w:left="0" w:firstLine="0"/>
                        </w:pPr>
                        <w:r>
                          <w:t>m</w:t>
                        </w:r>
                      </w:p>
                    </w:txbxContent>
                  </v:textbox>
                </v:rect>
                <v:rect id="Rectangle 907" o:spid="_x0000_s1146" style="position:absolute;left:11102;top:39779;width:312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49B4A60F" w14:textId="77777777" w:rsidR="0096536C" w:rsidRDefault="00537B24">
                        <w:pPr>
                          <w:spacing w:after="160"/>
                          <w:ind w:left="0" w:firstLine="0"/>
                        </w:pPr>
                        <w:proofErr w:type="spellStart"/>
                        <w:r>
                          <w:t>ediante</w:t>
                        </w:r>
                        <w:proofErr w:type="spellEnd"/>
                        <w:r>
                          <w:t xml:space="preserve"> la cual se ingresa al </w:t>
                        </w:r>
                        <w:r>
                          <w:t xml:space="preserve">sistema la </w:t>
                        </w:r>
                      </w:p>
                    </w:txbxContent>
                  </v:textbox>
                </v:rect>
                <v:rect id="Rectangle 908" o:spid="_x0000_s1147" style="position:absolute;left:34625;top:39779;width:990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438C009E" w14:textId="77777777" w:rsidR="0096536C" w:rsidRDefault="00537B24">
                        <w:pPr>
                          <w:spacing w:after="160"/>
                          <w:ind w:left="0" w:firstLine="0"/>
                        </w:pPr>
                        <w:r>
                          <w:t>información</w:t>
                        </w:r>
                      </w:p>
                    </w:txbxContent>
                  </v:textbox>
                </v:rect>
                <v:rect id="Rectangle 909" o:spid="_x0000_s1148" style="position:absolute;left:42077;top:3977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47626B91" w14:textId="77777777" w:rsidR="0096536C" w:rsidRDefault="00537B24">
                        <w:pPr>
                          <w:spacing w:after="160"/>
                          <w:ind w:left="0" w:firstLine="0"/>
                        </w:pPr>
                        <w:r>
                          <w:t xml:space="preserve"> </w:t>
                        </w:r>
                      </w:p>
                    </w:txbxContent>
                  </v:textbox>
                </v:rect>
                <v:rect id="Rectangle 910" o:spid="_x0000_s1149" style="position:absolute;left:42458;top:39779;width:443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226366D6" w14:textId="77777777" w:rsidR="0096536C" w:rsidRDefault="00537B24">
                        <w:pPr>
                          <w:spacing w:after="160"/>
                          <w:ind w:left="0" w:firstLine="0"/>
                        </w:pPr>
                        <w:r>
                          <w:t>de un</w:t>
                        </w:r>
                      </w:p>
                    </w:txbxContent>
                  </v:textbox>
                </v:rect>
                <v:rect id="Rectangle 911" o:spid="_x0000_s1150" style="position:absolute;left:45796;top:3977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1CC49373" w14:textId="77777777" w:rsidR="0096536C" w:rsidRDefault="00537B24">
                        <w:pPr>
                          <w:spacing w:after="160"/>
                          <w:ind w:left="0" w:firstLine="0"/>
                        </w:pPr>
                        <w:r>
                          <w:t xml:space="preserve"> </w:t>
                        </w:r>
                      </w:p>
                    </w:txbxContent>
                  </v:textbox>
                </v:rect>
                <v:rect id="Rectangle 912" o:spid="_x0000_s1151" style="position:absolute;left:46177;top:39779;width:1536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4A884AB3" w14:textId="77777777" w:rsidR="0096536C" w:rsidRDefault="00537B24">
                        <w:pPr>
                          <w:spacing w:after="160"/>
                          <w:ind w:left="0" w:firstLine="0"/>
                        </w:pPr>
                        <w:r>
                          <w:t xml:space="preserve">nuevo cliente para </w:t>
                        </w:r>
                      </w:p>
                    </w:txbxContent>
                  </v:textbox>
                </v:rect>
                <v:rect id="Rectangle 913" o:spid="_x0000_s1152" style="position:absolute;left:4809;top:41654;width:1810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34D7F6ED" w14:textId="77777777" w:rsidR="0096536C" w:rsidRDefault="00537B24">
                        <w:pPr>
                          <w:spacing w:after="160"/>
                          <w:ind w:left="0" w:firstLine="0"/>
                        </w:pPr>
                        <w:r>
                          <w:t>el proceso de empeño.</w:t>
                        </w:r>
                      </w:p>
                    </w:txbxContent>
                  </v:textbox>
                </v:rect>
                <v:rect id="Rectangle 914" o:spid="_x0000_s1153" style="position:absolute;left:18436;top:4135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2093C550" w14:textId="77777777" w:rsidR="0096536C" w:rsidRDefault="00537B24">
                        <w:pPr>
                          <w:spacing w:after="160"/>
                          <w:ind w:left="0" w:firstLine="0"/>
                        </w:pPr>
                        <w:r>
                          <w:t xml:space="preserve"> </w:t>
                        </w:r>
                      </w:p>
                    </w:txbxContent>
                  </v:textbox>
                </v:rect>
                <v:shape id="Picture 942" o:spid="_x0000_s1154" type="#_x0000_t75" style="position:absolute;left:4808;top:2235;width:47745;height:34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">
                  <v:imagedata r:id="rId88" o:title=""/>
                </v:shape>
                <v:shape id="Shape 943" o:spid="_x0000_s1155" style="position:absolute;left:24861;top:9344;width:22012;height:5372;visibility:visible;mso-wrap-style:square;v-text-anchor:top" coordsize="2201037,537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" path="m2199513,r1524,6223l74955,503210r7976,34000l,517525,65532,463042r7960,33930l2199513,xe" fillcolor="black" stroked="f">
                  <v:path arrowok="t" o:connecttype="custom" o:connectlocs="1100595,0;2201189,268614;1100595,537228;0,268614;2199665,0;2201189,6223;74960,503227;82937,537228;0,517542;65537,463058;73497,496989;2199665,0" o:connectangles="270,0,90,180,0,0,0,0,0,0,0,0" textboxrect="0,0,2201037,537210"/>
                </v:shape>
                <v:shape id="Shape 944" o:spid="_x0000_s1156" style="position:absolute;left:40198;top:16799;width:11145;height:762;visibility:visible;mso-wrap-style:square;v-text-anchor:top" coordsize="11144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" path="m75819,r348,34818l1114425,26035r,6350l76231,41167r350,35033l,38735,75819,xe" fillcolor="black" stroked="f">
                  <v:path arrowok="t" o:connecttype="custom" o:connectlocs="557222,0;1114443,38103;557222,76206;0,38103;75820,0;76168,34821;1114443,26037;1114443,32388;76232,41170;76582,76206;0,38738;75820,0" o:connectangles="270,0,90,180,0,0,0,0,0,0,0,0" textboxrect="0,0,1114425,76200"/>
                </v:shape>
                <v:shape id="Shape 945" o:spid="_x0000_s1157" style="position:absolute;left:40198;top:20060;width:9620;height:761;visibility:visible;mso-wrap-style:square;v-text-anchor:top" coordsize="962025,76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" path="m76962,r-700,34923l962025,52451r,6350l76135,41273r-697,34800l,36576,76962,xe" fillcolor="black" stroked="f">
                  <v:path arrowok="t" o:connecttype="custom" o:connectlocs="481020,0;962040,38053;481020,76105;0,38053;76963,0;76263,34938;962040,52473;962040,58826;76136,41290;75439,76105;0,36591;76963,0" o:connectangles="270,0,90,180,0,0,0,0,0,0,0,0" textboxrect="0,0,962025,76073"/>
                </v:shape>
                <v:shape id="Shape 946" o:spid="_x0000_s1158" style="position:absolute;left:39150;top:23488;width:10287;height:762;visibility:visible;mso-wrap-style:square;v-text-anchor:top" coordsize="10287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" path="m76835,r-640,34907l1028700,52578r,6350l76079,41257r-641,34943l,36703,76835,xe" fillcolor="black" stroked="f">
                  <v:path arrowok="t" o:connecttype="custom" o:connectlocs="514368,0;1028736,38103;514368,76206;0,38103;76838,0;76198,34910;1028736,52582;1028736,58933;76082,41260;75441,76206;0,36706;76838,0" o:connectangles="270,0,90,180,0,0,0,0,0,0,0,0" textboxrect="0,0,1028700,76200"/>
                </v:shape>
                <v:shape id="Shape 947" o:spid="_x0000_s1159" style="position:absolute;left:48961;top:25065;width:9446;height:4981;visibility:visible;mso-wrap-style:square;v-text-anchor:top" coordsize="944499,498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" path="m941451,r3048,5588l68955,465365r16262,30951l,498094,49784,428879r16238,30903l941451,xe" fillcolor="black" stroked="f">
                  <v:path arrowok="t" o:connecttype="custom" o:connectlocs="472269,0;944538,249064;472269,498128;0,249064;941490,0;944538,5588;68958,465397;85221,496350;0,498128;49786,428908;66025,459813;941490,0" o:connectangles="270,0,90,180,0,0,0,0,0,0,0,0" textboxrect="0,0,944499,498094"/>
                </v:shape>
                <v:shape id="Shape 948" o:spid="_x0000_s1160" style="position:absolute;left:27148;top:31761;width:11451;height:9931;visibility:visible;mso-wrap-style:square;v-text-anchor:top" coordsize="1145032,993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" path="m,l82550,21082,59665,47461,1145032,988187r-4064,4826l55477,52288,32639,78613,,xe" fillcolor="black" stroked="f">
                  <v:path arrowok="t" o:connecttype="custom" o:connectlocs="572574,0;1145148,496528;572574,993056;0,496528;0,0;82558,21083;59671,47463;1145148,988230;1141084,993056;55483,52290;32642,78616;0,0" o:connectangles="270,0,90,180,0,0,0,0,0,0,0,0" textboxrect="0,0,1145032,993013"/>
                </v:shape>
                <v:shape id="Shape 949" o:spid="_x0000_s1161" style="position:absolute;top:26848;width:7240;height:761;visibility:visible;mso-wrap-style:square;v-text-anchor:top" coordsize="724065,76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" path="m645973,r78092,34036l649973,76073,648138,41181,330,75311,,68961,647804,34831,645973,xe" fillcolor="black" stroked="f">
                  <v:path arrowok="t" o:connecttype="custom" o:connectlocs="362016,0;724031,38053;362016,76105;0,38053;645943,0;724031,34050;649942,76105;648108,41198;330,75343;0,68990;647774,34846;645943,0" o:connectangles="270,0,90,180,0,0,0,0,0,0,0,0" textboxrect="0,0,724065,76073"/>
                </v:shape>
                <w10:anchorlock/>
              </v:group>
            </w:pict>
          </mc:Fallback>
        </mc:AlternateContent>
      </w:r>
    </w:p>
    <w:p w14:paraId="5C1BB393" w14:textId="77777777" w:rsidR="0096536C" w:rsidRDefault="00537B24">
      <w:r>
        <w:rPr>
          <w:b/>
        </w:rPr>
        <w:t xml:space="preserve">Sus componentes principales son: </w:t>
      </w:r>
    </w:p>
    <w:p w14:paraId="2DC4E519" w14:textId="77777777" w:rsidR="0096536C" w:rsidRDefault="00537B24">
      <w:r>
        <w:rPr>
          <w:b/>
        </w:rPr>
        <w:t>Nombre del cliente</w:t>
      </w:r>
      <w:r>
        <w:t xml:space="preserve"> </w:t>
      </w:r>
    </w:p>
    <w:p w14:paraId="7595A9A0" w14:textId="77777777" w:rsidR="0096536C" w:rsidRDefault="00537B24">
      <w:pPr>
        <w:numPr>
          <w:ilvl w:val="0"/>
          <w:numId w:val="8"/>
        </w:numPr>
      </w:pPr>
      <w:r>
        <w:t xml:space="preserve">Tipo: </w:t>
      </w:r>
      <w:proofErr w:type="spellStart"/>
      <w:r>
        <w:t>TextBox</w:t>
      </w:r>
      <w:proofErr w:type="spellEnd"/>
      <w:r>
        <w:t xml:space="preserve"> </w:t>
      </w:r>
    </w:p>
    <w:p w14:paraId="09994C26" w14:textId="77777777" w:rsidR="0096536C" w:rsidRDefault="00537B24">
      <w:pPr>
        <w:numPr>
          <w:ilvl w:val="0"/>
          <w:numId w:val="8"/>
        </w:numPr>
      </w:pPr>
      <w:r>
        <w:t xml:space="preserve">Uso: Capturar el nombre completo del cliente. </w:t>
      </w:r>
    </w:p>
    <w:p w14:paraId="590B0C5E" w14:textId="77777777" w:rsidR="0096536C" w:rsidRDefault="00537B24">
      <w:pPr>
        <w:numPr>
          <w:ilvl w:val="0"/>
          <w:numId w:val="8"/>
        </w:numPr>
      </w:pPr>
      <w:r>
        <w:t xml:space="preserve">Validaciones: </w:t>
      </w:r>
    </w:p>
    <w:p w14:paraId="17E665B1" w14:textId="77777777" w:rsidR="0096536C" w:rsidRDefault="00537B24">
      <w:pPr>
        <w:numPr>
          <w:ilvl w:val="1"/>
          <w:numId w:val="8"/>
        </w:numPr>
      </w:pPr>
      <w:r>
        <w:t xml:space="preserve">Debe contener solo letras y </w:t>
      </w:r>
      <w:r>
        <w:t xml:space="preserve">espacios. </w:t>
      </w:r>
    </w:p>
    <w:p w14:paraId="7CD7EE38" w14:textId="77777777" w:rsidR="0096536C" w:rsidRDefault="00537B24">
      <w:pPr>
        <w:numPr>
          <w:ilvl w:val="1"/>
          <w:numId w:val="8"/>
        </w:numPr>
      </w:pPr>
      <w:r>
        <w:t xml:space="preserve">No puede estar vacío. o </w:t>
      </w:r>
      <w:r>
        <w:tab/>
        <w:t xml:space="preserve">límite de 50 caracteres </w:t>
      </w:r>
    </w:p>
    <w:p w14:paraId="02DAE005" w14:textId="77777777" w:rsidR="0096536C" w:rsidRDefault="00537B24">
      <w:r>
        <w:t xml:space="preserve"> </w:t>
      </w:r>
    </w:p>
    <w:p w14:paraId="21D0D518" w14:textId="77777777" w:rsidR="0096536C" w:rsidRDefault="00537B24">
      <w:r>
        <w:rPr>
          <w:b/>
        </w:rPr>
        <w:t>Cédula</w:t>
      </w:r>
      <w:r>
        <w:t xml:space="preserve"> </w:t>
      </w:r>
    </w:p>
    <w:p w14:paraId="638BB2D1" w14:textId="77777777" w:rsidR="0096536C" w:rsidRDefault="00537B24">
      <w:pPr>
        <w:numPr>
          <w:ilvl w:val="0"/>
          <w:numId w:val="8"/>
        </w:numPr>
      </w:pPr>
      <w:r>
        <w:lastRenderedPageBreak/>
        <w:t xml:space="preserve">Tipo: </w:t>
      </w:r>
      <w:proofErr w:type="spellStart"/>
      <w:r>
        <w:t>TextBox</w:t>
      </w:r>
      <w:proofErr w:type="spellEnd"/>
      <w:r>
        <w:t xml:space="preserve"> </w:t>
      </w:r>
    </w:p>
    <w:p w14:paraId="0157D625" w14:textId="77777777" w:rsidR="0096536C" w:rsidRDefault="00537B24">
      <w:pPr>
        <w:numPr>
          <w:ilvl w:val="0"/>
          <w:numId w:val="8"/>
        </w:numPr>
      </w:pPr>
      <w:r>
        <w:t xml:space="preserve">Uso: Capturar el número de cédula o identificación del cliente. </w:t>
      </w:r>
    </w:p>
    <w:p w14:paraId="21BEF13B" w14:textId="77777777" w:rsidR="0096536C" w:rsidRDefault="00537B24">
      <w:pPr>
        <w:numPr>
          <w:ilvl w:val="0"/>
          <w:numId w:val="8"/>
        </w:numPr>
      </w:pPr>
      <w:r>
        <w:t xml:space="preserve">Validaciones: </w:t>
      </w:r>
    </w:p>
    <w:p w14:paraId="35392938" w14:textId="77777777" w:rsidR="0096536C" w:rsidRDefault="00537B24">
      <w:pPr>
        <w:numPr>
          <w:ilvl w:val="1"/>
          <w:numId w:val="8"/>
        </w:numPr>
      </w:pPr>
      <w:r>
        <w:t xml:space="preserve">Debe contener solo </w:t>
      </w:r>
      <w:proofErr w:type="gramStart"/>
      <w:r>
        <w:t>números  o</w:t>
      </w:r>
      <w:proofErr w:type="gramEnd"/>
      <w:r>
        <w:t xml:space="preserve"> </w:t>
      </w:r>
      <w:r>
        <w:tab/>
        <w:t xml:space="preserve">No puede estar vacío. </w:t>
      </w:r>
    </w:p>
    <w:p w14:paraId="6CEF24F1" w14:textId="77777777" w:rsidR="0096536C" w:rsidRDefault="00537B24">
      <w:pPr>
        <w:numPr>
          <w:ilvl w:val="1"/>
          <w:numId w:val="8"/>
        </w:numPr>
      </w:pPr>
      <w:r>
        <w:t xml:space="preserve">Debe tener una longitud </w:t>
      </w:r>
      <w:r>
        <w:t xml:space="preserve">específica de 11 caracteres </w:t>
      </w:r>
    </w:p>
    <w:p w14:paraId="2D6920B5" w14:textId="77777777" w:rsidR="0096536C" w:rsidRDefault="00537B24">
      <w:r>
        <w:rPr>
          <w:b/>
        </w:rPr>
        <w:t>Número de celular</w:t>
      </w:r>
      <w:r>
        <w:t xml:space="preserve"> </w:t>
      </w:r>
    </w:p>
    <w:p w14:paraId="3518983F" w14:textId="77777777" w:rsidR="0096536C" w:rsidRDefault="00537B24">
      <w:pPr>
        <w:numPr>
          <w:ilvl w:val="0"/>
          <w:numId w:val="8"/>
        </w:numPr>
      </w:pPr>
      <w:r>
        <w:t xml:space="preserve">Tipo: </w:t>
      </w:r>
      <w:proofErr w:type="spellStart"/>
      <w:r>
        <w:t>TextBox</w:t>
      </w:r>
      <w:proofErr w:type="spellEnd"/>
      <w:r>
        <w:t xml:space="preserve"> </w:t>
      </w:r>
    </w:p>
    <w:p w14:paraId="0B957039" w14:textId="77777777" w:rsidR="0096536C" w:rsidRDefault="00537B24">
      <w:pPr>
        <w:numPr>
          <w:ilvl w:val="0"/>
          <w:numId w:val="8"/>
        </w:numPr>
      </w:pPr>
      <w:r>
        <w:t xml:space="preserve">Uso: Capturar el número de celular del cliente. </w:t>
      </w:r>
    </w:p>
    <w:p w14:paraId="7EFEEB2F" w14:textId="77777777" w:rsidR="0096536C" w:rsidRDefault="00537B24">
      <w:pPr>
        <w:numPr>
          <w:ilvl w:val="0"/>
          <w:numId w:val="8"/>
        </w:numPr>
      </w:pPr>
      <w:r>
        <w:t xml:space="preserve">Validaciones: </w:t>
      </w:r>
    </w:p>
    <w:p w14:paraId="149157EC" w14:textId="77777777" w:rsidR="0096536C" w:rsidRDefault="00537B24">
      <w:pPr>
        <w:numPr>
          <w:ilvl w:val="1"/>
          <w:numId w:val="8"/>
        </w:numPr>
      </w:pPr>
      <w:r>
        <w:t xml:space="preserve">Solo debes aceptar números. </w:t>
      </w:r>
    </w:p>
    <w:p w14:paraId="26E6B74D" w14:textId="77777777" w:rsidR="0096536C" w:rsidRDefault="00537B24">
      <w:pPr>
        <w:numPr>
          <w:ilvl w:val="1"/>
          <w:numId w:val="8"/>
        </w:numPr>
      </w:pPr>
      <w:r>
        <w:t xml:space="preserve">limitado a una cantidad específica de 32 dígitos o </w:t>
      </w:r>
      <w:r>
        <w:tab/>
        <w:t xml:space="preserve">No puede estar vacío. </w:t>
      </w:r>
    </w:p>
    <w:p w14:paraId="7C12D225" w14:textId="77777777" w:rsidR="0096536C" w:rsidRDefault="00537B24">
      <w:r>
        <w:t xml:space="preserve"> </w:t>
      </w:r>
    </w:p>
    <w:p w14:paraId="7914D916" w14:textId="77777777" w:rsidR="0096536C" w:rsidRDefault="00537B24">
      <w:r>
        <w:t xml:space="preserve"> </w:t>
      </w:r>
      <w:r>
        <w:rPr>
          <w:b/>
        </w:rPr>
        <w:t>Número de emergencia</w:t>
      </w:r>
      <w:r>
        <w:t xml:space="preserve"> </w:t>
      </w:r>
    </w:p>
    <w:p w14:paraId="2FD926BE" w14:textId="77777777" w:rsidR="0096536C" w:rsidRDefault="00537B24">
      <w:pPr>
        <w:numPr>
          <w:ilvl w:val="0"/>
          <w:numId w:val="8"/>
        </w:numPr>
      </w:pPr>
      <w:r>
        <w:t xml:space="preserve">Tipo: </w:t>
      </w:r>
      <w:proofErr w:type="spellStart"/>
      <w:r>
        <w:t>TextBox</w:t>
      </w:r>
      <w:proofErr w:type="spellEnd"/>
      <w:r>
        <w:t xml:space="preserve"> </w:t>
      </w:r>
    </w:p>
    <w:p w14:paraId="38B00357" w14:textId="77777777" w:rsidR="0096536C" w:rsidRDefault="00537B24">
      <w:pPr>
        <w:numPr>
          <w:ilvl w:val="0"/>
          <w:numId w:val="8"/>
        </w:numPr>
      </w:pPr>
      <w:r>
        <w:t xml:space="preserve">Uso: Capturar un número de contacto en caso de emergencia. </w:t>
      </w:r>
    </w:p>
    <w:p w14:paraId="537D02E9" w14:textId="77777777" w:rsidR="0096536C" w:rsidRDefault="00537B24">
      <w:pPr>
        <w:numPr>
          <w:ilvl w:val="0"/>
          <w:numId w:val="8"/>
        </w:numPr>
      </w:pPr>
      <w:r>
        <w:t xml:space="preserve">Validaciones: </w:t>
      </w:r>
    </w:p>
    <w:p w14:paraId="7DE58A78" w14:textId="77777777" w:rsidR="0096536C" w:rsidRDefault="00537B24">
      <w:pPr>
        <w:numPr>
          <w:ilvl w:val="1"/>
          <w:numId w:val="8"/>
        </w:numPr>
      </w:pPr>
      <w:r>
        <w:t xml:space="preserve">Solo debe aceptar números. </w:t>
      </w:r>
    </w:p>
    <w:p w14:paraId="69FE1806" w14:textId="77777777" w:rsidR="0096536C" w:rsidRDefault="00537B24">
      <w:pPr>
        <w:numPr>
          <w:ilvl w:val="1"/>
          <w:numId w:val="8"/>
        </w:numPr>
      </w:pPr>
      <w:r>
        <w:t xml:space="preserve">Puede no ser obligatorio, pero si se completa debe ser un número válido. </w:t>
      </w:r>
    </w:p>
    <w:p w14:paraId="53EC96E3" w14:textId="77777777" w:rsidR="0096536C" w:rsidRDefault="00537B24">
      <w:r>
        <w:t xml:space="preserve"> </w:t>
      </w:r>
    </w:p>
    <w:p w14:paraId="36657435" w14:textId="77777777" w:rsidR="0096536C" w:rsidRDefault="00537B24">
      <w:r>
        <w:t xml:space="preserve"> </w:t>
      </w:r>
    </w:p>
    <w:p w14:paraId="6D27E4C0" w14:textId="77777777" w:rsidR="0096536C" w:rsidRDefault="00537B24">
      <w:r>
        <w:t xml:space="preserve"> </w:t>
      </w:r>
      <w:r>
        <w:rPr>
          <w:b/>
        </w:rPr>
        <w:t>Domicilio</w:t>
      </w:r>
      <w:r>
        <w:t xml:space="preserve"> </w:t>
      </w:r>
    </w:p>
    <w:p w14:paraId="2E7F8F3D" w14:textId="77777777" w:rsidR="0096536C" w:rsidRDefault="00537B24">
      <w:pPr>
        <w:numPr>
          <w:ilvl w:val="0"/>
          <w:numId w:val="8"/>
        </w:numPr>
      </w:pPr>
      <w:r>
        <w:t xml:space="preserve">Tipo: </w:t>
      </w:r>
      <w:proofErr w:type="spellStart"/>
      <w:r>
        <w:t>TextBox</w:t>
      </w:r>
      <w:proofErr w:type="spellEnd"/>
      <w:r>
        <w:t xml:space="preserve"> </w:t>
      </w:r>
    </w:p>
    <w:p w14:paraId="6EA6E9CE" w14:textId="77777777" w:rsidR="0096536C" w:rsidRDefault="00537B24">
      <w:pPr>
        <w:numPr>
          <w:ilvl w:val="0"/>
          <w:numId w:val="8"/>
        </w:numPr>
      </w:pPr>
      <w:r>
        <w:t>Uso: Capturar la dirección o domi</w:t>
      </w:r>
      <w:r>
        <w:t xml:space="preserve">cilio del cliente. </w:t>
      </w:r>
    </w:p>
    <w:p w14:paraId="14646B17" w14:textId="77777777" w:rsidR="0096536C" w:rsidRDefault="00537B24">
      <w:pPr>
        <w:numPr>
          <w:ilvl w:val="0"/>
          <w:numId w:val="8"/>
        </w:numPr>
      </w:pPr>
      <w:r>
        <w:t xml:space="preserve">Validaciones: </w:t>
      </w:r>
    </w:p>
    <w:p w14:paraId="6B6D1085" w14:textId="77777777" w:rsidR="0096536C" w:rsidRDefault="00537B24">
      <w:pPr>
        <w:numPr>
          <w:ilvl w:val="1"/>
          <w:numId w:val="8"/>
        </w:numPr>
      </w:pPr>
      <w:r>
        <w:t xml:space="preserve">Puede aceptar letras, números y algunos caracteres especiales (como comas o puntos). o </w:t>
      </w:r>
      <w:r>
        <w:tab/>
        <w:t xml:space="preserve">límite de caracteres100-150 caracteres. </w:t>
      </w:r>
    </w:p>
    <w:p w14:paraId="521F9CE0" w14:textId="77777777" w:rsidR="0096536C" w:rsidRDefault="00537B24">
      <w:pPr>
        <w:numPr>
          <w:ilvl w:val="1"/>
          <w:numId w:val="8"/>
        </w:numPr>
      </w:pPr>
      <w:r>
        <w:t xml:space="preserve">No puede estar vacío. </w:t>
      </w:r>
    </w:p>
    <w:p w14:paraId="21D22035" w14:textId="77777777" w:rsidR="0096536C" w:rsidRDefault="00537B24">
      <w:r>
        <w:rPr>
          <w:b/>
        </w:rPr>
        <w:t>Botón de Confirmación (</w:t>
      </w:r>
      <w:proofErr w:type="spellStart"/>
      <w:r>
        <w:rPr>
          <w:b/>
        </w:rPr>
        <w:t>Check</w:t>
      </w:r>
      <w:proofErr w:type="spellEnd"/>
      <w:r>
        <w:rPr>
          <w:b/>
        </w:rPr>
        <w:t>)</w:t>
      </w:r>
      <w:r>
        <w:t xml:space="preserve"> </w:t>
      </w:r>
    </w:p>
    <w:p w14:paraId="152A5B23" w14:textId="77777777" w:rsidR="0096536C" w:rsidRDefault="00537B24">
      <w:pPr>
        <w:numPr>
          <w:ilvl w:val="0"/>
          <w:numId w:val="8"/>
        </w:numPr>
      </w:pPr>
      <w:r>
        <w:t xml:space="preserve">Tipo: </w:t>
      </w:r>
      <w:proofErr w:type="spellStart"/>
      <w:r>
        <w:t>Button</w:t>
      </w:r>
      <w:proofErr w:type="spellEnd"/>
      <w:r>
        <w:t xml:space="preserve"> </w:t>
      </w:r>
    </w:p>
    <w:p w14:paraId="14F704F1" w14:textId="77777777" w:rsidR="0096536C" w:rsidRDefault="00537B24">
      <w:pPr>
        <w:numPr>
          <w:ilvl w:val="0"/>
          <w:numId w:val="8"/>
        </w:numPr>
      </w:pPr>
      <w:r>
        <w:t>Uso: Confirmar y guardar</w:t>
      </w:r>
      <w:r>
        <w:t xml:space="preserve"> los datos ingresados para el nuevo cliente. </w:t>
      </w:r>
    </w:p>
    <w:p w14:paraId="63854001" w14:textId="77777777" w:rsidR="0096536C" w:rsidRDefault="00537B24">
      <w:pPr>
        <w:numPr>
          <w:ilvl w:val="0"/>
          <w:numId w:val="8"/>
        </w:numPr>
      </w:pPr>
      <w:r>
        <w:lastRenderedPageBreak/>
        <w:t xml:space="preserve">Validaciones antes de la acción: </w:t>
      </w:r>
    </w:p>
    <w:p w14:paraId="09F557E2" w14:textId="77777777" w:rsidR="0096536C" w:rsidRDefault="00537B24">
      <w:pPr>
        <w:numPr>
          <w:ilvl w:val="1"/>
          <w:numId w:val="8"/>
        </w:numPr>
      </w:pPr>
      <w:r>
        <w:t xml:space="preserve">Verifique que todos los campos obligatorios estén completados correctamente. o </w:t>
      </w:r>
      <w:r>
        <w:tab/>
        <w:t>Si algún campo requerido tiene un error, muestre un mensaje de advertencia y evite que se realic</w:t>
      </w:r>
      <w:r>
        <w:t xml:space="preserve">e la acción de guardar. </w:t>
      </w:r>
    </w:p>
    <w:p w14:paraId="243933B3" w14:textId="77777777" w:rsidR="0096536C" w:rsidRDefault="00537B24">
      <w:r>
        <w:t xml:space="preserve"> </w:t>
      </w:r>
      <w:r>
        <w:tab/>
        <w:t xml:space="preserve"> </w:t>
      </w:r>
    </w:p>
    <w:p w14:paraId="41810F27" w14:textId="77777777" w:rsidR="0096536C" w:rsidRDefault="00537B24">
      <w:pPr>
        <w:rPr>
          <w:b/>
          <w:bCs/>
        </w:rPr>
      </w:pPr>
      <w:r>
        <w:rPr>
          <w:b/>
          <w:bCs/>
        </w:rPr>
        <w:t xml:space="preserve">Módulo de gestión de clientes y nuevo empeño </w:t>
      </w:r>
    </w:p>
    <w:p w14:paraId="0F2F1CB1" w14:textId="77777777" w:rsidR="0096536C" w:rsidRDefault="00537B24">
      <w:r>
        <w:rPr>
          <w:noProof/>
        </w:rPr>
        <mc:AlternateContent>
          <mc:Choice Requires="wpg">
            <w:drawing>
              <wp:inline distT="0" distB="0" distL="0" distR="0" wp14:anchorId="070BF8E7" wp14:editId="715867AB">
                <wp:extent cx="6243952" cy="4853661"/>
                <wp:effectExtent l="0" t="0" r="4448" b="4089"/>
                <wp:docPr id="149" name="Grupo 28"/>
                <wp:cNvGraphicFramePr/>
                <a:graphic xmlns:a="http://schemas.openxmlformats.org/drawingml/2006/main">
                  <a:graphicData uri="http://schemas.microsoft.com/office/word/2010/wordprocessingGroup">
                    <wpg:wgp>
                      <wpg:cNvGrpSpPr/>
                      <wpg:grpSpPr>
                        <a:xfrm>
                          <a:off x="0" y="0"/>
                          <a:ext cx="6243952" cy="4853661"/>
                          <a:chOff x="0" y="0"/>
                          <a:chExt cx="6243952" cy="4853661"/>
                        </a:xfrm>
                      </wpg:grpSpPr>
                      <wps:wsp>
                        <wps:cNvPr id="150" name="Rectangle 1174"/>
                        <wps:cNvSpPr/>
                        <wps:spPr>
                          <a:xfrm>
                            <a:off x="5657868" y="3313739"/>
                            <a:ext cx="50703" cy="224402"/>
                          </a:xfrm>
                          <a:prstGeom prst="rect">
                            <a:avLst/>
                          </a:prstGeom>
                          <a:noFill/>
                          <a:ln cap="flat">
                            <a:noFill/>
                            <a:prstDash val="solid"/>
                          </a:ln>
                        </wps:spPr>
                        <wps:txbx>
                          <w:txbxContent>
                            <w:p w14:paraId="459BD233" w14:textId="77777777" w:rsidR="0096536C" w:rsidRDefault="00537B24">
                              <w:pPr>
                                <w:spacing w:after="160"/>
                                <w:ind w:left="0" w:firstLine="0"/>
                              </w:pPr>
                              <w:r>
                                <w:t xml:space="preserve"> </w:t>
                              </w:r>
                            </w:p>
                          </w:txbxContent>
                        </wps:txbx>
                        <wps:bodyPr vert="horz" wrap="square" lIns="0" tIns="0" rIns="0" bIns="0" anchor="t" anchorCtr="0" compatLnSpc="0">
                          <a:noAutofit/>
                        </wps:bodyPr>
                      </wps:wsp>
                      <wps:wsp>
                        <wps:cNvPr id="151" name="Rectangle 1175"/>
                        <wps:cNvSpPr/>
                        <wps:spPr>
                          <a:xfrm>
                            <a:off x="228499" y="3697449"/>
                            <a:ext cx="1388168" cy="184397"/>
                          </a:xfrm>
                          <a:prstGeom prst="rect">
                            <a:avLst/>
                          </a:prstGeom>
                          <a:noFill/>
                          <a:ln cap="flat">
                            <a:noFill/>
                            <a:prstDash val="solid"/>
                          </a:ln>
                        </wps:spPr>
                        <wps:txbx>
                          <w:txbxContent>
                            <w:p w14:paraId="5CAB03EC" w14:textId="77777777" w:rsidR="0096536C" w:rsidRDefault="00537B24">
                              <w:pPr>
                                <w:spacing w:after="160"/>
                                <w:ind w:left="0" w:firstLine="0"/>
                              </w:pPr>
                              <w:r>
                                <w:t xml:space="preserve">Este apartado en </w:t>
                              </w:r>
                            </w:p>
                          </w:txbxContent>
                        </wps:txbx>
                        <wps:bodyPr vert="horz" wrap="square" lIns="0" tIns="0" rIns="0" bIns="0" anchor="t" anchorCtr="0" compatLnSpc="0">
                          <a:noAutofit/>
                        </wps:bodyPr>
                      </wps:wsp>
                      <wps:wsp>
                        <wps:cNvPr id="152" name="Rectangle 1176"/>
                        <wps:cNvSpPr/>
                        <wps:spPr>
                          <a:xfrm>
                            <a:off x="1272771" y="3697449"/>
                            <a:ext cx="822484" cy="184397"/>
                          </a:xfrm>
                          <a:prstGeom prst="rect">
                            <a:avLst/>
                          </a:prstGeom>
                          <a:noFill/>
                          <a:ln cap="flat">
                            <a:noFill/>
                            <a:prstDash val="solid"/>
                          </a:ln>
                        </wps:spPr>
                        <wps:txbx>
                          <w:txbxContent>
                            <w:p w14:paraId="64E86817" w14:textId="77777777" w:rsidR="0096536C" w:rsidRDefault="00537B24">
                              <w:pPr>
                                <w:spacing w:after="160"/>
                                <w:ind w:left="0" w:firstLine="0"/>
                              </w:pPr>
                              <w:r>
                                <w:t>específico</w:t>
                              </w:r>
                            </w:p>
                          </w:txbxContent>
                        </wps:txbx>
                        <wps:bodyPr vert="horz" wrap="square" lIns="0" tIns="0" rIns="0" bIns="0" anchor="t" anchorCtr="0" compatLnSpc="0">
                          <a:noAutofit/>
                        </wps:bodyPr>
                      </wps:wsp>
                      <wps:wsp>
                        <wps:cNvPr id="153" name="Rectangle 1177"/>
                        <wps:cNvSpPr/>
                        <wps:spPr>
                          <a:xfrm>
                            <a:off x="1891555" y="3697449"/>
                            <a:ext cx="50602" cy="184397"/>
                          </a:xfrm>
                          <a:prstGeom prst="rect">
                            <a:avLst/>
                          </a:prstGeom>
                          <a:noFill/>
                          <a:ln cap="flat">
                            <a:noFill/>
                            <a:prstDash val="solid"/>
                          </a:ln>
                        </wps:spPr>
                        <wps:txbx>
                          <w:txbxContent>
                            <w:p w14:paraId="439D876C" w14:textId="77777777" w:rsidR="0096536C" w:rsidRDefault="00537B24">
                              <w:pPr>
                                <w:spacing w:after="160"/>
                                <w:ind w:left="0" w:firstLine="0"/>
                              </w:pPr>
                              <w:r>
                                <w:t xml:space="preserve"> </w:t>
                              </w:r>
                            </w:p>
                          </w:txbxContent>
                        </wps:txbx>
                        <wps:bodyPr vert="horz" wrap="square" lIns="0" tIns="0" rIns="0" bIns="0" anchor="t" anchorCtr="0" compatLnSpc="0">
                          <a:noAutofit/>
                        </wps:bodyPr>
                      </wps:wsp>
                      <wps:wsp>
                        <wps:cNvPr id="154" name="Rectangle 1178"/>
                        <wps:cNvSpPr/>
                        <wps:spPr>
                          <a:xfrm>
                            <a:off x="1929658" y="3697449"/>
                            <a:ext cx="1343765" cy="184397"/>
                          </a:xfrm>
                          <a:prstGeom prst="rect">
                            <a:avLst/>
                          </a:prstGeom>
                          <a:noFill/>
                          <a:ln cap="flat">
                            <a:noFill/>
                            <a:prstDash val="solid"/>
                          </a:ln>
                        </wps:spPr>
                        <wps:txbx>
                          <w:txbxContent>
                            <w:p w14:paraId="5E6EC40A" w14:textId="77777777" w:rsidR="0096536C" w:rsidRDefault="00537B24">
                              <w:pPr>
                                <w:spacing w:after="160"/>
                                <w:ind w:left="0" w:firstLine="0"/>
                              </w:pPr>
                              <w:r>
                                <w:t>de esta interfaz (</w:t>
                              </w:r>
                            </w:p>
                          </w:txbxContent>
                        </wps:txbx>
                        <wps:bodyPr vert="horz" wrap="square" lIns="0" tIns="0" rIns="0" bIns="0" anchor="t" anchorCtr="0" compatLnSpc="0">
                          <a:noAutofit/>
                        </wps:bodyPr>
                      </wps:wsp>
                      <wps:wsp>
                        <wps:cNvPr id="155" name="Rectangle 1179"/>
                        <wps:cNvSpPr/>
                        <wps:spPr>
                          <a:xfrm>
                            <a:off x="2940234" y="3697449"/>
                            <a:ext cx="89995" cy="184397"/>
                          </a:xfrm>
                          <a:prstGeom prst="rect">
                            <a:avLst/>
                          </a:prstGeom>
                          <a:noFill/>
                          <a:ln cap="flat">
                            <a:noFill/>
                            <a:prstDash val="solid"/>
                          </a:ln>
                        </wps:spPr>
                        <wps:txbx>
                          <w:txbxContent>
                            <w:p w14:paraId="3CEE7650" w14:textId="77777777" w:rsidR="0096536C" w:rsidRDefault="00537B24">
                              <w:pPr>
                                <w:spacing w:after="160"/>
                                <w:ind w:left="0" w:firstLine="0"/>
                              </w:pPr>
                              <w:r>
                                <w:t>“</w:t>
                              </w:r>
                            </w:p>
                          </w:txbxContent>
                        </wps:txbx>
                        <wps:bodyPr vert="horz" wrap="square" lIns="0" tIns="0" rIns="0" bIns="0" anchor="t" anchorCtr="0" compatLnSpc="0">
                          <a:noAutofit/>
                        </wps:bodyPr>
                      </wps:wsp>
                      <wps:wsp>
                        <wps:cNvPr id="156" name="Rectangle 1180"/>
                        <wps:cNvSpPr/>
                        <wps:spPr>
                          <a:xfrm>
                            <a:off x="3007333" y="3697449"/>
                            <a:ext cx="536688" cy="184397"/>
                          </a:xfrm>
                          <a:prstGeom prst="rect">
                            <a:avLst/>
                          </a:prstGeom>
                          <a:noFill/>
                          <a:ln cap="flat">
                            <a:noFill/>
                            <a:prstDash val="solid"/>
                          </a:ln>
                        </wps:spPr>
                        <wps:txbx>
                          <w:txbxContent>
                            <w:p w14:paraId="10941C21" w14:textId="77777777" w:rsidR="0096536C" w:rsidRDefault="00537B24">
                              <w:pPr>
                                <w:spacing w:after="160"/>
                                <w:ind w:left="0" w:firstLine="0"/>
                              </w:pPr>
                              <w:r>
                                <w:t xml:space="preserve">nueva </w:t>
                              </w:r>
                            </w:p>
                          </w:txbxContent>
                        </wps:txbx>
                        <wps:bodyPr vert="horz" wrap="square" lIns="0" tIns="0" rIns="0" bIns="0" anchor="t" anchorCtr="0" compatLnSpc="0">
                          <a:noAutofit/>
                        </wps:bodyPr>
                      </wps:wsp>
                      <wps:wsp>
                        <wps:cNvPr id="157" name="Rectangle 1181"/>
                        <wps:cNvSpPr/>
                        <wps:spPr>
                          <a:xfrm>
                            <a:off x="3411123" y="3697449"/>
                            <a:ext cx="1011673" cy="184397"/>
                          </a:xfrm>
                          <a:prstGeom prst="rect">
                            <a:avLst/>
                          </a:prstGeom>
                          <a:noFill/>
                          <a:ln cap="flat">
                            <a:noFill/>
                            <a:prstDash val="solid"/>
                          </a:ln>
                        </wps:spPr>
                        <wps:txbx>
                          <w:txbxContent>
                            <w:p w14:paraId="506E8EBB" w14:textId="77777777" w:rsidR="0096536C" w:rsidRDefault="00537B24">
                              <w:pPr>
                                <w:spacing w:after="160"/>
                                <w:ind w:left="0" w:firstLine="0"/>
                              </w:pPr>
                              <w:r>
                                <w:t>transacción”</w:t>
                              </w:r>
                            </w:p>
                          </w:txbxContent>
                        </wps:txbx>
                        <wps:bodyPr vert="horz" wrap="square" lIns="0" tIns="0" rIns="0" bIns="0" anchor="t" anchorCtr="0" compatLnSpc="0">
                          <a:noAutofit/>
                        </wps:bodyPr>
                      </wps:wsp>
                      <wps:wsp>
                        <wps:cNvPr id="158" name="Rectangle 11082"/>
                        <wps:cNvSpPr/>
                        <wps:spPr>
                          <a:xfrm>
                            <a:off x="4171602" y="3697449"/>
                            <a:ext cx="67501" cy="184397"/>
                          </a:xfrm>
                          <a:prstGeom prst="rect">
                            <a:avLst/>
                          </a:prstGeom>
                          <a:noFill/>
                          <a:ln cap="flat">
                            <a:noFill/>
                            <a:prstDash val="solid"/>
                          </a:ln>
                        </wps:spPr>
                        <wps:txbx>
                          <w:txbxContent>
                            <w:p w14:paraId="3FFAD309" w14:textId="77777777" w:rsidR="0096536C" w:rsidRDefault="00537B24">
                              <w:pPr>
                                <w:spacing w:after="160"/>
                                <w:ind w:left="0" w:firstLine="0"/>
                              </w:pPr>
                              <w:r>
                                <w:t>)</w:t>
                              </w:r>
                            </w:p>
                          </w:txbxContent>
                        </wps:txbx>
                        <wps:bodyPr vert="horz" wrap="square" lIns="0" tIns="0" rIns="0" bIns="0" anchor="t" anchorCtr="0" compatLnSpc="0">
                          <a:noAutofit/>
                        </wps:bodyPr>
                      </wps:wsp>
                      <wps:wsp>
                        <wps:cNvPr id="159" name="Rectangle 11085"/>
                        <wps:cNvSpPr/>
                        <wps:spPr>
                          <a:xfrm>
                            <a:off x="4222397" y="3697449"/>
                            <a:ext cx="1473866" cy="184397"/>
                          </a:xfrm>
                          <a:prstGeom prst="rect">
                            <a:avLst/>
                          </a:prstGeom>
                          <a:noFill/>
                          <a:ln cap="flat">
                            <a:noFill/>
                            <a:prstDash val="solid"/>
                          </a:ln>
                        </wps:spPr>
                        <wps:txbx>
                          <w:txbxContent>
                            <w:p w14:paraId="6148B86E" w14:textId="77777777" w:rsidR="0096536C" w:rsidRDefault="00537B24">
                              <w:pPr>
                                <w:spacing w:after="160"/>
                                <w:ind w:left="0" w:firstLine="0"/>
                              </w:pPr>
                              <w:r>
                                <w:t xml:space="preserve"> hace referencia a </w:t>
                              </w:r>
                            </w:p>
                          </w:txbxContent>
                        </wps:txbx>
                        <wps:bodyPr vert="horz" wrap="square" lIns="0" tIns="0" rIns="0" bIns="0" anchor="t" anchorCtr="0" compatLnSpc="0">
                          <a:noAutofit/>
                        </wps:bodyPr>
                      </wps:wsp>
                      <wps:wsp>
                        <wps:cNvPr id="160" name="Rectangle 1183"/>
                        <wps:cNvSpPr/>
                        <wps:spPr>
                          <a:xfrm>
                            <a:off x="234598" y="3883447"/>
                            <a:ext cx="3798307" cy="184306"/>
                          </a:xfrm>
                          <a:prstGeom prst="rect">
                            <a:avLst/>
                          </a:prstGeom>
                          <a:noFill/>
                          <a:ln cap="flat">
                            <a:noFill/>
                            <a:prstDash val="solid"/>
                          </a:ln>
                        </wps:spPr>
                        <wps:txbx>
                          <w:txbxContent>
                            <w:p w14:paraId="2A2B1A18" w14:textId="77777777" w:rsidR="0096536C" w:rsidRDefault="00537B24">
                              <w:pPr>
                                <w:spacing w:after="160"/>
                                <w:ind w:left="0" w:firstLine="0"/>
                              </w:pPr>
                              <w:r>
                                <w:t>ingresar nuevos datos de un empeño al sistema</w:t>
                              </w:r>
                            </w:p>
                          </w:txbxContent>
                        </wps:txbx>
                        <wps:bodyPr vert="horz" wrap="square" lIns="0" tIns="0" rIns="0" bIns="0" anchor="t" anchorCtr="0" compatLnSpc="0">
                          <a:noAutofit/>
                        </wps:bodyPr>
                      </wps:wsp>
                      <wps:wsp>
                        <wps:cNvPr id="161" name="Rectangle 1184"/>
                        <wps:cNvSpPr/>
                        <wps:spPr>
                          <a:xfrm>
                            <a:off x="3091129" y="3883447"/>
                            <a:ext cx="50703" cy="184306"/>
                          </a:xfrm>
                          <a:prstGeom prst="rect">
                            <a:avLst/>
                          </a:prstGeom>
                          <a:noFill/>
                          <a:ln cap="flat">
                            <a:noFill/>
                            <a:prstDash val="solid"/>
                          </a:ln>
                        </wps:spPr>
                        <wps:txbx>
                          <w:txbxContent>
                            <w:p w14:paraId="320336CD" w14:textId="77777777" w:rsidR="0096536C" w:rsidRDefault="00537B24">
                              <w:pPr>
                                <w:spacing w:after="160"/>
                                <w:ind w:left="0" w:firstLine="0"/>
                              </w:pPr>
                              <w:r>
                                <w:t>.</w:t>
                              </w:r>
                            </w:p>
                          </w:txbxContent>
                        </wps:txbx>
                        <wps:bodyPr vert="horz" wrap="square" lIns="0" tIns="0" rIns="0" bIns="0" anchor="t" anchorCtr="0" compatLnSpc="0">
                          <a:noAutofit/>
                        </wps:bodyPr>
                      </wps:wsp>
                      <wps:wsp>
                        <wps:cNvPr id="162" name="Rectangle 1185"/>
                        <wps:cNvSpPr/>
                        <wps:spPr>
                          <a:xfrm>
                            <a:off x="3130722" y="3853245"/>
                            <a:ext cx="50703" cy="224402"/>
                          </a:xfrm>
                          <a:prstGeom prst="rect">
                            <a:avLst/>
                          </a:prstGeom>
                          <a:noFill/>
                          <a:ln cap="flat">
                            <a:noFill/>
                            <a:prstDash val="solid"/>
                          </a:ln>
                        </wps:spPr>
                        <wps:txbx>
                          <w:txbxContent>
                            <w:p w14:paraId="5A6D333D" w14:textId="77777777" w:rsidR="0096536C" w:rsidRDefault="00537B24">
                              <w:pPr>
                                <w:spacing w:after="160"/>
                                <w:ind w:left="0" w:firstLine="0"/>
                              </w:pPr>
                              <w:r>
                                <w:t xml:space="preserve"> </w:t>
                              </w:r>
                            </w:p>
                          </w:txbxContent>
                        </wps:txbx>
                        <wps:bodyPr vert="horz" wrap="square" lIns="0" tIns="0" rIns="0" bIns="0" anchor="t" anchorCtr="0" compatLnSpc="0">
                          <a:noAutofit/>
                        </wps:bodyPr>
                      </wps:wsp>
                      <wps:wsp>
                        <wps:cNvPr id="163" name="Rectangle 1186"/>
                        <wps:cNvSpPr/>
                        <wps:spPr>
                          <a:xfrm>
                            <a:off x="228499" y="4274755"/>
                            <a:ext cx="1312968" cy="181106"/>
                          </a:xfrm>
                          <a:prstGeom prst="rect">
                            <a:avLst/>
                          </a:prstGeom>
                          <a:noFill/>
                          <a:ln cap="flat">
                            <a:noFill/>
                            <a:prstDash val="solid"/>
                          </a:ln>
                        </wps:spPr>
                        <wps:txbx>
                          <w:txbxContent>
                            <w:p w14:paraId="64977AD6" w14:textId="77777777" w:rsidR="0096536C" w:rsidRDefault="00537B24">
                              <w:pPr>
                                <w:spacing w:after="160"/>
                                <w:ind w:left="0" w:firstLine="0"/>
                              </w:pPr>
                              <w:r>
                                <w:rPr>
                                  <w:b/>
                                </w:rPr>
                                <w:t xml:space="preserve">Sus </w:t>
                              </w:r>
                              <w:proofErr w:type="spellStart"/>
                              <w:r>
                                <w:rPr>
                                  <w:b/>
                                </w:rPr>
                                <w:t>component</w:t>
                              </w:r>
                              <w:proofErr w:type="spellEnd"/>
                            </w:p>
                          </w:txbxContent>
                        </wps:txbx>
                        <wps:bodyPr vert="horz" wrap="square" lIns="0" tIns="0" rIns="0" bIns="0" anchor="t" anchorCtr="0" compatLnSpc="0">
                          <a:noAutofit/>
                        </wps:bodyPr>
                      </wps:wsp>
                      <wps:wsp>
                        <wps:cNvPr id="164" name="Rectangle 1187"/>
                        <wps:cNvSpPr/>
                        <wps:spPr>
                          <a:xfrm>
                            <a:off x="1216069" y="4274755"/>
                            <a:ext cx="1586767" cy="181106"/>
                          </a:xfrm>
                          <a:prstGeom prst="rect">
                            <a:avLst/>
                          </a:prstGeom>
                          <a:noFill/>
                          <a:ln cap="flat">
                            <a:noFill/>
                            <a:prstDash val="solid"/>
                          </a:ln>
                        </wps:spPr>
                        <wps:txbx>
                          <w:txbxContent>
                            <w:p w14:paraId="0087530E" w14:textId="77777777" w:rsidR="0096536C" w:rsidRDefault="00537B24">
                              <w:pPr>
                                <w:spacing w:after="160"/>
                                <w:ind w:left="0" w:firstLine="0"/>
                              </w:pPr>
                              <w:r>
                                <w:rPr>
                                  <w:b/>
                                </w:rPr>
                                <w:t>es principales son:</w:t>
                              </w:r>
                            </w:p>
                          </w:txbxContent>
                        </wps:txbx>
                        <wps:bodyPr vert="horz" wrap="square" lIns="0" tIns="0" rIns="0" bIns="0" anchor="t" anchorCtr="0" compatLnSpc="0">
                          <a:noAutofit/>
                        </wps:bodyPr>
                      </wps:wsp>
                      <wps:wsp>
                        <wps:cNvPr id="165" name="Rectangle 1188"/>
                        <wps:cNvSpPr/>
                        <wps:spPr>
                          <a:xfrm>
                            <a:off x="2409645" y="4242148"/>
                            <a:ext cx="50703" cy="224402"/>
                          </a:xfrm>
                          <a:prstGeom prst="rect">
                            <a:avLst/>
                          </a:prstGeom>
                          <a:noFill/>
                          <a:ln cap="flat">
                            <a:noFill/>
                            <a:prstDash val="solid"/>
                          </a:ln>
                        </wps:spPr>
                        <wps:txbx>
                          <w:txbxContent>
                            <w:p w14:paraId="63629530" w14:textId="77777777" w:rsidR="0096536C" w:rsidRDefault="00537B24">
                              <w:pPr>
                                <w:spacing w:after="160"/>
                                <w:ind w:left="0" w:firstLine="0"/>
                              </w:pPr>
                              <w:r>
                                <w:rPr>
                                  <w:b/>
                                </w:rPr>
                                <w:t xml:space="preserve"> </w:t>
                              </w:r>
                            </w:p>
                          </w:txbxContent>
                        </wps:txbx>
                        <wps:bodyPr vert="horz" wrap="square" lIns="0" tIns="0" rIns="0" bIns="0" anchor="t" anchorCtr="0" compatLnSpc="0">
                          <a:noAutofit/>
                        </wps:bodyPr>
                      </wps:wsp>
                      <wps:wsp>
                        <wps:cNvPr id="166" name="Rectangle 1189"/>
                        <wps:cNvSpPr/>
                        <wps:spPr>
                          <a:xfrm>
                            <a:off x="0" y="4661858"/>
                            <a:ext cx="685681" cy="181106"/>
                          </a:xfrm>
                          <a:prstGeom prst="rect">
                            <a:avLst/>
                          </a:prstGeom>
                          <a:noFill/>
                          <a:ln cap="flat">
                            <a:noFill/>
                            <a:prstDash val="solid"/>
                          </a:ln>
                        </wps:spPr>
                        <wps:txbx>
                          <w:txbxContent>
                            <w:p w14:paraId="6968EEEF" w14:textId="77777777" w:rsidR="0096536C" w:rsidRDefault="00537B24">
                              <w:pPr>
                                <w:spacing w:after="160"/>
                                <w:ind w:left="0" w:firstLine="0"/>
                              </w:pPr>
                              <w:r>
                                <w:rPr>
                                  <w:b/>
                                </w:rPr>
                                <w:t>Cliente:</w:t>
                              </w:r>
                            </w:p>
                          </w:txbxContent>
                        </wps:txbx>
                        <wps:bodyPr vert="horz" wrap="square" lIns="0" tIns="0" rIns="0" bIns="0" anchor="t" anchorCtr="0" compatLnSpc="0">
                          <a:noAutofit/>
                        </wps:bodyPr>
                      </wps:wsp>
                      <wps:wsp>
                        <wps:cNvPr id="167" name="Rectangle 1190"/>
                        <wps:cNvSpPr/>
                        <wps:spPr>
                          <a:xfrm>
                            <a:off x="516489" y="4629259"/>
                            <a:ext cx="50703" cy="224402"/>
                          </a:xfrm>
                          <a:prstGeom prst="rect">
                            <a:avLst/>
                          </a:prstGeom>
                          <a:noFill/>
                          <a:ln cap="flat">
                            <a:noFill/>
                            <a:prstDash val="solid"/>
                          </a:ln>
                        </wps:spPr>
                        <wps:txbx>
                          <w:txbxContent>
                            <w:p w14:paraId="03EC3721" w14:textId="77777777" w:rsidR="0096536C" w:rsidRDefault="00537B24">
                              <w:pPr>
                                <w:spacing w:after="160"/>
                                <w:ind w:left="0" w:firstLine="0"/>
                              </w:pPr>
                              <w:r>
                                <w:rPr>
                                  <w:b/>
                                </w:rPr>
                                <w:t xml:space="preserve"> </w:t>
                              </w:r>
                            </w:p>
                          </w:txbxContent>
                        </wps:txbx>
                        <wps:bodyPr vert="horz" wrap="square" lIns="0" tIns="0" rIns="0" bIns="0" anchor="t" anchorCtr="0" compatLnSpc="0">
                          <a:noAutofit/>
                        </wps:bodyPr>
                      </wps:wsp>
                      <pic:pic xmlns:pic="http://schemas.openxmlformats.org/drawingml/2006/picture">
                        <pic:nvPicPr>
                          <pic:cNvPr id="168" name="Picture 1226"/>
                          <pic:cNvPicPr>
                            <a:picLocks noChangeAspect="1"/>
                          </pic:cNvPicPr>
                        </pic:nvPicPr>
                        <pic:blipFill>
                          <a:blip r:embed="rId89"/>
                          <a:srcRect/>
                          <a:stretch>
                            <a:fillRect/>
                          </a:stretch>
                        </pic:blipFill>
                        <pic:spPr>
                          <a:xfrm>
                            <a:off x="228499" y="0"/>
                            <a:ext cx="5429076" cy="3438546"/>
                          </a:xfrm>
                          <a:prstGeom prst="rect">
                            <a:avLst/>
                          </a:prstGeom>
                          <a:noFill/>
                          <a:ln>
                            <a:noFill/>
                            <a:prstDash/>
                          </a:ln>
                        </pic:spPr>
                      </pic:pic>
                      <wps:wsp>
                        <wps:cNvPr id="169" name="Shape 1227"/>
                        <wps:cNvSpPr/>
                        <wps:spPr>
                          <a:xfrm>
                            <a:off x="3642814" y="77696"/>
                            <a:ext cx="1991956" cy="855814"/>
                          </a:xfrm>
                          <a:custGeom>
                            <a:avLst/>
                            <a:gdLst>
                              <a:gd name="f0" fmla="val 10800000"/>
                              <a:gd name="f1" fmla="val 5400000"/>
                              <a:gd name="f2" fmla="val 180"/>
                              <a:gd name="f3" fmla="val w"/>
                              <a:gd name="f4" fmla="val h"/>
                              <a:gd name="f5" fmla="val 0"/>
                              <a:gd name="f6" fmla="val 1991995"/>
                              <a:gd name="f7" fmla="val 855852"/>
                              <a:gd name="f8" fmla="val 1989455"/>
                              <a:gd name="f9" fmla="val 5842"/>
                              <a:gd name="f10" fmla="val 71418"/>
                              <a:gd name="f11" fmla="val 823681"/>
                              <a:gd name="f12" fmla="val 85090"/>
                              <a:gd name="f13" fmla="val 850646"/>
                              <a:gd name="f14" fmla="val 55245"/>
                              <a:gd name="f15" fmla="val 785622"/>
                              <a:gd name="f16" fmla="val 68927"/>
                              <a:gd name="f17" fmla="val 817818"/>
                              <a:gd name="f18" fmla="+- 0 0 -90"/>
                              <a:gd name="f19" fmla="*/ f3 1 1991995"/>
                              <a:gd name="f20" fmla="*/ f4 1 855852"/>
                              <a:gd name="f21" fmla="val f5"/>
                              <a:gd name="f22" fmla="val f6"/>
                              <a:gd name="f23" fmla="val f7"/>
                              <a:gd name="f24" fmla="*/ f18 f0 1"/>
                              <a:gd name="f25" fmla="+- f23 0 f21"/>
                              <a:gd name="f26" fmla="+- f22 0 f21"/>
                              <a:gd name="f27" fmla="*/ f24 1 f2"/>
                              <a:gd name="f28" fmla="*/ f26 1 1991995"/>
                              <a:gd name="f29" fmla="*/ f25 1 855852"/>
                              <a:gd name="f30" fmla="*/ 1989455 f26 1"/>
                              <a:gd name="f31" fmla="*/ 0 f25 1"/>
                              <a:gd name="f32" fmla="*/ 1991995 f26 1"/>
                              <a:gd name="f33" fmla="*/ 5842 f25 1"/>
                              <a:gd name="f34" fmla="*/ 71418 f26 1"/>
                              <a:gd name="f35" fmla="*/ 823681 f25 1"/>
                              <a:gd name="f36" fmla="*/ 85090 f26 1"/>
                              <a:gd name="f37" fmla="*/ 855852 f25 1"/>
                              <a:gd name="f38" fmla="*/ 0 f26 1"/>
                              <a:gd name="f39" fmla="*/ 850646 f25 1"/>
                              <a:gd name="f40" fmla="*/ 55245 f26 1"/>
                              <a:gd name="f41" fmla="*/ 785622 f25 1"/>
                              <a:gd name="f42" fmla="*/ 68927 f26 1"/>
                              <a:gd name="f43" fmla="*/ 817818 f25 1"/>
                              <a:gd name="f44" fmla="+- f27 0 f1"/>
                              <a:gd name="f45" fmla="*/ f30 1 1991995"/>
                              <a:gd name="f46" fmla="*/ f31 1 855852"/>
                              <a:gd name="f47" fmla="*/ f32 1 1991995"/>
                              <a:gd name="f48" fmla="*/ f33 1 855852"/>
                              <a:gd name="f49" fmla="*/ f34 1 1991995"/>
                              <a:gd name="f50" fmla="*/ f35 1 855852"/>
                              <a:gd name="f51" fmla="*/ f36 1 1991995"/>
                              <a:gd name="f52" fmla="*/ f37 1 855852"/>
                              <a:gd name="f53" fmla="*/ f38 1 1991995"/>
                              <a:gd name="f54" fmla="*/ f39 1 855852"/>
                              <a:gd name="f55" fmla="*/ f40 1 1991995"/>
                              <a:gd name="f56" fmla="*/ f41 1 855852"/>
                              <a:gd name="f57" fmla="*/ f42 1 1991995"/>
                              <a:gd name="f58" fmla="*/ f43 1 855852"/>
                              <a:gd name="f59" fmla="*/ f45 1 f28"/>
                              <a:gd name="f60" fmla="*/ f46 1 f29"/>
                              <a:gd name="f61" fmla="*/ f47 1 f28"/>
                              <a:gd name="f62" fmla="*/ f48 1 f29"/>
                              <a:gd name="f63" fmla="*/ f49 1 f28"/>
                              <a:gd name="f64" fmla="*/ f50 1 f29"/>
                              <a:gd name="f65" fmla="*/ f51 1 f28"/>
                              <a:gd name="f66" fmla="*/ f52 1 f29"/>
                              <a:gd name="f67" fmla="*/ f53 1 f28"/>
                              <a:gd name="f68" fmla="*/ f54 1 f29"/>
                              <a:gd name="f69" fmla="*/ f55 1 f28"/>
                              <a:gd name="f70" fmla="*/ f56 1 f29"/>
                              <a:gd name="f71" fmla="*/ f57 1 f28"/>
                              <a:gd name="f72" fmla="*/ f58 1 f29"/>
                              <a:gd name="f73" fmla="*/ f67 f19 1"/>
                              <a:gd name="f74" fmla="*/ f61 f19 1"/>
                              <a:gd name="f75" fmla="*/ f66 f20 1"/>
                              <a:gd name="f76" fmla="*/ f60 f20 1"/>
                              <a:gd name="f77" fmla="*/ f59 f19 1"/>
                              <a:gd name="f78" fmla="*/ f62 f20 1"/>
                              <a:gd name="f79" fmla="*/ f63 f19 1"/>
                              <a:gd name="f80" fmla="*/ f64 f20 1"/>
                              <a:gd name="f81" fmla="*/ f65 f19 1"/>
                              <a:gd name="f82" fmla="*/ f68 f20 1"/>
                              <a:gd name="f83" fmla="*/ f69 f19 1"/>
                              <a:gd name="f84" fmla="*/ f70 f20 1"/>
                              <a:gd name="f85" fmla="*/ f71 f19 1"/>
                              <a:gd name="f86" fmla="*/ f72 f20 1"/>
                            </a:gdLst>
                            <a:ahLst/>
                            <a:cxnLst>
                              <a:cxn ang="3cd4">
                                <a:pos x="hc" y="t"/>
                              </a:cxn>
                              <a:cxn ang="0">
                                <a:pos x="r" y="vc"/>
                              </a:cxn>
                              <a:cxn ang="cd4">
                                <a:pos x="hc" y="b"/>
                              </a:cxn>
                              <a:cxn ang="cd2">
                                <a:pos x="l" y="vc"/>
                              </a:cxn>
                              <a:cxn ang="f44">
                                <a:pos x="f77" y="f76"/>
                              </a:cxn>
                              <a:cxn ang="f44">
                                <a:pos x="f74" y="f78"/>
                              </a:cxn>
                              <a:cxn ang="f44">
                                <a:pos x="f79" y="f80"/>
                              </a:cxn>
                              <a:cxn ang="f44">
                                <a:pos x="f81" y="f75"/>
                              </a:cxn>
                              <a:cxn ang="f44">
                                <a:pos x="f73" y="f82"/>
                              </a:cxn>
                              <a:cxn ang="f44">
                                <a:pos x="f83" y="f84"/>
                              </a:cxn>
                              <a:cxn ang="f44">
                                <a:pos x="f85" y="f86"/>
                              </a:cxn>
                              <a:cxn ang="f44">
                                <a:pos x="f77" y="f76"/>
                              </a:cxn>
                            </a:cxnLst>
                            <a:rect l="f73" t="f76" r="f74" b="f75"/>
                            <a:pathLst>
                              <a:path w="1991995" h="855852">
                                <a:moveTo>
                                  <a:pt x="f8" y="f5"/>
                                </a:moveTo>
                                <a:lnTo>
                                  <a:pt x="f6" y="f9"/>
                                </a:lnTo>
                                <a:lnTo>
                                  <a:pt x="f10" y="f11"/>
                                </a:lnTo>
                                <a:lnTo>
                                  <a:pt x="f12" y="f7"/>
                                </a:lnTo>
                                <a:lnTo>
                                  <a:pt x="f5" y="f13"/>
                                </a:lnTo>
                                <a:lnTo>
                                  <a:pt x="f14" y="f15"/>
                                </a:lnTo>
                                <a:lnTo>
                                  <a:pt x="f16" y="f17"/>
                                </a:lnTo>
                                <a:lnTo>
                                  <a:pt x="f8" y="f5"/>
                                </a:lnTo>
                                <a:close/>
                              </a:path>
                            </a:pathLst>
                          </a:custGeom>
                          <a:solidFill>
                            <a:srgbClr val="000000"/>
                          </a:solidFill>
                          <a:ln cap="flat">
                            <a:noFill/>
                            <a:prstDash val="solid"/>
                          </a:ln>
                        </wps:spPr>
                        <wps:bodyPr lIns="0" tIns="0" rIns="0" bIns="0"/>
                      </wps:wsp>
                      <wps:wsp>
                        <wps:cNvPr id="170" name="Shape 1228"/>
                        <wps:cNvSpPr/>
                        <wps:spPr>
                          <a:xfrm>
                            <a:off x="5434078" y="764209"/>
                            <a:ext cx="734985" cy="402902"/>
                          </a:xfrm>
                          <a:custGeom>
                            <a:avLst/>
                            <a:gdLst>
                              <a:gd name="f0" fmla="val 10800000"/>
                              <a:gd name="f1" fmla="val 5400000"/>
                              <a:gd name="f2" fmla="val 180"/>
                              <a:gd name="f3" fmla="val w"/>
                              <a:gd name="f4" fmla="val h"/>
                              <a:gd name="f5" fmla="val 0"/>
                              <a:gd name="f6" fmla="val 734949"/>
                              <a:gd name="f7" fmla="val 402844"/>
                              <a:gd name="f8" fmla="val 731901"/>
                              <a:gd name="f9" fmla="val 5588"/>
                              <a:gd name="f10" fmla="val 68376"/>
                              <a:gd name="f11" fmla="val 369105"/>
                              <a:gd name="f12" fmla="val 85090"/>
                              <a:gd name="f13" fmla="val 399796"/>
                              <a:gd name="f14" fmla="val 48641"/>
                              <a:gd name="f15" fmla="val 332867"/>
                              <a:gd name="f16" fmla="val 65332"/>
                              <a:gd name="f17" fmla="val 363515"/>
                              <a:gd name="f18" fmla="+- 0 0 -90"/>
                              <a:gd name="f19" fmla="*/ f3 1 734949"/>
                              <a:gd name="f20" fmla="*/ f4 1 402844"/>
                              <a:gd name="f21" fmla="val f5"/>
                              <a:gd name="f22" fmla="val f6"/>
                              <a:gd name="f23" fmla="val f7"/>
                              <a:gd name="f24" fmla="*/ f18 f0 1"/>
                              <a:gd name="f25" fmla="+- f23 0 f21"/>
                              <a:gd name="f26" fmla="+- f22 0 f21"/>
                              <a:gd name="f27" fmla="*/ f24 1 f2"/>
                              <a:gd name="f28" fmla="*/ f26 1 734949"/>
                              <a:gd name="f29" fmla="*/ f25 1 402844"/>
                              <a:gd name="f30" fmla="*/ 731901 f26 1"/>
                              <a:gd name="f31" fmla="*/ 0 f25 1"/>
                              <a:gd name="f32" fmla="*/ 734949 f26 1"/>
                              <a:gd name="f33" fmla="*/ 5588 f25 1"/>
                              <a:gd name="f34" fmla="*/ 68376 f26 1"/>
                              <a:gd name="f35" fmla="*/ 369105 f25 1"/>
                              <a:gd name="f36" fmla="*/ 85090 f26 1"/>
                              <a:gd name="f37" fmla="*/ 399796 f25 1"/>
                              <a:gd name="f38" fmla="*/ 0 f26 1"/>
                              <a:gd name="f39" fmla="*/ 402844 f25 1"/>
                              <a:gd name="f40" fmla="*/ 48641 f26 1"/>
                              <a:gd name="f41" fmla="*/ 332867 f25 1"/>
                              <a:gd name="f42" fmla="*/ 65332 f26 1"/>
                              <a:gd name="f43" fmla="*/ 363515 f25 1"/>
                              <a:gd name="f44" fmla="+- f27 0 f1"/>
                              <a:gd name="f45" fmla="*/ f30 1 734949"/>
                              <a:gd name="f46" fmla="*/ f31 1 402844"/>
                              <a:gd name="f47" fmla="*/ f32 1 734949"/>
                              <a:gd name="f48" fmla="*/ f33 1 402844"/>
                              <a:gd name="f49" fmla="*/ f34 1 734949"/>
                              <a:gd name="f50" fmla="*/ f35 1 402844"/>
                              <a:gd name="f51" fmla="*/ f36 1 734949"/>
                              <a:gd name="f52" fmla="*/ f37 1 402844"/>
                              <a:gd name="f53" fmla="*/ f38 1 734949"/>
                              <a:gd name="f54" fmla="*/ f39 1 402844"/>
                              <a:gd name="f55" fmla="*/ f40 1 734949"/>
                              <a:gd name="f56" fmla="*/ f41 1 402844"/>
                              <a:gd name="f57" fmla="*/ f42 1 734949"/>
                              <a:gd name="f58" fmla="*/ f43 1 402844"/>
                              <a:gd name="f59" fmla="*/ f45 1 f28"/>
                              <a:gd name="f60" fmla="*/ f46 1 f29"/>
                              <a:gd name="f61" fmla="*/ f47 1 f28"/>
                              <a:gd name="f62" fmla="*/ f48 1 f29"/>
                              <a:gd name="f63" fmla="*/ f49 1 f28"/>
                              <a:gd name="f64" fmla="*/ f50 1 f29"/>
                              <a:gd name="f65" fmla="*/ f51 1 f28"/>
                              <a:gd name="f66" fmla="*/ f52 1 f29"/>
                              <a:gd name="f67" fmla="*/ f53 1 f28"/>
                              <a:gd name="f68" fmla="*/ f54 1 f29"/>
                              <a:gd name="f69" fmla="*/ f55 1 f28"/>
                              <a:gd name="f70" fmla="*/ f56 1 f29"/>
                              <a:gd name="f71" fmla="*/ f57 1 f28"/>
                              <a:gd name="f72" fmla="*/ f58 1 f29"/>
                              <a:gd name="f73" fmla="*/ f67 f19 1"/>
                              <a:gd name="f74" fmla="*/ f61 f19 1"/>
                              <a:gd name="f75" fmla="*/ f68 f20 1"/>
                              <a:gd name="f76" fmla="*/ f60 f20 1"/>
                              <a:gd name="f77" fmla="*/ f59 f19 1"/>
                              <a:gd name="f78" fmla="*/ f62 f20 1"/>
                              <a:gd name="f79" fmla="*/ f63 f19 1"/>
                              <a:gd name="f80" fmla="*/ f64 f20 1"/>
                              <a:gd name="f81" fmla="*/ f65 f19 1"/>
                              <a:gd name="f82" fmla="*/ f66 f20 1"/>
                              <a:gd name="f83" fmla="*/ f69 f19 1"/>
                              <a:gd name="f84" fmla="*/ f70 f20 1"/>
                              <a:gd name="f85" fmla="*/ f71 f19 1"/>
                              <a:gd name="f86" fmla="*/ f72 f20 1"/>
                            </a:gdLst>
                            <a:ahLst/>
                            <a:cxnLst>
                              <a:cxn ang="3cd4">
                                <a:pos x="hc" y="t"/>
                              </a:cxn>
                              <a:cxn ang="0">
                                <a:pos x="r" y="vc"/>
                              </a:cxn>
                              <a:cxn ang="cd4">
                                <a:pos x="hc" y="b"/>
                              </a:cxn>
                              <a:cxn ang="cd2">
                                <a:pos x="l" y="vc"/>
                              </a:cxn>
                              <a:cxn ang="f44">
                                <a:pos x="f77" y="f76"/>
                              </a:cxn>
                              <a:cxn ang="f44">
                                <a:pos x="f74" y="f78"/>
                              </a:cxn>
                              <a:cxn ang="f44">
                                <a:pos x="f79" y="f80"/>
                              </a:cxn>
                              <a:cxn ang="f44">
                                <a:pos x="f81" y="f82"/>
                              </a:cxn>
                              <a:cxn ang="f44">
                                <a:pos x="f73" y="f75"/>
                              </a:cxn>
                              <a:cxn ang="f44">
                                <a:pos x="f83" y="f84"/>
                              </a:cxn>
                              <a:cxn ang="f44">
                                <a:pos x="f85" y="f86"/>
                              </a:cxn>
                              <a:cxn ang="f44">
                                <a:pos x="f77" y="f76"/>
                              </a:cxn>
                            </a:cxnLst>
                            <a:rect l="f73" t="f76" r="f74" b="f75"/>
                            <a:pathLst>
                              <a:path w="734949" h="402844">
                                <a:moveTo>
                                  <a:pt x="f8" y="f5"/>
                                </a:moveTo>
                                <a:lnTo>
                                  <a:pt x="f6" y="f9"/>
                                </a:lnTo>
                                <a:lnTo>
                                  <a:pt x="f10" y="f11"/>
                                </a:lnTo>
                                <a:lnTo>
                                  <a:pt x="f12" y="f13"/>
                                </a:lnTo>
                                <a:lnTo>
                                  <a:pt x="f5" y="f7"/>
                                </a:lnTo>
                                <a:lnTo>
                                  <a:pt x="f14" y="f15"/>
                                </a:lnTo>
                                <a:lnTo>
                                  <a:pt x="f16" y="f17"/>
                                </a:lnTo>
                                <a:lnTo>
                                  <a:pt x="f8" y="f5"/>
                                </a:lnTo>
                                <a:close/>
                              </a:path>
                            </a:pathLst>
                          </a:custGeom>
                          <a:solidFill>
                            <a:srgbClr val="000000"/>
                          </a:solidFill>
                          <a:ln cap="flat">
                            <a:noFill/>
                            <a:prstDash val="solid"/>
                          </a:ln>
                        </wps:spPr>
                        <wps:bodyPr lIns="0" tIns="0" rIns="0" bIns="0"/>
                      </wps:wsp>
                      <wps:wsp>
                        <wps:cNvPr id="171" name="Shape 1229"/>
                        <wps:cNvSpPr/>
                        <wps:spPr>
                          <a:xfrm>
                            <a:off x="5481773" y="1504517"/>
                            <a:ext cx="515191" cy="170499"/>
                          </a:xfrm>
                          <a:custGeom>
                            <a:avLst/>
                            <a:gdLst>
                              <a:gd name="f0" fmla="val 10800000"/>
                              <a:gd name="f1" fmla="val 5400000"/>
                              <a:gd name="f2" fmla="val 180"/>
                              <a:gd name="f3" fmla="val w"/>
                              <a:gd name="f4" fmla="val h"/>
                              <a:gd name="f5" fmla="val 0"/>
                              <a:gd name="f6" fmla="val 515239"/>
                              <a:gd name="f7" fmla="val 170434"/>
                              <a:gd name="f8" fmla="val 83820"/>
                              <a:gd name="f9" fmla="val 73909"/>
                              <a:gd name="f10" fmla="val 33582"/>
                              <a:gd name="f11" fmla="val 164338"/>
                              <a:gd name="f12" fmla="val 513461"/>
                              <a:gd name="f13" fmla="val 72111"/>
                              <a:gd name="f14" fmla="val 39673"/>
                              <a:gd name="f15" fmla="val 62230"/>
                              <a:gd name="f16" fmla="val 73152"/>
                              <a:gd name="f17" fmla="val 14986"/>
                              <a:gd name="f18" fmla="+- 0 0 -90"/>
                              <a:gd name="f19" fmla="*/ f3 1 515239"/>
                              <a:gd name="f20" fmla="*/ f4 1 170434"/>
                              <a:gd name="f21" fmla="val f5"/>
                              <a:gd name="f22" fmla="val f6"/>
                              <a:gd name="f23" fmla="val f7"/>
                              <a:gd name="f24" fmla="*/ f18 f0 1"/>
                              <a:gd name="f25" fmla="+- f23 0 f21"/>
                              <a:gd name="f26" fmla="+- f22 0 f21"/>
                              <a:gd name="f27" fmla="*/ f24 1 f2"/>
                              <a:gd name="f28" fmla="*/ f26 1 515239"/>
                              <a:gd name="f29" fmla="*/ f25 1 170434"/>
                              <a:gd name="f30" fmla="*/ 83820 f26 1"/>
                              <a:gd name="f31" fmla="*/ 0 f25 1"/>
                              <a:gd name="f32" fmla="*/ 73909 f26 1"/>
                              <a:gd name="f33" fmla="*/ 33582 f25 1"/>
                              <a:gd name="f34" fmla="*/ 515239 f26 1"/>
                              <a:gd name="f35" fmla="*/ 164338 f25 1"/>
                              <a:gd name="f36" fmla="*/ 513461 f26 1"/>
                              <a:gd name="f37" fmla="*/ 170434 f25 1"/>
                              <a:gd name="f38" fmla="*/ 72111 f26 1"/>
                              <a:gd name="f39" fmla="*/ 39673 f25 1"/>
                              <a:gd name="f40" fmla="*/ 62230 f26 1"/>
                              <a:gd name="f41" fmla="*/ 73152 f25 1"/>
                              <a:gd name="f42" fmla="*/ 0 f26 1"/>
                              <a:gd name="f43" fmla="*/ 14986 f25 1"/>
                              <a:gd name="f44" fmla="+- f27 0 f1"/>
                              <a:gd name="f45" fmla="*/ f30 1 515239"/>
                              <a:gd name="f46" fmla="*/ f31 1 170434"/>
                              <a:gd name="f47" fmla="*/ f32 1 515239"/>
                              <a:gd name="f48" fmla="*/ f33 1 170434"/>
                              <a:gd name="f49" fmla="*/ f34 1 515239"/>
                              <a:gd name="f50" fmla="*/ f35 1 170434"/>
                              <a:gd name="f51" fmla="*/ f36 1 515239"/>
                              <a:gd name="f52" fmla="*/ f37 1 170434"/>
                              <a:gd name="f53" fmla="*/ f38 1 515239"/>
                              <a:gd name="f54" fmla="*/ f39 1 170434"/>
                              <a:gd name="f55" fmla="*/ f40 1 515239"/>
                              <a:gd name="f56" fmla="*/ f41 1 170434"/>
                              <a:gd name="f57" fmla="*/ f42 1 515239"/>
                              <a:gd name="f58" fmla="*/ f43 1 170434"/>
                              <a:gd name="f59" fmla="*/ f45 1 f28"/>
                              <a:gd name="f60" fmla="*/ f46 1 f29"/>
                              <a:gd name="f61" fmla="*/ f47 1 f28"/>
                              <a:gd name="f62" fmla="*/ f48 1 f29"/>
                              <a:gd name="f63" fmla="*/ f49 1 f28"/>
                              <a:gd name="f64" fmla="*/ f50 1 f29"/>
                              <a:gd name="f65" fmla="*/ f51 1 f28"/>
                              <a:gd name="f66" fmla="*/ f52 1 f29"/>
                              <a:gd name="f67" fmla="*/ f53 1 f28"/>
                              <a:gd name="f68" fmla="*/ f54 1 f29"/>
                              <a:gd name="f69" fmla="*/ f55 1 f28"/>
                              <a:gd name="f70" fmla="*/ f56 1 f29"/>
                              <a:gd name="f71" fmla="*/ f57 1 f28"/>
                              <a:gd name="f72" fmla="*/ f58 1 f29"/>
                              <a:gd name="f73" fmla="*/ f71 f19 1"/>
                              <a:gd name="f74" fmla="*/ f63 f19 1"/>
                              <a:gd name="f75" fmla="*/ f66 f20 1"/>
                              <a:gd name="f76" fmla="*/ f60 f20 1"/>
                              <a:gd name="f77" fmla="*/ f59 f19 1"/>
                              <a:gd name="f78" fmla="*/ f61 f19 1"/>
                              <a:gd name="f79" fmla="*/ f62 f20 1"/>
                              <a:gd name="f80" fmla="*/ f64 f20 1"/>
                              <a:gd name="f81" fmla="*/ f65 f19 1"/>
                              <a:gd name="f82" fmla="*/ f67 f19 1"/>
                              <a:gd name="f83" fmla="*/ f68 f20 1"/>
                              <a:gd name="f84" fmla="*/ f69 f19 1"/>
                              <a:gd name="f85" fmla="*/ f70 f20 1"/>
                              <a:gd name="f86" fmla="*/ f72 f20 1"/>
                            </a:gdLst>
                            <a:ahLst/>
                            <a:cxnLst>
                              <a:cxn ang="3cd4">
                                <a:pos x="hc" y="t"/>
                              </a:cxn>
                              <a:cxn ang="0">
                                <a:pos x="r" y="vc"/>
                              </a:cxn>
                              <a:cxn ang="cd4">
                                <a:pos x="hc" y="b"/>
                              </a:cxn>
                              <a:cxn ang="cd2">
                                <a:pos x="l" y="vc"/>
                              </a:cxn>
                              <a:cxn ang="f44">
                                <a:pos x="f77" y="f76"/>
                              </a:cxn>
                              <a:cxn ang="f44">
                                <a:pos x="f78" y="f79"/>
                              </a:cxn>
                              <a:cxn ang="f44">
                                <a:pos x="f74" y="f80"/>
                              </a:cxn>
                              <a:cxn ang="f44">
                                <a:pos x="f81" y="f75"/>
                              </a:cxn>
                              <a:cxn ang="f44">
                                <a:pos x="f82" y="f83"/>
                              </a:cxn>
                              <a:cxn ang="f44">
                                <a:pos x="f84" y="f85"/>
                              </a:cxn>
                              <a:cxn ang="f44">
                                <a:pos x="f73" y="f86"/>
                              </a:cxn>
                              <a:cxn ang="f44">
                                <a:pos x="f77" y="f76"/>
                              </a:cxn>
                            </a:cxnLst>
                            <a:rect l="f73" t="f76" r="f74" b="f75"/>
                            <a:pathLst>
                              <a:path w="515239" h="170434">
                                <a:moveTo>
                                  <a:pt x="f8" y="f5"/>
                                </a:moveTo>
                                <a:lnTo>
                                  <a:pt x="f9" y="f10"/>
                                </a:lnTo>
                                <a:lnTo>
                                  <a:pt x="f6" y="f11"/>
                                </a:lnTo>
                                <a:lnTo>
                                  <a:pt x="f12" y="f7"/>
                                </a:lnTo>
                                <a:lnTo>
                                  <a:pt x="f13" y="f14"/>
                                </a:lnTo>
                                <a:lnTo>
                                  <a:pt x="f15" y="f16"/>
                                </a:lnTo>
                                <a:lnTo>
                                  <a:pt x="f5" y="f17"/>
                                </a:lnTo>
                                <a:lnTo>
                                  <a:pt x="f8" y="f5"/>
                                </a:lnTo>
                                <a:close/>
                              </a:path>
                            </a:pathLst>
                          </a:custGeom>
                          <a:solidFill>
                            <a:srgbClr val="000000"/>
                          </a:solidFill>
                          <a:ln cap="flat">
                            <a:noFill/>
                            <a:prstDash val="solid"/>
                          </a:ln>
                        </wps:spPr>
                        <wps:bodyPr lIns="0" tIns="0" rIns="0" bIns="0"/>
                      </wps:wsp>
                      <wps:wsp>
                        <wps:cNvPr id="172" name="Shape 1230"/>
                        <wps:cNvSpPr/>
                        <wps:spPr>
                          <a:xfrm>
                            <a:off x="4583192" y="3253142"/>
                            <a:ext cx="229999" cy="1381521"/>
                          </a:xfrm>
                          <a:custGeom>
                            <a:avLst/>
                            <a:gdLst>
                              <a:gd name="f0" fmla="val 10800000"/>
                              <a:gd name="f1" fmla="val 5400000"/>
                              <a:gd name="f2" fmla="val 180"/>
                              <a:gd name="f3" fmla="val w"/>
                              <a:gd name="f4" fmla="val h"/>
                              <a:gd name="f5" fmla="val 0"/>
                              <a:gd name="f6" fmla="val 229997"/>
                              <a:gd name="f7" fmla="val 1381506"/>
                              <a:gd name="f8" fmla="val 203200"/>
                              <a:gd name="f9" fmla="val 80772"/>
                              <a:gd name="f10" fmla="val 195418"/>
                              <a:gd name="f11" fmla="val 75766"/>
                              <a:gd name="f12" fmla="val 6350"/>
                              <a:gd name="f13" fmla="val 1380617"/>
                              <a:gd name="f14" fmla="val 189196"/>
                              <a:gd name="f15" fmla="val 74865"/>
                              <a:gd name="f16" fmla="val 154559"/>
                              <a:gd name="f17" fmla="val 69850"/>
                              <a:gd name="f18" fmla="+- 0 0 -90"/>
                              <a:gd name="f19" fmla="*/ f3 1 229997"/>
                              <a:gd name="f20" fmla="*/ f4 1 1381506"/>
                              <a:gd name="f21" fmla="val f5"/>
                              <a:gd name="f22" fmla="val f6"/>
                              <a:gd name="f23" fmla="val f7"/>
                              <a:gd name="f24" fmla="*/ f18 f0 1"/>
                              <a:gd name="f25" fmla="+- f23 0 f21"/>
                              <a:gd name="f26" fmla="+- f22 0 f21"/>
                              <a:gd name="f27" fmla="*/ f24 1 f2"/>
                              <a:gd name="f28" fmla="*/ f26 1 229997"/>
                              <a:gd name="f29" fmla="*/ f25 1 1381506"/>
                              <a:gd name="f30" fmla="*/ 203200 f26 1"/>
                              <a:gd name="f31" fmla="*/ 0 f25 1"/>
                              <a:gd name="f32" fmla="*/ 229997 f26 1"/>
                              <a:gd name="f33" fmla="*/ 80772 f25 1"/>
                              <a:gd name="f34" fmla="*/ 195418 f26 1"/>
                              <a:gd name="f35" fmla="*/ 75766 f25 1"/>
                              <a:gd name="f36" fmla="*/ 6350 f26 1"/>
                              <a:gd name="f37" fmla="*/ 1381506 f25 1"/>
                              <a:gd name="f38" fmla="*/ 0 f26 1"/>
                              <a:gd name="f39" fmla="*/ 1380617 f25 1"/>
                              <a:gd name="f40" fmla="*/ 189196 f26 1"/>
                              <a:gd name="f41" fmla="*/ 74865 f25 1"/>
                              <a:gd name="f42" fmla="*/ 154559 f26 1"/>
                              <a:gd name="f43" fmla="*/ 69850 f25 1"/>
                              <a:gd name="f44" fmla="+- f27 0 f1"/>
                              <a:gd name="f45" fmla="*/ f30 1 229997"/>
                              <a:gd name="f46" fmla="*/ f31 1 1381506"/>
                              <a:gd name="f47" fmla="*/ f32 1 229997"/>
                              <a:gd name="f48" fmla="*/ f33 1 1381506"/>
                              <a:gd name="f49" fmla="*/ f34 1 229997"/>
                              <a:gd name="f50" fmla="*/ f35 1 1381506"/>
                              <a:gd name="f51" fmla="*/ f36 1 229997"/>
                              <a:gd name="f52" fmla="*/ f37 1 1381506"/>
                              <a:gd name="f53" fmla="*/ f38 1 229997"/>
                              <a:gd name="f54" fmla="*/ f39 1 1381506"/>
                              <a:gd name="f55" fmla="*/ f40 1 229997"/>
                              <a:gd name="f56" fmla="*/ f41 1 1381506"/>
                              <a:gd name="f57" fmla="*/ f42 1 229997"/>
                              <a:gd name="f58" fmla="*/ f43 1 1381506"/>
                              <a:gd name="f59" fmla="*/ f45 1 f28"/>
                              <a:gd name="f60" fmla="*/ f46 1 f29"/>
                              <a:gd name="f61" fmla="*/ f47 1 f28"/>
                              <a:gd name="f62" fmla="*/ f48 1 f29"/>
                              <a:gd name="f63" fmla="*/ f49 1 f28"/>
                              <a:gd name="f64" fmla="*/ f50 1 f29"/>
                              <a:gd name="f65" fmla="*/ f51 1 f28"/>
                              <a:gd name="f66" fmla="*/ f52 1 f29"/>
                              <a:gd name="f67" fmla="*/ f53 1 f28"/>
                              <a:gd name="f68" fmla="*/ f54 1 f29"/>
                              <a:gd name="f69" fmla="*/ f55 1 f28"/>
                              <a:gd name="f70" fmla="*/ f56 1 f29"/>
                              <a:gd name="f71" fmla="*/ f57 1 f28"/>
                              <a:gd name="f72" fmla="*/ f58 1 f29"/>
                              <a:gd name="f73" fmla="*/ f67 f19 1"/>
                              <a:gd name="f74" fmla="*/ f61 f19 1"/>
                              <a:gd name="f75" fmla="*/ f66 f20 1"/>
                              <a:gd name="f76" fmla="*/ f60 f20 1"/>
                              <a:gd name="f77" fmla="*/ f59 f19 1"/>
                              <a:gd name="f78" fmla="*/ f62 f20 1"/>
                              <a:gd name="f79" fmla="*/ f63 f19 1"/>
                              <a:gd name="f80" fmla="*/ f64 f20 1"/>
                              <a:gd name="f81" fmla="*/ f65 f19 1"/>
                              <a:gd name="f82" fmla="*/ f68 f20 1"/>
                              <a:gd name="f83" fmla="*/ f69 f19 1"/>
                              <a:gd name="f84" fmla="*/ f70 f20 1"/>
                              <a:gd name="f85" fmla="*/ f71 f19 1"/>
                              <a:gd name="f86" fmla="*/ f72 f20 1"/>
                            </a:gdLst>
                            <a:ahLst/>
                            <a:cxnLst>
                              <a:cxn ang="3cd4">
                                <a:pos x="hc" y="t"/>
                              </a:cxn>
                              <a:cxn ang="0">
                                <a:pos x="r" y="vc"/>
                              </a:cxn>
                              <a:cxn ang="cd4">
                                <a:pos x="hc" y="b"/>
                              </a:cxn>
                              <a:cxn ang="cd2">
                                <a:pos x="l" y="vc"/>
                              </a:cxn>
                              <a:cxn ang="f44">
                                <a:pos x="f77" y="f76"/>
                              </a:cxn>
                              <a:cxn ang="f44">
                                <a:pos x="f74" y="f78"/>
                              </a:cxn>
                              <a:cxn ang="f44">
                                <a:pos x="f79" y="f80"/>
                              </a:cxn>
                              <a:cxn ang="f44">
                                <a:pos x="f81" y="f75"/>
                              </a:cxn>
                              <a:cxn ang="f44">
                                <a:pos x="f73" y="f82"/>
                              </a:cxn>
                              <a:cxn ang="f44">
                                <a:pos x="f83" y="f84"/>
                              </a:cxn>
                              <a:cxn ang="f44">
                                <a:pos x="f85" y="f86"/>
                              </a:cxn>
                              <a:cxn ang="f44">
                                <a:pos x="f77" y="f76"/>
                              </a:cxn>
                            </a:cxnLst>
                            <a:rect l="f73" t="f76" r="f74" b="f75"/>
                            <a:pathLst>
                              <a:path w="229997" h="1381506">
                                <a:moveTo>
                                  <a:pt x="f8" y="f5"/>
                                </a:moveTo>
                                <a:lnTo>
                                  <a:pt x="f6" y="f9"/>
                                </a:lnTo>
                                <a:lnTo>
                                  <a:pt x="f10" y="f11"/>
                                </a:lnTo>
                                <a:lnTo>
                                  <a:pt x="f12" y="f7"/>
                                </a:lnTo>
                                <a:lnTo>
                                  <a:pt x="f5" y="f13"/>
                                </a:lnTo>
                                <a:lnTo>
                                  <a:pt x="f14" y="f15"/>
                                </a:lnTo>
                                <a:lnTo>
                                  <a:pt x="f16" y="f17"/>
                                </a:lnTo>
                                <a:lnTo>
                                  <a:pt x="f8" y="f5"/>
                                </a:lnTo>
                                <a:close/>
                              </a:path>
                            </a:pathLst>
                          </a:custGeom>
                          <a:solidFill>
                            <a:srgbClr val="000000"/>
                          </a:solidFill>
                          <a:ln cap="flat">
                            <a:noFill/>
                            <a:prstDash val="solid"/>
                          </a:ln>
                        </wps:spPr>
                        <wps:bodyPr lIns="0" tIns="0" rIns="0" bIns="0"/>
                      </wps:wsp>
                      <wps:wsp>
                        <wps:cNvPr id="173" name="Shape 1231"/>
                        <wps:cNvSpPr/>
                        <wps:spPr>
                          <a:xfrm>
                            <a:off x="5481773" y="2583527"/>
                            <a:ext cx="762179" cy="101105"/>
                          </a:xfrm>
                          <a:custGeom>
                            <a:avLst/>
                            <a:gdLst>
                              <a:gd name="f0" fmla="val 10800000"/>
                              <a:gd name="f1" fmla="val 5400000"/>
                              <a:gd name="f2" fmla="val 180"/>
                              <a:gd name="f3" fmla="val w"/>
                              <a:gd name="f4" fmla="val h"/>
                              <a:gd name="f5" fmla="val 0"/>
                              <a:gd name="f6" fmla="val 762254"/>
                              <a:gd name="f7" fmla="val 101092"/>
                              <a:gd name="f8" fmla="val 79248"/>
                              <a:gd name="f9" fmla="val 76224"/>
                              <a:gd name="f10" fmla="val 34769"/>
                              <a:gd name="f11" fmla="val 94869"/>
                              <a:gd name="f12" fmla="val 761746"/>
                              <a:gd name="f13" fmla="val 75673"/>
                              <a:gd name="f14" fmla="val 41113"/>
                              <a:gd name="f15" fmla="val 72644"/>
                              <a:gd name="f16" fmla="val 75946"/>
                              <a:gd name="f17" fmla="val 31369"/>
                              <a:gd name="f18" fmla="+- 0 0 -90"/>
                              <a:gd name="f19" fmla="*/ f3 1 762254"/>
                              <a:gd name="f20" fmla="*/ f4 1 101092"/>
                              <a:gd name="f21" fmla="val f5"/>
                              <a:gd name="f22" fmla="val f6"/>
                              <a:gd name="f23" fmla="val f7"/>
                              <a:gd name="f24" fmla="*/ f18 f0 1"/>
                              <a:gd name="f25" fmla="+- f23 0 f21"/>
                              <a:gd name="f26" fmla="+- f22 0 f21"/>
                              <a:gd name="f27" fmla="*/ f24 1 f2"/>
                              <a:gd name="f28" fmla="*/ f26 1 762254"/>
                              <a:gd name="f29" fmla="*/ f25 1 101092"/>
                              <a:gd name="f30" fmla="*/ 79248 f26 1"/>
                              <a:gd name="f31" fmla="*/ 0 f25 1"/>
                              <a:gd name="f32" fmla="*/ 76224 f26 1"/>
                              <a:gd name="f33" fmla="*/ 34769 f25 1"/>
                              <a:gd name="f34" fmla="*/ 762254 f26 1"/>
                              <a:gd name="f35" fmla="*/ 94869 f25 1"/>
                              <a:gd name="f36" fmla="*/ 761746 f26 1"/>
                              <a:gd name="f37" fmla="*/ 101092 f25 1"/>
                              <a:gd name="f38" fmla="*/ 75673 f26 1"/>
                              <a:gd name="f39" fmla="*/ 41113 f25 1"/>
                              <a:gd name="f40" fmla="*/ 72644 f26 1"/>
                              <a:gd name="f41" fmla="*/ 75946 f25 1"/>
                              <a:gd name="f42" fmla="*/ 0 f26 1"/>
                              <a:gd name="f43" fmla="*/ 31369 f25 1"/>
                              <a:gd name="f44" fmla="+- f27 0 f1"/>
                              <a:gd name="f45" fmla="*/ f30 1 762254"/>
                              <a:gd name="f46" fmla="*/ f31 1 101092"/>
                              <a:gd name="f47" fmla="*/ f32 1 762254"/>
                              <a:gd name="f48" fmla="*/ f33 1 101092"/>
                              <a:gd name="f49" fmla="*/ f34 1 762254"/>
                              <a:gd name="f50" fmla="*/ f35 1 101092"/>
                              <a:gd name="f51" fmla="*/ f36 1 762254"/>
                              <a:gd name="f52" fmla="*/ f37 1 101092"/>
                              <a:gd name="f53" fmla="*/ f38 1 762254"/>
                              <a:gd name="f54" fmla="*/ f39 1 101092"/>
                              <a:gd name="f55" fmla="*/ f40 1 762254"/>
                              <a:gd name="f56" fmla="*/ f41 1 101092"/>
                              <a:gd name="f57" fmla="*/ f42 1 762254"/>
                              <a:gd name="f58" fmla="*/ f43 1 101092"/>
                              <a:gd name="f59" fmla="*/ f45 1 f28"/>
                              <a:gd name="f60" fmla="*/ f46 1 f29"/>
                              <a:gd name="f61" fmla="*/ f47 1 f28"/>
                              <a:gd name="f62" fmla="*/ f48 1 f29"/>
                              <a:gd name="f63" fmla="*/ f49 1 f28"/>
                              <a:gd name="f64" fmla="*/ f50 1 f29"/>
                              <a:gd name="f65" fmla="*/ f51 1 f28"/>
                              <a:gd name="f66" fmla="*/ f52 1 f29"/>
                              <a:gd name="f67" fmla="*/ f53 1 f28"/>
                              <a:gd name="f68" fmla="*/ f54 1 f29"/>
                              <a:gd name="f69" fmla="*/ f55 1 f28"/>
                              <a:gd name="f70" fmla="*/ f56 1 f29"/>
                              <a:gd name="f71" fmla="*/ f57 1 f28"/>
                              <a:gd name="f72" fmla="*/ f58 1 f29"/>
                              <a:gd name="f73" fmla="*/ f71 f19 1"/>
                              <a:gd name="f74" fmla="*/ f63 f19 1"/>
                              <a:gd name="f75" fmla="*/ f66 f20 1"/>
                              <a:gd name="f76" fmla="*/ f60 f20 1"/>
                              <a:gd name="f77" fmla="*/ f59 f19 1"/>
                              <a:gd name="f78" fmla="*/ f61 f19 1"/>
                              <a:gd name="f79" fmla="*/ f62 f20 1"/>
                              <a:gd name="f80" fmla="*/ f64 f20 1"/>
                              <a:gd name="f81" fmla="*/ f65 f19 1"/>
                              <a:gd name="f82" fmla="*/ f67 f19 1"/>
                              <a:gd name="f83" fmla="*/ f68 f20 1"/>
                              <a:gd name="f84" fmla="*/ f69 f19 1"/>
                              <a:gd name="f85" fmla="*/ f70 f20 1"/>
                              <a:gd name="f86" fmla="*/ f72 f20 1"/>
                            </a:gdLst>
                            <a:ahLst/>
                            <a:cxnLst>
                              <a:cxn ang="3cd4">
                                <a:pos x="hc" y="t"/>
                              </a:cxn>
                              <a:cxn ang="0">
                                <a:pos x="r" y="vc"/>
                              </a:cxn>
                              <a:cxn ang="cd4">
                                <a:pos x="hc" y="b"/>
                              </a:cxn>
                              <a:cxn ang="cd2">
                                <a:pos x="l" y="vc"/>
                              </a:cxn>
                              <a:cxn ang="f44">
                                <a:pos x="f77" y="f76"/>
                              </a:cxn>
                              <a:cxn ang="f44">
                                <a:pos x="f78" y="f79"/>
                              </a:cxn>
                              <a:cxn ang="f44">
                                <a:pos x="f74" y="f80"/>
                              </a:cxn>
                              <a:cxn ang="f44">
                                <a:pos x="f81" y="f75"/>
                              </a:cxn>
                              <a:cxn ang="f44">
                                <a:pos x="f82" y="f83"/>
                              </a:cxn>
                              <a:cxn ang="f44">
                                <a:pos x="f84" y="f85"/>
                              </a:cxn>
                              <a:cxn ang="f44">
                                <a:pos x="f73" y="f86"/>
                              </a:cxn>
                              <a:cxn ang="f44">
                                <a:pos x="f77" y="f76"/>
                              </a:cxn>
                            </a:cxnLst>
                            <a:rect l="f73" t="f76" r="f74" b="f75"/>
                            <a:pathLst>
                              <a:path w="762254" h="101092">
                                <a:moveTo>
                                  <a:pt x="f8" y="f5"/>
                                </a:moveTo>
                                <a:lnTo>
                                  <a:pt x="f9" y="f10"/>
                                </a:lnTo>
                                <a:lnTo>
                                  <a:pt x="f6" y="f11"/>
                                </a:lnTo>
                                <a:lnTo>
                                  <a:pt x="f12" y="f7"/>
                                </a:lnTo>
                                <a:lnTo>
                                  <a:pt x="f13" y="f14"/>
                                </a:lnTo>
                                <a:lnTo>
                                  <a:pt x="f15" y="f16"/>
                                </a:lnTo>
                                <a:lnTo>
                                  <a:pt x="f5" y="f17"/>
                                </a:lnTo>
                                <a:lnTo>
                                  <a:pt x="f8" y="f5"/>
                                </a:lnTo>
                                <a:close/>
                              </a:path>
                            </a:pathLst>
                          </a:custGeom>
                          <a:solidFill>
                            <a:srgbClr val="000000"/>
                          </a:solidFill>
                          <a:ln cap="flat">
                            <a:noFill/>
                            <a:prstDash val="solid"/>
                          </a:ln>
                        </wps:spPr>
                        <wps:bodyPr lIns="0" tIns="0" rIns="0" bIns="0"/>
                      </wps:wsp>
                      <wps:wsp>
                        <wps:cNvPr id="174" name="Shape 1232"/>
                        <wps:cNvSpPr/>
                        <wps:spPr>
                          <a:xfrm>
                            <a:off x="5510274" y="1839818"/>
                            <a:ext cx="572789" cy="263502"/>
                          </a:xfrm>
                          <a:custGeom>
                            <a:avLst/>
                            <a:gdLst>
                              <a:gd name="f0" fmla="val 10800000"/>
                              <a:gd name="f1" fmla="val 5400000"/>
                              <a:gd name="f2" fmla="val 180"/>
                              <a:gd name="f3" fmla="val w"/>
                              <a:gd name="f4" fmla="val h"/>
                              <a:gd name="f5" fmla="val 0"/>
                              <a:gd name="f6" fmla="val 572770"/>
                              <a:gd name="f7" fmla="val 263525"/>
                              <a:gd name="f8" fmla="val 85090"/>
                              <a:gd name="f9" fmla="val 70754"/>
                              <a:gd name="f10" fmla="val 31878"/>
                              <a:gd name="f11" fmla="val 257810"/>
                              <a:gd name="f12" fmla="val 570230"/>
                              <a:gd name="f13" fmla="val 68142"/>
                              <a:gd name="f14" fmla="val 37685"/>
                              <a:gd name="f15" fmla="val 53848"/>
                              <a:gd name="f16" fmla="val 69469"/>
                              <a:gd name="f17" fmla="val 3556"/>
                              <a:gd name="f18" fmla="+- 0 0 -90"/>
                              <a:gd name="f19" fmla="*/ f3 1 572770"/>
                              <a:gd name="f20" fmla="*/ f4 1 263525"/>
                              <a:gd name="f21" fmla="val f5"/>
                              <a:gd name="f22" fmla="val f6"/>
                              <a:gd name="f23" fmla="val f7"/>
                              <a:gd name="f24" fmla="*/ f18 f0 1"/>
                              <a:gd name="f25" fmla="+- f23 0 f21"/>
                              <a:gd name="f26" fmla="+- f22 0 f21"/>
                              <a:gd name="f27" fmla="*/ f24 1 f2"/>
                              <a:gd name="f28" fmla="*/ f26 1 572770"/>
                              <a:gd name="f29" fmla="*/ f25 1 263525"/>
                              <a:gd name="f30" fmla="*/ 85090 f26 1"/>
                              <a:gd name="f31" fmla="*/ 0 f25 1"/>
                              <a:gd name="f32" fmla="*/ 70754 f26 1"/>
                              <a:gd name="f33" fmla="*/ 31878 f25 1"/>
                              <a:gd name="f34" fmla="*/ 572770 f26 1"/>
                              <a:gd name="f35" fmla="*/ 257810 f25 1"/>
                              <a:gd name="f36" fmla="*/ 570230 f26 1"/>
                              <a:gd name="f37" fmla="*/ 263525 f25 1"/>
                              <a:gd name="f38" fmla="*/ 68142 f26 1"/>
                              <a:gd name="f39" fmla="*/ 37685 f25 1"/>
                              <a:gd name="f40" fmla="*/ 53848 f26 1"/>
                              <a:gd name="f41" fmla="*/ 69469 f25 1"/>
                              <a:gd name="f42" fmla="*/ 0 f26 1"/>
                              <a:gd name="f43" fmla="*/ 3556 f25 1"/>
                              <a:gd name="f44" fmla="+- f27 0 f1"/>
                              <a:gd name="f45" fmla="*/ f30 1 572770"/>
                              <a:gd name="f46" fmla="*/ f31 1 263525"/>
                              <a:gd name="f47" fmla="*/ f32 1 572770"/>
                              <a:gd name="f48" fmla="*/ f33 1 263525"/>
                              <a:gd name="f49" fmla="*/ f34 1 572770"/>
                              <a:gd name="f50" fmla="*/ f35 1 263525"/>
                              <a:gd name="f51" fmla="*/ f36 1 572770"/>
                              <a:gd name="f52" fmla="*/ f37 1 263525"/>
                              <a:gd name="f53" fmla="*/ f38 1 572770"/>
                              <a:gd name="f54" fmla="*/ f39 1 263525"/>
                              <a:gd name="f55" fmla="*/ f40 1 572770"/>
                              <a:gd name="f56" fmla="*/ f41 1 263525"/>
                              <a:gd name="f57" fmla="*/ f42 1 572770"/>
                              <a:gd name="f58" fmla="*/ f43 1 263525"/>
                              <a:gd name="f59" fmla="*/ f45 1 f28"/>
                              <a:gd name="f60" fmla="*/ f46 1 f29"/>
                              <a:gd name="f61" fmla="*/ f47 1 f28"/>
                              <a:gd name="f62" fmla="*/ f48 1 f29"/>
                              <a:gd name="f63" fmla="*/ f49 1 f28"/>
                              <a:gd name="f64" fmla="*/ f50 1 f29"/>
                              <a:gd name="f65" fmla="*/ f51 1 f28"/>
                              <a:gd name="f66" fmla="*/ f52 1 f29"/>
                              <a:gd name="f67" fmla="*/ f53 1 f28"/>
                              <a:gd name="f68" fmla="*/ f54 1 f29"/>
                              <a:gd name="f69" fmla="*/ f55 1 f28"/>
                              <a:gd name="f70" fmla="*/ f56 1 f29"/>
                              <a:gd name="f71" fmla="*/ f57 1 f28"/>
                              <a:gd name="f72" fmla="*/ f58 1 f29"/>
                              <a:gd name="f73" fmla="*/ f71 f19 1"/>
                              <a:gd name="f74" fmla="*/ f63 f19 1"/>
                              <a:gd name="f75" fmla="*/ f66 f20 1"/>
                              <a:gd name="f76" fmla="*/ f60 f20 1"/>
                              <a:gd name="f77" fmla="*/ f59 f19 1"/>
                              <a:gd name="f78" fmla="*/ f61 f19 1"/>
                              <a:gd name="f79" fmla="*/ f62 f20 1"/>
                              <a:gd name="f80" fmla="*/ f64 f20 1"/>
                              <a:gd name="f81" fmla="*/ f65 f19 1"/>
                              <a:gd name="f82" fmla="*/ f67 f19 1"/>
                              <a:gd name="f83" fmla="*/ f68 f20 1"/>
                              <a:gd name="f84" fmla="*/ f69 f19 1"/>
                              <a:gd name="f85" fmla="*/ f70 f20 1"/>
                              <a:gd name="f86" fmla="*/ f72 f20 1"/>
                            </a:gdLst>
                            <a:ahLst/>
                            <a:cxnLst>
                              <a:cxn ang="3cd4">
                                <a:pos x="hc" y="t"/>
                              </a:cxn>
                              <a:cxn ang="0">
                                <a:pos x="r" y="vc"/>
                              </a:cxn>
                              <a:cxn ang="cd4">
                                <a:pos x="hc" y="b"/>
                              </a:cxn>
                              <a:cxn ang="cd2">
                                <a:pos x="l" y="vc"/>
                              </a:cxn>
                              <a:cxn ang="f44">
                                <a:pos x="f77" y="f76"/>
                              </a:cxn>
                              <a:cxn ang="f44">
                                <a:pos x="f78" y="f79"/>
                              </a:cxn>
                              <a:cxn ang="f44">
                                <a:pos x="f74" y="f80"/>
                              </a:cxn>
                              <a:cxn ang="f44">
                                <a:pos x="f81" y="f75"/>
                              </a:cxn>
                              <a:cxn ang="f44">
                                <a:pos x="f82" y="f83"/>
                              </a:cxn>
                              <a:cxn ang="f44">
                                <a:pos x="f84" y="f85"/>
                              </a:cxn>
                              <a:cxn ang="f44">
                                <a:pos x="f73" y="f86"/>
                              </a:cxn>
                              <a:cxn ang="f44">
                                <a:pos x="f77" y="f76"/>
                              </a:cxn>
                            </a:cxnLst>
                            <a:rect l="f73" t="f76" r="f74" b="f75"/>
                            <a:pathLst>
                              <a:path w="572770" h="263525">
                                <a:moveTo>
                                  <a:pt x="f8" y="f5"/>
                                </a:moveTo>
                                <a:lnTo>
                                  <a:pt x="f9" y="f10"/>
                                </a:lnTo>
                                <a:lnTo>
                                  <a:pt x="f6" y="f11"/>
                                </a:lnTo>
                                <a:lnTo>
                                  <a:pt x="f12" y="f7"/>
                                </a:lnTo>
                                <a:lnTo>
                                  <a:pt x="f13" y="f14"/>
                                </a:lnTo>
                                <a:lnTo>
                                  <a:pt x="f15" y="f16"/>
                                </a:lnTo>
                                <a:lnTo>
                                  <a:pt x="f5" y="f17"/>
                                </a:lnTo>
                                <a:lnTo>
                                  <a:pt x="f8" y="f5"/>
                                </a:lnTo>
                                <a:close/>
                              </a:path>
                            </a:pathLst>
                          </a:custGeom>
                          <a:solidFill>
                            <a:srgbClr val="000000"/>
                          </a:solidFill>
                          <a:ln cap="flat">
                            <a:noFill/>
                            <a:prstDash val="solid"/>
                          </a:ln>
                        </wps:spPr>
                        <wps:bodyPr lIns="0" tIns="0" rIns="0" bIns="0"/>
                      </wps:wsp>
                      <wps:wsp>
                        <wps:cNvPr id="175" name="Shape 1233"/>
                        <wps:cNvSpPr/>
                        <wps:spPr>
                          <a:xfrm>
                            <a:off x="5472171" y="2280230"/>
                            <a:ext cx="581082" cy="76196"/>
                          </a:xfrm>
                          <a:custGeom>
                            <a:avLst/>
                            <a:gdLst>
                              <a:gd name="f0" fmla="val 10800000"/>
                              <a:gd name="f1" fmla="val 5400000"/>
                              <a:gd name="f2" fmla="val 180"/>
                              <a:gd name="f3" fmla="val w"/>
                              <a:gd name="f4" fmla="val h"/>
                              <a:gd name="f5" fmla="val 0"/>
                              <a:gd name="f6" fmla="val 581025"/>
                              <a:gd name="f7" fmla="val 76200"/>
                              <a:gd name="f8" fmla="val 75565"/>
                              <a:gd name="f9" fmla="val 76146"/>
                              <a:gd name="f10" fmla="val 34847"/>
                              <a:gd name="f11" fmla="val 26670"/>
                              <a:gd name="f12" fmla="val 33020"/>
                              <a:gd name="f13" fmla="val 76252"/>
                              <a:gd name="f14" fmla="val 41195"/>
                              <a:gd name="f15" fmla="val 76835"/>
                              <a:gd name="f16" fmla="val 39370"/>
                              <a:gd name="f17" fmla="+- 0 0 -90"/>
                              <a:gd name="f18" fmla="*/ f3 1 581025"/>
                              <a:gd name="f19" fmla="*/ f4 1 76200"/>
                              <a:gd name="f20" fmla="val f5"/>
                              <a:gd name="f21" fmla="val f6"/>
                              <a:gd name="f22" fmla="val f7"/>
                              <a:gd name="f23" fmla="*/ f17 f0 1"/>
                              <a:gd name="f24" fmla="+- f22 0 f20"/>
                              <a:gd name="f25" fmla="+- f21 0 f20"/>
                              <a:gd name="f26" fmla="*/ f23 1 f2"/>
                              <a:gd name="f27" fmla="*/ f25 1 581025"/>
                              <a:gd name="f28" fmla="*/ f24 1 76200"/>
                              <a:gd name="f29" fmla="*/ 75565 f25 1"/>
                              <a:gd name="f30" fmla="*/ 0 f24 1"/>
                              <a:gd name="f31" fmla="*/ 76146 f25 1"/>
                              <a:gd name="f32" fmla="*/ 34847 f24 1"/>
                              <a:gd name="f33" fmla="*/ 581025 f25 1"/>
                              <a:gd name="f34" fmla="*/ 26670 f24 1"/>
                              <a:gd name="f35" fmla="*/ 33020 f24 1"/>
                              <a:gd name="f36" fmla="*/ 76252 f25 1"/>
                              <a:gd name="f37" fmla="*/ 41195 f24 1"/>
                              <a:gd name="f38" fmla="*/ 76835 f25 1"/>
                              <a:gd name="f39" fmla="*/ 76200 f24 1"/>
                              <a:gd name="f40" fmla="*/ 0 f25 1"/>
                              <a:gd name="f41" fmla="*/ 39370 f24 1"/>
                              <a:gd name="f42" fmla="+- f26 0 f1"/>
                              <a:gd name="f43" fmla="*/ f29 1 581025"/>
                              <a:gd name="f44" fmla="*/ f30 1 76200"/>
                              <a:gd name="f45" fmla="*/ f31 1 581025"/>
                              <a:gd name="f46" fmla="*/ f32 1 76200"/>
                              <a:gd name="f47" fmla="*/ f33 1 581025"/>
                              <a:gd name="f48" fmla="*/ f34 1 76200"/>
                              <a:gd name="f49" fmla="*/ f35 1 76200"/>
                              <a:gd name="f50" fmla="*/ f36 1 581025"/>
                              <a:gd name="f51" fmla="*/ f37 1 76200"/>
                              <a:gd name="f52" fmla="*/ f38 1 581025"/>
                              <a:gd name="f53" fmla="*/ f39 1 76200"/>
                              <a:gd name="f54" fmla="*/ f40 1 581025"/>
                              <a:gd name="f55" fmla="*/ f41 1 76200"/>
                              <a:gd name="f56" fmla="*/ f43 1 f27"/>
                              <a:gd name="f57" fmla="*/ f44 1 f28"/>
                              <a:gd name="f58" fmla="*/ f45 1 f27"/>
                              <a:gd name="f59" fmla="*/ f46 1 f28"/>
                              <a:gd name="f60" fmla="*/ f47 1 f27"/>
                              <a:gd name="f61" fmla="*/ f48 1 f28"/>
                              <a:gd name="f62" fmla="*/ f49 1 f28"/>
                              <a:gd name="f63" fmla="*/ f50 1 f27"/>
                              <a:gd name="f64" fmla="*/ f51 1 f28"/>
                              <a:gd name="f65" fmla="*/ f52 1 f27"/>
                              <a:gd name="f66" fmla="*/ f53 1 f28"/>
                              <a:gd name="f67" fmla="*/ f54 1 f27"/>
                              <a:gd name="f68" fmla="*/ f55 1 f28"/>
                              <a:gd name="f69" fmla="*/ f67 f18 1"/>
                              <a:gd name="f70" fmla="*/ f60 f18 1"/>
                              <a:gd name="f71" fmla="*/ f66 f19 1"/>
                              <a:gd name="f72" fmla="*/ f57 f19 1"/>
                              <a:gd name="f73" fmla="*/ f56 f18 1"/>
                              <a:gd name="f74" fmla="*/ f58 f18 1"/>
                              <a:gd name="f75" fmla="*/ f59 f19 1"/>
                              <a:gd name="f76" fmla="*/ f61 f19 1"/>
                              <a:gd name="f77" fmla="*/ f62 f19 1"/>
                              <a:gd name="f78" fmla="*/ f63 f18 1"/>
                              <a:gd name="f79" fmla="*/ f64 f19 1"/>
                              <a:gd name="f80" fmla="*/ f65 f18 1"/>
                              <a:gd name="f81" fmla="*/ f68 f19 1"/>
                            </a:gdLst>
                            <a:ahLst/>
                            <a:cxnLst>
                              <a:cxn ang="3cd4">
                                <a:pos x="hc" y="t"/>
                              </a:cxn>
                              <a:cxn ang="0">
                                <a:pos x="r" y="vc"/>
                              </a:cxn>
                              <a:cxn ang="cd4">
                                <a:pos x="hc" y="b"/>
                              </a:cxn>
                              <a:cxn ang="cd2">
                                <a:pos x="l" y="vc"/>
                              </a:cxn>
                              <a:cxn ang="f42">
                                <a:pos x="f73" y="f72"/>
                              </a:cxn>
                              <a:cxn ang="f42">
                                <a:pos x="f74" y="f75"/>
                              </a:cxn>
                              <a:cxn ang="f42">
                                <a:pos x="f70" y="f76"/>
                              </a:cxn>
                              <a:cxn ang="f42">
                                <a:pos x="f70" y="f77"/>
                              </a:cxn>
                              <a:cxn ang="f42">
                                <a:pos x="f78" y="f79"/>
                              </a:cxn>
                              <a:cxn ang="f42">
                                <a:pos x="f80" y="f71"/>
                              </a:cxn>
                              <a:cxn ang="f42">
                                <a:pos x="f69" y="f81"/>
                              </a:cxn>
                              <a:cxn ang="f42">
                                <a:pos x="f73" y="f72"/>
                              </a:cxn>
                            </a:cxnLst>
                            <a:rect l="f69" t="f72" r="f70" b="f71"/>
                            <a:pathLst>
                              <a:path w="581025" h="76200">
                                <a:moveTo>
                                  <a:pt x="f8" y="f5"/>
                                </a:moveTo>
                                <a:lnTo>
                                  <a:pt x="f9" y="f10"/>
                                </a:lnTo>
                                <a:lnTo>
                                  <a:pt x="f6" y="f11"/>
                                </a:lnTo>
                                <a:lnTo>
                                  <a:pt x="f6" y="f12"/>
                                </a:lnTo>
                                <a:lnTo>
                                  <a:pt x="f13" y="f14"/>
                                </a:lnTo>
                                <a:lnTo>
                                  <a:pt x="f15" y="f7"/>
                                </a:lnTo>
                                <a:lnTo>
                                  <a:pt x="f5" y="f16"/>
                                </a:lnTo>
                                <a:lnTo>
                                  <a:pt x="f8" y="f5"/>
                                </a:lnTo>
                                <a:close/>
                              </a:path>
                            </a:pathLst>
                          </a:custGeom>
                          <a:solidFill>
                            <a:srgbClr val="000000"/>
                          </a:solidFill>
                          <a:ln cap="flat">
                            <a:noFill/>
                            <a:prstDash val="solid"/>
                          </a:ln>
                        </wps:spPr>
                        <wps:bodyPr lIns="0" tIns="0" rIns="0" bIns="0"/>
                      </wps:wsp>
                      <wps:wsp>
                        <wps:cNvPr id="176" name="Shape 1234"/>
                        <wps:cNvSpPr/>
                        <wps:spPr>
                          <a:xfrm>
                            <a:off x="2317446" y="1021311"/>
                            <a:ext cx="1611063" cy="794010"/>
                          </a:xfrm>
                          <a:custGeom>
                            <a:avLst/>
                            <a:gdLst>
                              <a:gd name="f0" fmla="val 10800000"/>
                              <a:gd name="f1" fmla="val 5400000"/>
                              <a:gd name="f2" fmla="val 180"/>
                              <a:gd name="f3" fmla="val w"/>
                              <a:gd name="f4" fmla="val h"/>
                              <a:gd name="f5" fmla="val 0"/>
                              <a:gd name="f6" fmla="val 1611122"/>
                              <a:gd name="f7" fmla="val 794004"/>
                              <a:gd name="f8" fmla="val 2794"/>
                              <a:gd name="f9" fmla="val 1544111"/>
                              <a:gd name="f10" fmla="val 757043"/>
                              <a:gd name="f11" fmla="val 1559560"/>
                              <a:gd name="f12" fmla="val 725677"/>
                              <a:gd name="f13" fmla="val 793496"/>
                              <a:gd name="f14" fmla="val 1525905"/>
                              <a:gd name="f15" fmla="val 1541300"/>
                              <a:gd name="f16" fmla="val 762750"/>
                              <a:gd name="f17" fmla="val 5715"/>
                              <a:gd name="f18" fmla="+- 0 0 -90"/>
                              <a:gd name="f19" fmla="*/ f3 1 1611122"/>
                              <a:gd name="f20" fmla="*/ f4 1 794004"/>
                              <a:gd name="f21" fmla="val f5"/>
                              <a:gd name="f22" fmla="val f6"/>
                              <a:gd name="f23" fmla="val f7"/>
                              <a:gd name="f24" fmla="*/ f18 f0 1"/>
                              <a:gd name="f25" fmla="+- f23 0 f21"/>
                              <a:gd name="f26" fmla="+- f22 0 f21"/>
                              <a:gd name="f27" fmla="*/ f24 1 f2"/>
                              <a:gd name="f28" fmla="*/ f26 1 1611122"/>
                              <a:gd name="f29" fmla="*/ f25 1 794004"/>
                              <a:gd name="f30" fmla="*/ 2794 f26 1"/>
                              <a:gd name="f31" fmla="*/ 0 f25 1"/>
                              <a:gd name="f32" fmla="*/ 1544111 f26 1"/>
                              <a:gd name="f33" fmla="*/ 757043 f25 1"/>
                              <a:gd name="f34" fmla="*/ 1559560 f26 1"/>
                              <a:gd name="f35" fmla="*/ 725677 f25 1"/>
                              <a:gd name="f36" fmla="*/ 1611122 f26 1"/>
                              <a:gd name="f37" fmla="*/ 793496 f25 1"/>
                              <a:gd name="f38" fmla="*/ 1525905 f26 1"/>
                              <a:gd name="f39" fmla="*/ 794004 f25 1"/>
                              <a:gd name="f40" fmla="*/ 1541300 f26 1"/>
                              <a:gd name="f41" fmla="*/ 762750 f25 1"/>
                              <a:gd name="f42" fmla="*/ 0 f26 1"/>
                              <a:gd name="f43" fmla="*/ 5715 f25 1"/>
                              <a:gd name="f44" fmla="+- f27 0 f1"/>
                              <a:gd name="f45" fmla="*/ f30 1 1611122"/>
                              <a:gd name="f46" fmla="*/ f31 1 794004"/>
                              <a:gd name="f47" fmla="*/ f32 1 1611122"/>
                              <a:gd name="f48" fmla="*/ f33 1 794004"/>
                              <a:gd name="f49" fmla="*/ f34 1 1611122"/>
                              <a:gd name="f50" fmla="*/ f35 1 794004"/>
                              <a:gd name="f51" fmla="*/ f36 1 1611122"/>
                              <a:gd name="f52" fmla="*/ f37 1 794004"/>
                              <a:gd name="f53" fmla="*/ f38 1 1611122"/>
                              <a:gd name="f54" fmla="*/ f39 1 794004"/>
                              <a:gd name="f55" fmla="*/ f40 1 1611122"/>
                              <a:gd name="f56" fmla="*/ f41 1 794004"/>
                              <a:gd name="f57" fmla="*/ f42 1 1611122"/>
                              <a:gd name="f58" fmla="*/ f43 1 794004"/>
                              <a:gd name="f59" fmla="*/ f45 1 f28"/>
                              <a:gd name="f60" fmla="*/ f46 1 f29"/>
                              <a:gd name="f61" fmla="*/ f47 1 f28"/>
                              <a:gd name="f62" fmla="*/ f48 1 f29"/>
                              <a:gd name="f63" fmla="*/ f49 1 f28"/>
                              <a:gd name="f64" fmla="*/ f50 1 f29"/>
                              <a:gd name="f65" fmla="*/ f51 1 f28"/>
                              <a:gd name="f66" fmla="*/ f52 1 f29"/>
                              <a:gd name="f67" fmla="*/ f53 1 f28"/>
                              <a:gd name="f68" fmla="*/ f54 1 f29"/>
                              <a:gd name="f69" fmla="*/ f55 1 f28"/>
                              <a:gd name="f70" fmla="*/ f56 1 f29"/>
                              <a:gd name="f71" fmla="*/ f57 1 f28"/>
                              <a:gd name="f72" fmla="*/ f58 1 f29"/>
                              <a:gd name="f73" fmla="*/ f71 f19 1"/>
                              <a:gd name="f74" fmla="*/ f65 f19 1"/>
                              <a:gd name="f75" fmla="*/ f68 f20 1"/>
                              <a:gd name="f76" fmla="*/ f60 f20 1"/>
                              <a:gd name="f77" fmla="*/ f59 f19 1"/>
                              <a:gd name="f78" fmla="*/ f61 f19 1"/>
                              <a:gd name="f79" fmla="*/ f62 f20 1"/>
                              <a:gd name="f80" fmla="*/ f63 f19 1"/>
                              <a:gd name="f81" fmla="*/ f64 f20 1"/>
                              <a:gd name="f82" fmla="*/ f66 f20 1"/>
                              <a:gd name="f83" fmla="*/ f67 f19 1"/>
                              <a:gd name="f84" fmla="*/ f69 f19 1"/>
                              <a:gd name="f85" fmla="*/ f70 f20 1"/>
                              <a:gd name="f86" fmla="*/ f72 f20 1"/>
                            </a:gdLst>
                            <a:ahLst/>
                            <a:cxnLst>
                              <a:cxn ang="3cd4">
                                <a:pos x="hc" y="t"/>
                              </a:cxn>
                              <a:cxn ang="0">
                                <a:pos x="r" y="vc"/>
                              </a:cxn>
                              <a:cxn ang="cd4">
                                <a:pos x="hc" y="b"/>
                              </a:cxn>
                              <a:cxn ang="cd2">
                                <a:pos x="l" y="vc"/>
                              </a:cxn>
                              <a:cxn ang="f44">
                                <a:pos x="f77" y="f76"/>
                              </a:cxn>
                              <a:cxn ang="f44">
                                <a:pos x="f78" y="f79"/>
                              </a:cxn>
                              <a:cxn ang="f44">
                                <a:pos x="f80" y="f81"/>
                              </a:cxn>
                              <a:cxn ang="f44">
                                <a:pos x="f74" y="f82"/>
                              </a:cxn>
                              <a:cxn ang="f44">
                                <a:pos x="f83" y="f75"/>
                              </a:cxn>
                              <a:cxn ang="f44">
                                <a:pos x="f84" y="f85"/>
                              </a:cxn>
                              <a:cxn ang="f44">
                                <a:pos x="f73" y="f86"/>
                              </a:cxn>
                              <a:cxn ang="f44">
                                <a:pos x="f77" y="f76"/>
                              </a:cxn>
                            </a:cxnLst>
                            <a:rect l="f73" t="f76" r="f74" b="f75"/>
                            <a:pathLst>
                              <a:path w="1611122" h="794004">
                                <a:moveTo>
                                  <a:pt x="f8" y="f5"/>
                                </a:moveTo>
                                <a:lnTo>
                                  <a:pt x="f9" y="f10"/>
                                </a:lnTo>
                                <a:lnTo>
                                  <a:pt x="f11" y="f12"/>
                                </a:lnTo>
                                <a:lnTo>
                                  <a:pt x="f6" y="f13"/>
                                </a:lnTo>
                                <a:lnTo>
                                  <a:pt x="f14" y="f7"/>
                                </a:lnTo>
                                <a:lnTo>
                                  <a:pt x="f15" y="f16"/>
                                </a:lnTo>
                                <a:lnTo>
                                  <a:pt x="f5" y="f17"/>
                                </a:lnTo>
                                <a:lnTo>
                                  <a:pt x="f8" y="f5"/>
                                </a:lnTo>
                                <a:close/>
                              </a:path>
                            </a:pathLst>
                          </a:custGeom>
                          <a:solidFill>
                            <a:srgbClr val="000000"/>
                          </a:solidFill>
                          <a:ln cap="flat">
                            <a:noFill/>
                            <a:prstDash val="solid"/>
                          </a:ln>
                        </wps:spPr>
                        <wps:bodyPr lIns="0" tIns="0" rIns="0" bIns="0"/>
                      </wps:wsp>
                    </wpg:wgp>
                  </a:graphicData>
                </a:graphic>
              </wp:inline>
            </w:drawing>
          </mc:Choice>
          <mc:Fallback>
            <w:pict>
              <v:group w14:anchorId="070BF8E7" id="Grupo 28" o:spid="_x0000_s1162" style="width:491.65pt;height:382.2pt;mso-position-horizontal-relative:char;mso-position-vertical-relative:line" coordsize="62439,485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">
                <v:rect id="Rectangle 1174" o:spid="_x0000_s1163" style="position:absolute;left:56578;top:3313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459BD233" w14:textId="77777777" w:rsidR="0096536C" w:rsidRDefault="00537B24">
                        <w:pPr>
                          <w:spacing w:after="160"/>
                          <w:ind w:left="0" w:firstLine="0"/>
                        </w:pPr>
                        <w:r>
                          <w:t xml:space="preserve"> </w:t>
                        </w:r>
                      </w:p>
                    </w:txbxContent>
                  </v:textbox>
                </v:rect>
                <v:rect id="Rectangle 1175" o:spid="_x0000_s1164" style="position:absolute;left:2284;top:36974;width:1388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5CAB03EC" w14:textId="77777777" w:rsidR="0096536C" w:rsidRDefault="00537B24">
                        <w:pPr>
                          <w:spacing w:after="160"/>
                          <w:ind w:left="0" w:firstLine="0"/>
                        </w:pPr>
                        <w:r>
                          <w:t xml:space="preserve">Este apartado en </w:t>
                        </w:r>
                      </w:p>
                    </w:txbxContent>
                  </v:textbox>
                </v:rect>
                <v:rect id="Rectangle 1176" o:spid="_x0000_s1165" style="position:absolute;left:12727;top:36974;width:822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64E86817" w14:textId="77777777" w:rsidR="0096536C" w:rsidRDefault="00537B24">
                        <w:pPr>
                          <w:spacing w:after="160"/>
                          <w:ind w:left="0" w:firstLine="0"/>
                        </w:pPr>
                        <w:r>
                          <w:t>específico</w:t>
                        </w:r>
                      </w:p>
                    </w:txbxContent>
                  </v:textbox>
                </v:rect>
                <v:rect id="Rectangle 1177" o:spid="_x0000_s1166" style="position:absolute;left:18915;top:3697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439D876C" w14:textId="77777777" w:rsidR="0096536C" w:rsidRDefault="00537B24">
                        <w:pPr>
                          <w:spacing w:after="160"/>
                          <w:ind w:left="0" w:firstLine="0"/>
                        </w:pPr>
                        <w:r>
                          <w:t xml:space="preserve"> </w:t>
                        </w:r>
                      </w:p>
                    </w:txbxContent>
                  </v:textbox>
                </v:rect>
                <v:rect id="Rectangle 1178" o:spid="_x0000_s1167" style="position:absolute;left:19296;top:36974;width:1343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5E6EC40A" w14:textId="77777777" w:rsidR="0096536C" w:rsidRDefault="00537B24">
                        <w:pPr>
                          <w:spacing w:after="160"/>
                          <w:ind w:left="0" w:firstLine="0"/>
                        </w:pPr>
                        <w:r>
                          <w:t>de esta interfaz (</w:t>
                        </w:r>
                      </w:p>
                    </w:txbxContent>
                  </v:textbox>
                </v:rect>
                <v:rect id="Rectangle 1179" o:spid="_x0000_s1168" style="position:absolute;left:29402;top:36974;width:9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3CEE7650" w14:textId="77777777" w:rsidR="0096536C" w:rsidRDefault="00537B24">
                        <w:pPr>
                          <w:spacing w:after="160"/>
                          <w:ind w:left="0" w:firstLine="0"/>
                        </w:pPr>
                        <w:r>
                          <w:t>“</w:t>
                        </w:r>
                      </w:p>
                    </w:txbxContent>
                  </v:textbox>
                </v:rect>
                <v:rect id="Rectangle 1180" o:spid="_x0000_s1169" style="position:absolute;left:30073;top:36974;width:536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10941C21" w14:textId="77777777" w:rsidR="0096536C" w:rsidRDefault="00537B24">
                        <w:pPr>
                          <w:spacing w:after="160"/>
                          <w:ind w:left="0" w:firstLine="0"/>
                        </w:pPr>
                        <w:r>
                          <w:t xml:space="preserve">nueva </w:t>
                        </w:r>
                      </w:p>
                    </w:txbxContent>
                  </v:textbox>
                </v:rect>
                <v:rect id="Rectangle 1181" o:spid="_x0000_s1170" style="position:absolute;left:34111;top:36974;width:1011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506E8EBB" w14:textId="77777777" w:rsidR="0096536C" w:rsidRDefault="00537B24">
                        <w:pPr>
                          <w:spacing w:after="160"/>
                          <w:ind w:left="0" w:firstLine="0"/>
                        </w:pPr>
                        <w:r>
                          <w:t>transacción”</w:t>
                        </w:r>
                      </w:p>
                    </w:txbxContent>
                  </v:textbox>
                </v:rect>
                <v:rect id="Rectangle 11082" o:spid="_x0000_s1171" style="position:absolute;left:41716;top:36974;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3FFAD309" w14:textId="77777777" w:rsidR="0096536C" w:rsidRDefault="00537B24">
                        <w:pPr>
                          <w:spacing w:after="160"/>
                          <w:ind w:left="0" w:firstLine="0"/>
                        </w:pPr>
                        <w:r>
                          <w:t>)</w:t>
                        </w:r>
                      </w:p>
                    </w:txbxContent>
                  </v:textbox>
                </v:rect>
                <v:rect id="Rectangle 11085" o:spid="_x0000_s1172" style="position:absolute;left:42223;top:36974;width:1473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6148B86E" w14:textId="77777777" w:rsidR="0096536C" w:rsidRDefault="00537B24">
                        <w:pPr>
                          <w:spacing w:after="160"/>
                          <w:ind w:left="0" w:firstLine="0"/>
                        </w:pPr>
                        <w:r>
                          <w:t xml:space="preserve"> hace referencia a </w:t>
                        </w:r>
                      </w:p>
                    </w:txbxContent>
                  </v:textbox>
                </v:rect>
                <v:rect id="Rectangle 1183" o:spid="_x0000_s1173" style="position:absolute;left:2345;top:38834;width:3798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2A2B1A18" w14:textId="77777777" w:rsidR="0096536C" w:rsidRDefault="00537B24">
                        <w:pPr>
                          <w:spacing w:after="160"/>
                          <w:ind w:left="0" w:firstLine="0"/>
                        </w:pPr>
                        <w:r>
                          <w:t>ingresar nuevos datos de un empeño al sistema</w:t>
                        </w:r>
                      </w:p>
                    </w:txbxContent>
                  </v:textbox>
                </v:rect>
                <v:rect id="Rectangle 1184" o:spid="_x0000_s1174" style="position:absolute;left:30911;top:38834;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320336CD" w14:textId="77777777" w:rsidR="0096536C" w:rsidRDefault="00537B24">
                        <w:pPr>
                          <w:spacing w:after="160"/>
                          <w:ind w:left="0" w:firstLine="0"/>
                        </w:pPr>
                        <w:r>
                          <w:t>.</w:t>
                        </w:r>
                      </w:p>
                    </w:txbxContent>
                  </v:textbox>
                </v:rect>
                <v:rect id="Rectangle 1185" o:spid="_x0000_s1175" style="position:absolute;left:31307;top:3853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5A6D333D" w14:textId="77777777" w:rsidR="0096536C" w:rsidRDefault="00537B24">
                        <w:pPr>
                          <w:spacing w:after="160"/>
                          <w:ind w:left="0" w:firstLine="0"/>
                        </w:pPr>
                        <w:r>
                          <w:t xml:space="preserve"> </w:t>
                        </w:r>
                      </w:p>
                    </w:txbxContent>
                  </v:textbox>
                </v:rect>
                <v:rect id="Rectangle 1186" o:spid="_x0000_s1176" style="position:absolute;left:2284;top:42747;width:1313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64977AD6" w14:textId="77777777" w:rsidR="0096536C" w:rsidRDefault="00537B24">
                        <w:pPr>
                          <w:spacing w:after="160"/>
                          <w:ind w:left="0" w:firstLine="0"/>
                        </w:pPr>
                        <w:r>
                          <w:rPr>
                            <w:b/>
                          </w:rPr>
                          <w:t xml:space="preserve">Sus </w:t>
                        </w:r>
                        <w:proofErr w:type="spellStart"/>
                        <w:r>
                          <w:rPr>
                            <w:b/>
                          </w:rPr>
                          <w:t>component</w:t>
                        </w:r>
                        <w:proofErr w:type="spellEnd"/>
                      </w:p>
                    </w:txbxContent>
                  </v:textbox>
                </v:rect>
                <v:rect id="Rectangle 1187" o:spid="_x0000_s1177" style="position:absolute;left:12160;top:42747;width:1586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0087530E" w14:textId="77777777" w:rsidR="0096536C" w:rsidRDefault="00537B24">
                        <w:pPr>
                          <w:spacing w:after="160"/>
                          <w:ind w:left="0" w:firstLine="0"/>
                        </w:pPr>
                        <w:r>
                          <w:rPr>
                            <w:b/>
                          </w:rPr>
                          <w:t>es principales son:</w:t>
                        </w:r>
                      </w:p>
                    </w:txbxContent>
                  </v:textbox>
                </v:rect>
                <v:rect id="Rectangle 1188" o:spid="_x0000_s1178" style="position:absolute;left:24096;top:424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63629530" w14:textId="77777777" w:rsidR="0096536C" w:rsidRDefault="00537B24">
                        <w:pPr>
                          <w:spacing w:after="160"/>
                          <w:ind w:left="0" w:firstLine="0"/>
                        </w:pPr>
                        <w:r>
                          <w:rPr>
                            <w:b/>
                          </w:rPr>
                          <w:t xml:space="preserve"> </w:t>
                        </w:r>
                      </w:p>
                    </w:txbxContent>
                  </v:textbox>
                </v:rect>
                <v:rect id="Rectangle 1189" o:spid="_x0000_s1179" style="position:absolute;top:46618;width:685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6968EEEF" w14:textId="77777777" w:rsidR="0096536C" w:rsidRDefault="00537B24">
                        <w:pPr>
                          <w:spacing w:after="160"/>
                          <w:ind w:left="0" w:firstLine="0"/>
                        </w:pPr>
                        <w:r>
                          <w:rPr>
                            <w:b/>
                          </w:rPr>
                          <w:t>Cliente:</w:t>
                        </w:r>
                      </w:p>
                    </w:txbxContent>
                  </v:textbox>
                </v:rect>
                <v:rect id="Rectangle 1190" o:spid="_x0000_s1180" style="position:absolute;left:5164;top:4629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03EC3721" w14:textId="77777777" w:rsidR="0096536C" w:rsidRDefault="00537B24">
                        <w:pPr>
                          <w:spacing w:after="160"/>
                          <w:ind w:left="0" w:firstLine="0"/>
                        </w:pPr>
                        <w:r>
                          <w:rPr>
                            <w:b/>
                          </w:rPr>
                          <w:t xml:space="preserve"> </w:t>
                        </w:r>
                      </w:p>
                    </w:txbxContent>
                  </v:textbox>
                </v:rect>
                <v:shape id="Picture 1226" o:spid="_x0000_s1181" type="#_x0000_t75" style="position:absolute;left:2284;width:54291;height:34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">
                  <v:imagedata r:id="rId90" o:title=""/>
                </v:shape>
                <v:shape id="Shape 1227" o:spid="_x0000_s1182" style="position:absolute;left:36428;top:776;width:19919;height:8559;visibility:visible;mso-wrap-style:square;v-text-anchor:top" coordsize="1991995,855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" path="m1989455,r2540,5842l71418,823681r13672,32171l,850646,55245,785622r13682,32196l1989455,xe" fillcolor="black" stroked="f">
                  <v:path arrowok="t" o:connecttype="custom" o:connectlocs="995978,0;1991956,427907;995978,855814;0,427907;1989416,0;1991956,5842;71417,823644;85088,855814;0,850608;55244,785587;68926,817782;1989416,0" o:connectangles="270,0,90,180,0,0,0,0,0,0,0,0" textboxrect="0,0,1991995,855852"/>
                </v:shape>
                <v:shape id="Shape 1228" o:spid="_x0000_s1183" style="position:absolute;left:54340;top:7642;width:7350;height:4029;visibility:visible;mso-wrap-style:square;v-text-anchor:top" coordsize="734949,402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" path="m731901,r3048,5588l68376,369105r16714,30691l,402844,48641,332867r16691,30648l731901,xe" fillcolor="black" stroked="f">
                  <v:path arrowok="t" o:connecttype="custom" o:connectlocs="367493,0;734985,201451;367493,402902;0,201451;731937,0;734985,5589;68379,369158;85094,399854;0,402902;48643,332915;65335,363567;731937,0" o:connectangles="270,0,90,180,0,0,0,0,0,0,0,0" textboxrect="0,0,734949,402844"/>
                </v:shape>
                <v:shape id="Shape 1229" o:spid="_x0000_s1184" style="position:absolute;left:54817;top:15045;width:5152;height:1705;visibility:visible;mso-wrap-style:square;v-text-anchor:top" coordsize="515239,170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" path="m83820,l73909,33582,515239,164338r-1778,6096l72111,39673,62230,73152,,14986,83820,xe" fillcolor="black" stroked="f">
                  <v:path arrowok="t" o:connecttype="custom" o:connectlocs="257596,0;515191,85250;257596,170499;0,85250;83812,0;73902,33595;515191,164401;513413,170499;72104,39688;62224,73180;0,14992;83812,0" o:connectangles="270,0,90,180,0,0,0,0,0,0,0,0" textboxrect="0,0,515239,170434"/>
                </v:shape>
                <v:shape id="Shape 1230" o:spid="_x0000_s1185" style="position:absolute;left:45831;top:32531;width:2300;height:13815;visibility:visible;mso-wrap-style:square;v-text-anchor:top" coordsize="229997,1381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" path="m203200,r26797,80772l195418,75766,6350,1381506,,1380617,189196,74865,154559,69850,203200,xe" fillcolor="black" stroked="f">
                  <v:path arrowok="t" o:connecttype="custom" o:connectlocs="115000,0;229999,690761;115000,1381521;0,690761;203202,0;229999,80773;195420,75767;6350,1381521;0,1380632;189198,74866;154560,69851;203202,0" o:connectangles="270,0,90,180,0,0,0,0,0,0,0,0" textboxrect="0,0,229997,1381506"/>
                </v:shape>
                <v:shape id="Shape 1231" o:spid="_x0000_s1186" style="position:absolute;left:54817;top:25835;width:7622;height:1011;visibility:visible;mso-wrap-style:square;v-text-anchor:top" coordsize="762254,101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" path="m79248,l76224,34769,762254,94869r-508,6223l75673,41113,72644,75946,,31369,79248,xe" fillcolor="black" stroked="f">
                  <v:path arrowok="t" o:connecttype="custom" o:connectlocs="381090,0;762179,50553;381090,101105;0,50553;79240,0;76217,34773;762179,94881;761671,101105;75666,41118;72637,75956;0,31373;79240,0" o:connectangles="270,0,90,180,0,0,0,0,0,0,0,0" textboxrect="0,0,762254,101092"/>
                </v:shape>
                <v:shape id="Shape 1232" o:spid="_x0000_s1187" style="position:absolute;left:55102;top:18398;width:5728;height:2635;visibility:visible;mso-wrap-style:square;v-text-anchor:top" coordsize="57277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" path="m85090,l70754,31878,572770,257810r-2540,5715l68142,37685,53848,69469,,3556,85090,xe" fillcolor="black" stroked="f">
                  <v:path arrowok="t" o:connecttype="custom" o:connectlocs="286395,0;572789,131751;286395,263502;0,131751;85093,0;70756,31875;572789,257787;570249,263502;68144,37682;53850,69463;0,3556;85093,0" o:connectangles="270,0,90,180,0,0,0,0,0,0,0,0" textboxrect="0,0,572770,263525"/>
                </v:shape>
                <v:shape id="Shape 1233" o:spid="_x0000_s1188" style="position:absolute;left:54721;top:22802;width:5811;height:762;visibility:visible;mso-wrap-style:square;v-text-anchor:top" coordsize="5810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" path="m75565,r581,34847l581025,26670r,6350l76252,41195r583,35005l,39370,75565,xe" fillcolor="black" stroked="f">
                  <v:path arrowok="t" o:connecttype="custom" o:connectlocs="290541,0;581082,38098;290541,76196;0,38098;75572,0;76153,34845;581082,26669;581082,33018;76259,41193;76843,76196;0,39368;75572,0" o:connectangles="270,0,90,180,0,0,0,0,0,0,0,0" textboxrect="0,0,581025,76200"/>
                </v:shape>
                <v:shape id="Shape 1234" o:spid="_x0000_s1189" style="position:absolute;left:23174;top:10213;width:16111;height:7940;visibility:visible;mso-wrap-style:square;v-text-anchor:top" coordsize="1611122,794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" path="m2794,l1544111,757043r15449,-31366l1611122,793496r-85217,508l1541300,762750,,5715,2794,xe" fillcolor="black" stroked="f">
                  <v:path arrowok="t" o:connecttype="custom" o:connectlocs="805532,0;1611063,397005;805532,794010;0,397005;2794,0;1544054,757049;1559503,725682;1611063,793502;1525849,794010;1541244,762756;0,5715;2794,0" o:connectangles="270,0,90,180,0,0,0,0,0,0,0,0" textboxrect="0,0,1611122,794004"/>
                </v:shape>
                <w10:anchorlock/>
              </v:group>
            </w:pict>
          </mc:Fallback>
        </mc:AlternateContent>
      </w:r>
    </w:p>
    <w:p w14:paraId="1D6C7DC2" w14:textId="77777777" w:rsidR="0096536C" w:rsidRDefault="00537B24">
      <w:pPr>
        <w:numPr>
          <w:ilvl w:val="0"/>
          <w:numId w:val="9"/>
        </w:numPr>
      </w:pPr>
      <w:r>
        <w:t xml:space="preserve">Tipo: Campo de texto. </w:t>
      </w:r>
    </w:p>
    <w:p w14:paraId="66212B94" w14:textId="77777777" w:rsidR="0096536C" w:rsidRDefault="00537B24">
      <w:pPr>
        <w:numPr>
          <w:ilvl w:val="0"/>
          <w:numId w:val="9"/>
        </w:numPr>
      </w:pPr>
      <w:r>
        <w:t xml:space="preserve">Uso: Permite al usuario ingresar el nombre del cliente para la nueva transacción. </w:t>
      </w:r>
    </w:p>
    <w:p w14:paraId="2191BE22" w14:textId="77777777" w:rsidR="0096536C" w:rsidRDefault="00537B24">
      <w:pPr>
        <w:numPr>
          <w:ilvl w:val="0"/>
          <w:numId w:val="9"/>
        </w:numPr>
      </w:pPr>
      <w:r>
        <w:t xml:space="preserve">campo no puede estar vacío, permitir caracteres especiales </w:t>
      </w:r>
    </w:p>
    <w:p w14:paraId="6F37F15F" w14:textId="77777777" w:rsidR="0096536C" w:rsidRDefault="00537B24">
      <w:r>
        <w:rPr>
          <w:b/>
        </w:rPr>
        <w:t xml:space="preserve">Nombre del producto:  </w:t>
      </w:r>
    </w:p>
    <w:p w14:paraId="5033AD3E" w14:textId="77777777" w:rsidR="0096536C" w:rsidRDefault="00537B24">
      <w:pPr>
        <w:numPr>
          <w:ilvl w:val="0"/>
          <w:numId w:val="9"/>
        </w:numPr>
      </w:pPr>
      <w:r>
        <w:t xml:space="preserve">Tipo: </w:t>
      </w:r>
      <w:r>
        <w:t xml:space="preserve">Campo de texto. </w:t>
      </w:r>
    </w:p>
    <w:p w14:paraId="6989F45E" w14:textId="77777777" w:rsidR="0096536C" w:rsidRDefault="00537B24">
      <w:pPr>
        <w:numPr>
          <w:ilvl w:val="0"/>
          <w:numId w:val="9"/>
        </w:numPr>
      </w:pPr>
      <w:r>
        <w:t xml:space="preserve">Uso: Permite al usuario ingresar el nombre del producto para la nueva transacción. </w:t>
      </w:r>
    </w:p>
    <w:p w14:paraId="6C70B9F9" w14:textId="77777777" w:rsidR="0096536C" w:rsidRDefault="00537B24">
      <w:pPr>
        <w:numPr>
          <w:ilvl w:val="0"/>
          <w:numId w:val="9"/>
        </w:numPr>
      </w:pPr>
      <w:r>
        <w:t xml:space="preserve">Validaciones: campo no esté vacío, no permitir caracteres especiales </w:t>
      </w:r>
    </w:p>
    <w:p w14:paraId="3B9B8104" w14:textId="77777777" w:rsidR="0096536C" w:rsidRDefault="00537B24">
      <w:r>
        <w:lastRenderedPageBreak/>
        <w:t xml:space="preserve"> </w:t>
      </w:r>
    </w:p>
    <w:p w14:paraId="57B13E29" w14:textId="77777777" w:rsidR="0096536C" w:rsidRDefault="00537B24">
      <w:r>
        <w:t xml:space="preserve"> </w:t>
      </w:r>
    </w:p>
    <w:p w14:paraId="45AA7E37" w14:textId="77777777" w:rsidR="0096536C" w:rsidRDefault="00537B24">
      <w:r>
        <w:t xml:space="preserve"> </w:t>
      </w:r>
    </w:p>
    <w:p w14:paraId="38B8DD39" w14:textId="77777777" w:rsidR="0096536C" w:rsidRDefault="00537B24">
      <w:r>
        <w:rPr>
          <w:b/>
        </w:rPr>
        <w:t xml:space="preserve">Estado del producto:  </w:t>
      </w:r>
    </w:p>
    <w:p w14:paraId="270B93FF" w14:textId="77777777" w:rsidR="0096536C" w:rsidRDefault="00537B24">
      <w:pPr>
        <w:numPr>
          <w:ilvl w:val="0"/>
          <w:numId w:val="9"/>
        </w:numPr>
      </w:pPr>
      <w:r>
        <w:t xml:space="preserve">Tipo: Campo de texto. </w:t>
      </w:r>
    </w:p>
    <w:p w14:paraId="023971A3" w14:textId="77777777" w:rsidR="0096536C" w:rsidRDefault="00537B24">
      <w:pPr>
        <w:numPr>
          <w:ilvl w:val="0"/>
          <w:numId w:val="9"/>
        </w:numPr>
      </w:pPr>
      <w:r>
        <w:t xml:space="preserve">Uso: Permite al usuario ingresar </w:t>
      </w:r>
      <w:r>
        <w:t xml:space="preserve">el estado del producto para la nueva transacción. </w:t>
      </w:r>
    </w:p>
    <w:p w14:paraId="70C91F14" w14:textId="77777777" w:rsidR="0096536C" w:rsidRDefault="00537B24">
      <w:pPr>
        <w:numPr>
          <w:ilvl w:val="0"/>
          <w:numId w:val="9"/>
        </w:numPr>
      </w:pPr>
      <w:r>
        <w:t xml:space="preserve">Validaciones: campo no puede estar vacío  </w:t>
      </w:r>
    </w:p>
    <w:p w14:paraId="6EBA2A31" w14:textId="77777777" w:rsidR="0096536C" w:rsidRDefault="00537B24">
      <w:r>
        <w:rPr>
          <w:b/>
        </w:rPr>
        <w:t xml:space="preserve">Valor de empeño:  </w:t>
      </w:r>
    </w:p>
    <w:p w14:paraId="76F1882B" w14:textId="77777777" w:rsidR="0096536C" w:rsidRDefault="00537B24">
      <w:pPr>
        <w:numPr>
          <w:ilvl w:val="0"/>
          <w:numId w:val="9"/>
        </w:numPr>
      </w:pPr>
      <w:r>
        <w:t xml:space="preserve">Tipo: Campo numérico. </w:t>
      </w:r>
    </w:p>
    <w:p w14:paraId="2B01C8E4" w14:textId="77777777" w:rsidR="0096536C" w:rsidRDefault="00537B24">
      <w:pPr>
        <w:numPr>
          <w:ilvl w:val="0"/>
          <w:numId w:val="9"/>
        </w:numPr>
      </w:pPr>
      <w:r>
        <w:t xml:space="preserve">Uso: Permite al usuario ingresar el valor de empeño del producto para la nueva transacción. </w:t>
      </w:r>
    </w:p>
    <w:p w14:paraId="7E84A2A0" w14:textId="77777777" w:rsidR="0096536C" w:rsidRDefault="00537B24">
      <w:pPr>
        <w:numPr>
          <w:ilvl w:val="0"/>
          <w:numId w:val="9"/>
        </w:numPr>
      </w:pPr>
      <w:r>
        <w:t>Validaciones: Campo no pued</w:t>
      </w:r>
      <w:r>
        <w:t xml:space="preserve">e estar vacío, valor sea </w:t>
      </w:r>
      <w:r>
        <w:rPr>
          <w:b/>
        </w:rPr>
        <w:t xml:space="preserve"> </w:t>
      </w:r>
    </w:p>
    <w:p w14:paraId="415FBF1F" w14:textId="77777777" w:rsidR="0096536C" w:rsidRDefault="00537B24">
      <w:r>
        <w:rPr>
          <w:b/>
        </w:rPr>
        <w:t xml:space="preserve">Fecha actual:  </w:t>
      </w:r>
    </w:p>
    <w:p w14:paraId="1133F0CA" w14:textId="77777777" w:rsidR="0096536C" w:rsidRDefault="00537B24">
      <w:pPr>
        <w:numPr>
          <w:ilvl w:val="0"/>
          <w:numId w:val="9"/>
        </w:numPr>
      </w:pPr>
      <w:r>
        <w:t xml:space="preserve">Tipo: Selector de fecha. </w:t>
      </w:r>
    </w:p>
    <w:p w14:paraId="10A937C6" w14:textId="77777777" w:rsidR="0096536C" w:rsidRDefault="00537B24">
      <w:pPr>
        <w:numPr>
          <w:ilvl w:val="0"/>
          <w:numId w:val="9"/>
        </w:numPr>
      </w:pPr>
      <w:r>
        <w:t xml:space="preserve">Uso: Permite al usuario seleccionar la fecha actual para la nueva transacción. </w:t>
      </w:r>
    </w:p>
    <w:p w14:paraId="46CD57DC" w14:textId="77777777" w:rsidR="0096536C" w:rsidRDefault="00537B24">
      <w:pPr>
        <w:numPr>
          <w:ilvl w:val="0"/>
          <w:numId w:val="9"/>
        </w:numPr>
      </w:pPr>
      <w:r>
        <w:t xml:space="preserve">Validaciones: la fecha seleccionada debe ser válida y no supere la fecha actual. </w:t>
      </w:r>
    </w:p>
    <w:p w14:paraId="4EB05DD9" w14:textId="77777777" w:rsidR="0096536C" w:rsidRDefault="00537B24">
      <w:r>
        <w:rPr>
          <w:b/>
        </w:rPr>
        <w:t xml:space="preserve">Fecha de vencimiento:  </w:t>
      </w:r>
    </w:p>
    <w:p w14:paraId="5F0D403F" w14:textId="77777777" w:rsidR="0096536C" w:rsidRDefault="00537B24">
      <w:pPr>
        <w:numPr>
          <w:ilvl w:val="0"/>
          <w:numId w:val="9"/>
        </w:numPr>
      </w:pPr>
      <w:r>
        <w:t>T</w:t>
      </w:r>
      <w:r>
        <w:t xml:space="preserve">ipo: Selector de fecha. </w:t>
      </w:r>
    </w:p>
    <w:p w14:paraId="1A6698BD" w14:textId="77777777" w:rsidR="0096536C" w:rsidRDefault="00537B24">
      <w:pPr>
        <w:numPr>
          <w:ilvl w:val="0"/>
          <w:numId w:val="9"/>
        </w:numPr>
      </w:pPr>
      <w:r>
        <w:t xml:space="preserve">Uso: Permite al usuario seleccionar la fecha de vencimiento para la nueva transacción. </w:t>
      </w:r>
    </w:p>
    <w:p w14:paraId="6CFE5B0E" w14:textId="77777777" w:rsidR="0096536C" w:rsidRDefault="00537B24">
      <w:pPr>
        <w:numPr>
          <w:ilvl w:val="0"/>
          <w:numId w:val="9"/>
        </w:numPr>
      </w:pPr>
      <w:r>
        <w:t xml:space="preserve">Validaciones: la fecha de vencimiento sea posterior a la fecha actual, no puede superar 1 año de diferencia </w:t>
      </w:r>
    </w:p>
    <w:p w14:paraId="74F82477" w14:textId="77777777" w:rsidR="0096536C" w:rsidRDefault="00537B24">
      <w:r>
        <w:rPr>
          <w:b/>
        </w:rPr>
        <w:t xml:space="preserve">Botón de </w:t>
      </w:r>
      <w:r>
        <w:rPr>
          <w:b/>
        </w:rPr>
        <w:t xml:space="preserve">confirmación:  </w:t>
      </w:r>
    </w:p>
    <w:p w14:paraId="6E9BD726" w14:textId="77777777" w:rsidR="0096536C" w:rsidRDefault="00537B24">
      <w:pPr>
        <w:numPr>
          <w:ilvl w:val="0"/>
          <w:numId w:val="9"/>
        </w:numPr>
      </w:pPr>
      <w:r>
        <w:t xml:space="preserve">Tipo: Botón. </w:t>
      </w:r>
    </w:p>
    <w:p w14:paraId="6B99B8A0" w14:textId="77777777" w:rsidR="0096536C" w:rsidRDefault="00537B24">
      <w:pPr>
        <w:numPr>
          <w:ilvl w:val="0"/>
          <w:numId w:val="9"/>
        </w:numPr>
      </w:pPr>
      <w:r>
        <w:t xml:space="preserve">Uso: Permite al usuario confirmar y completar la nueva transacción. </w:t>
      </w:r>
    </w:p>
    <w:p w14:paraId="034CBAA7" w14:textId="77777777" w:rsidR="0096536C" w:rsidRDefault="00537B24">
      <w:pPr>
        <w:numPr>
          <w:ilvl w:val="0"/>
          <w:numId w:val="9"/>
        </w:numPr>
      </w:pPr>
      <w:r>
        <w:t>Validaciones: requiere que todos los campos obligatorios estén llenos y que los valores cumplan con las validaciones correspondientes antes de permitir la co</w:t>
      </w:r>
      <w:r>
        <w:t xml:space="preserve">nfirmación. </w:t>
      </w:r>
    </w:p>
    <w:p w14:paraId="31A15B21" w14:textId="77777777" w:rsidR="0096536C" w:rsidRDefault="00537B24">
      <w:pPr>
        <w:ind w:left="0" w:firstLine="0"/>
        <w:rPr>
          <w:b/>
          <w:bCs/>
        </w:rPr>
      </w:pPr>
      <w:r>
        <w:rPr>
          <w:b/>
          <w:bCs/>
        </w:rPr>
        <w:t>Interfaz de agregar nuevo domicilio</w:t>
      </w:r>
    </w:p>
    <w:p w14:paraId="1631DF41" w14:textId="77777777" w:rsidR="0096536C" w:rsidRDefault="00537B24">
      <w:r>
        <w:rPr>
          <w:noProof/>
        </w:rPr>
        <w:lastRenderedPageBreak/>
        <w:drawing>
          <wp:inline distT="0" distB="0" distL="0" distR="0" wp14:anchorId="678DFC56" wp14:editId="4D165AC4">
            <wp:extent cx="5400044" cy="2706322"/>
            <wp:effectExtent l="0" t="0" r="0" b="0"/>
            <wp:docPr id="177"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rcRect t="10857"/>
                    <a:stretch>
                      <a:fillRect/>
                    </a:stretch>
                  </pic:blipFill>
                  <pic:spPr>
                    <a:xfrm>
                      <a:off x="0" y="0"/>
                      <a:ext cx="5400044" cy="2706322"/>
                    </a:xfrm>
                    <a:prstGeom prst="rect">
                      <a:avLst/>
                    </a:prstGeom>
                    <a:noFill/>
                    <a:ln>
                      <a:noFill/>
                      <a:prstDash/>
                    </a:ln>
                  </pic:spPr>
                </pic:pic>
              </a:graphicData>
            </a:graphic>
          </wp:inline>
        </w:drawing>
      </w:r>
    </w:p>
    <w:p w14:paraId="124E7810" w14:textId="51DDA965" w:rsidR="0096536C" w:rsidRDefault="00537B24" w:rsidP="00FC5E19">
      <w:pPr>
        <w:rPr>
          <w:b/>
          <w:bCs/>
        </w:rPr>
      </w:pPr>
      <w:r>
        <w:rPr>
          <w:b/>
          <w:bCs/>
        </w:rPr>
        <w:t>Registrarse</w:t>
      </w:r>
      <w:r>
        <w:rPr>
          <w:b/>
          <w:bCs/>
        </w:rPr>
        <w:t>:</w:t>
      </w:r>
    </w:p>
    <w:p w14:paraId="3FB86C65" w14:textId="21233D54" w:rsidR="00FC5E19" w:rsidRDefault="00FC5E19" w:rsidP="00FC5E19">
      <w:pPr>
        <w:rPr>
          <w:b/>
          <w:bCs/>
        </w:rPr>
      </w:pPr>
    </w:p>
    <w:p w14:paraId="5FF482CD" w14:textId="336864E3" w:rsidR="00FC5E19" w:rsidRDefault="00FC5E19" w:rsidP="00FC5E19">
      <w:pPr>
        <w:rPr>
          <w:b/>
          <w:bCs/>
        </w:rPr>
      </w:pPr>
      <w:r>
        <w:rPr>
          <w:b/>
          <w:bCs/>
          <w:noProof/>
        </w:rPr>
        <w:drawing>
          <wp:inline distT="0" distB="0" distL="0" distR="0" wp14:anchorId="170A0559" wp14:editId="403103B7">
            <wp:extent cx="3939881" cy="3711262"/>
            <wp:effectExtent l="0" t="0" r="3810" b="3810"/>
            <wp:docPr id="266" name="Imagen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n 266"/>
                    <pic:cNvPicPr/>
                  </pic:nvPicPr>
                  <pic:blipFill>
                    <a:blip r:embed="rId92">
                      <a:extLst>
                        <a:ext uri="{28A0092B-C50C-407E-A947-70E740481C1C}">
                          <a14:useLocalDpi xmlns:a14="http://schemas.microsoft.com/office/drawing/2010/main" val="0"/>
                        </a:ext>
                      </a:extLst>
                    </a:blip>
                    <a:stretch>
                      <a:fillRect/>
                    </a:stretch>
                  </pic:blipFill>
                  <pic:spPr>
                    <a:xfrm>
                      <a:off x="0" y="0"/>
                      <a:ext cx="3939881" cy="3711262"/>
                    </a:xfrm>
                    <a:prstGeom prst="rect">
                      <a:avLst/>
                    </a:prstGeom>
                  </pic:spPr>
                </pic:pic>
              </a:graphicData>
            </a:graphic>
          </wp:inline>
        </w:drawing>
      </w:r>
    </w:p>
    <w:p w14:paraId="46F33766" w14:textId="42146DDB" w:rsidR="00FC5E19" w:rsidRDefault="00FC5E19" w:rsidP="00FC5E19">
      <w:r w:rsidRPr="00FC5E19">
        <w:t>Aquí podemos registrar los usuarios nuevos</w:t>
      </w:r>
      <w:r>
        <w:t>.</w:t>
      </w:r>
    </w:p>
    <w:p w14:paraId="24C7546F" w14:textId="19039729" w:rsidR="00FC5E19" w:rsidRDefault="00FC5E19" w:rsidP="00FC5E19">
      <w:r>
        <w:t>Componentes:</w:t>
      </w:r>
    </w:p>
    <w:p w14:paraId="39CAB5C5" w14:textId="657879CA" w:rsidR="00FC5E19" w:rsidRDefault="00FC5E19" w:rsidP="00FC5E19">
      <w:pPr>
        <w:pStyle w:val="Prrafodelista"/>
        <w:numPr>
          <w:ilvl w:val="0"/>
          <w:numId w:val="15"/>
        </w:numPr>
      </w:pPr>
      <w:r>
        <w:t>Nombre: Aquí va el nombre de la persona que se va a registrar.</w:t>
      </w:r>
    </w:p>
    <w:p w14:paraId="128A5092" w14:textId="267788A2" w:rsidR="00FC5E19" w:rsidRDefault="00FC5E19" w:rsidP="00FC5E19">
      <w:pPr>
        <w:pStyle w:val="Prrafodelista"/>
        <w:numPr>
          <w:ilvl w:val="0"/>
          <w:numId w:val="15"/>
        </w:numPr>
      </w:pPr>
      <w:r>
        <w:t>Email: Aquí va el Email de la persona que se va a registrar.</w:t>
      </w:r>
    </w:p>
    <w:p w14:paraId="43931B9E" w14:textId="2FE91971" w:rsidR="00FC5E19" w:rsidRDefault="00FC5E19" w:rsidP="00FC5E19">
      <w:pPr>
        <w:pStyle w:val="Prrafodelista"/>
        <w:numPr>
          <w:ilvl w:val="0"/>
          <w:numId w:val="15"/>
        </w:numPr>
      </w:pPr>
      <w:r>
        <w:t>Apellido: Aquí va el apellido de la persona que se va a registrar.</w:t>
      </w:r>
    </w:p>
    <w:p w14:paraId="7B51C8BE" w14:textId="27E99B25" w:rsidR="00FC5E19" w:rsidRDefault="00FC5E19" w:rsidP="00FC5E19">
      <w:pPr>
        <w:pStyle w:val="Prrafodelista"/>
        <w:numPr>
          <w:ilvl w:val="0"/>
          <w:numId w:val="15"/>
        </w:numPr>
      </w:pPr>
      <w:proofErr w:type="spellStart"/>
      <w:r>
        <w:t>Password</w:t>
      </w:r>
      <w:proofErr w:type="spellEnd"/>
      <w:r>
        <w:t>: Aquí va la contraseña de la persona que se está registrando.</w:t>
      </w:r>
    </w:p>
    <w:p w14:paraId="7DC9B3B3" w14:textId="18ED1371" w:rsidR="00FC5E19" w:rsidRDefault="00FC5E19" w:rsidP="00FC5E19">
      <w:pPr>
        <w:pStyle w:val="Prrafodelista"/>
        <w:numPr>
          <w:ilvl w:val="0"/>
          <w:numId w:val="15"/>
        </w:numPr>
      </w:pPr>
      <w:r>
        <w:t xml:space="preserve">Tipo de usuario: esto es para identificar </w:t>
      </w:r>
      <w:proofErr w:type="spellStart"/>
      <w:r>
        <w:t>que</w:t>
      </w:r>
      <w:proofErr w:type="spellEnd"/>
      <w:r>
        <w:t xml:space="preserve"> tipo de usuario va a ingresar, ya sea </w:t>
      </w:r>
      <w:proofErr w:type="spellStart"/>
      <w:r>
        <w:t>admin</w:t>
      </w:r>
      <w:proofErr w:type="spellEnd"/>
      <w:r>
        <w:t xml:space="preserve">, empleado, jefe. </w:t>
      </w:r>
      <w:proofErr w:type="gramStart"/>
      <w:r>
        <w:t>Etc..</w:t>
      </w:r>
      <w:proofErr w:type="gramEnd"/>
    </w:p>
    <w:p w14:paraId="3CA9CCB3" w14:textId="76350A35" w:rsidR="00FC5E19" w:rsidRPr="00FC5E19" w:rsidRDefault="00FC5E19" w:rsidP="00FC5E19">
      <w:pPr>
        <w:pStyle w:val="Prrafodelista"/>
        <w:numPr>
          <w:ilvl w:val="0"/>
          <w:numId w:val="15"/>
        </w:numPr>
      </w:pPr>
      <w:r>
        <w:lastRenderedPageBreak/>
        <w:t xml:space="preserve">Registrar Usuario: por </w:t>
      </w:r>
      <w:proofErr w:type="gramStart"/>
      <w:r>
        <w:t>último</w:t>
      </w:r>
      <w:proofErr w:type="gramEnd"/>
      <w:r>
        <w:t xml:space="preserve"> e</w:t>
      </w:r>
      <w:proofErr w:type="spellStart"/>
      <w:r>
        <w:t>sta</w:t>
      </w:r>
      <w:proofErr w:type="spellEnd"/>
      <w:r>
        <w:t xml:space="preserve"> el botón para registrar los </w:t>
      </w:r>
      <w:proofErr w:type="spellStart"/>
      <w:r>
        <w:t>usurios</w:t>
      </w:r>
      <w:proofErr w:type="spellEnd"/>
      <w:r>
        <w:t>.</w:t>
      </w:r>
    </w:p>
    <w:p w14:paraId="6760C12C" w14:textId="77777777" w:rsidR="0096536C" w:rsidRDefault="0096536C">
      <w:pPr>
        <w:pageBreakBefore/>
        <w:spacing w:after="160" w:line="256" w:lineRule="auto"/>
        <w:ind w:left="0" w:firstLine="0"/>
      </w:pPr>
    </w:p>
    <w:p w14:paraId="05DF9A24" w14:textId="77777777" w:rsidR="0096536C" w:rsidRDefault="0096536C"/>
    <w:p w14:paraId="6E2912CB" w14:textId="77777777" w:rsidR="0096536C" w:rsidRDefault="0096536C">
      <w:pPr>
        <w:rPr>
          <w:sz w:val="36"/>
          <w:szCs w:val="36"/>
        </w:rPr>
      </w:pPr>
    </w:p>
    <w:p w14:paraId="38C2ED08" w14:textId="77777777" w:rsidR="0096536C" w:rsidRDefault="00537B24">
      <w:pPr>
        <w:pStyle w:val="Ttulo2"/>
      </w:pPr>
      <w:bookmarkStart w:id="37" w:name="_Toc183613458"/>
      <w:r>
        <w:t>Formularios de Procesos y sus descripciones</w:t>
      </w:r>
      <w:bookmarkEnd w:id="37"/>
    </w:p>
    <w:p w14:paraId="290C2C57" w14:textId="77777777" w:rsidR="0096536C" w:rsidRDefault="00537B24">
      <w:pPr>
        <w:rPr>
          <w:b/>
          <w:bCs/>
        </w:rPr>
      </w:pPr>
      <w:r>
        <w:rPr>
          <w:b/>
          <w:bCs/>
        </w:rPr>
        <w:t xml:space="preserve">Proceso de gestión de empeños  </w:t>
      </w:r>
    </w:p>
    <w:p w14:paraId="530DD6AD" w14:textId="77777777" w:rsidR="0096536C" w:rsidRDefault="00537B24">
      <w:pPr>
        <w:spacing w:after="135" w:line="256" w:lineRule="auto"/>
        <w:ind w:left="-1" w:firstLine="0"/>
      </w:pPr>
      <w:r>
        <w:rPr>
          <w:rFonts w:ascii="Calibri" w:eastAsia="Calibri" w:hAnsi="Calibri" w:cs="Calibri"/>
          <w:noProof/>
          <w:sz w:val="22"/>
        </w:rPr>
        <mc:AlternateContent>
          <mc:Choice Requires="wpg">
            <w:drawing>
              <wp:inline distT="0" distB="0" distL="0" distR="0" wp14:anchorId="6DA4DDC7" wp14:editId="68DD0D8E">
                <wp:extent cx="5290316" cy="3403798"/>
                <wp:effectExtent l="0" t="0" r="5584" b="6152"/>
                <wp:docPr id="178" name="Group 5559"/>
                <wp:cNvGraphicFramePr/>
                <a:graphic xmlns:a="http://schemas.openxmlformats.org/drawingml/2006/main">
                  <a:graphicData uri="http://schemas.microsoft.com/office/word/2010/wordprocessingGroup">
                    <wpg:wgp>
                      <wpg:cNvGrpSpPr/>
                      <wpg:grpSpPr>
                        <a:xfrm>
                          <a:off x="0" y="0"/>
                          <a:ext cx="5290316" cy="3403798"/>
                          <a:chOff x="0" y="0"/>
                          <a:chExt cx="5290316" cy="3403798"/>
                        </a:xfrm>
                      </wpg:grpSpPr>
                      <wps:wsp>
                        <wps:cNvPr id="179" name="Rectangle 90"/>
                        <wps:cNvSpPr/>
                        <wps:spPr>
                          <a:xfrm>
                            <a:off x="5239640" y="3179423"/>
                            <a:ext cx="50676" cy="224375"/>
                          </a:xfrm>
                          <a:prstGeom prst="rect">
                            <a:avLst/>
                          </a:prstGeom>
                          <a:noFill/>
                          <a:ln cap="flat">
                            <a:noFill/>
                            <a:prstDash val="solid"/>
                          </a:ln>
                        </wps:spPr>
                        <wps:txbx>
                          <w:txbxContent>
                            <w:p w14:paraId="11CFBEA1" w14:textId="77777777" w:rsidR="0096536C" w:rsidRDefault="00537B24">
                              <w:pPr>
                                <w:spacing w:after="160" w:line="256" w:lineRule="auto"/>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180" name="Picture 125"/>
                          <pic:cNvPicPr>
                            <a:picLocks noChangeAspect="1"/>
                          </pic:cNvPicPr>
                        </pic:nvPicPr>
                        <pic:blipFill>
                          <a:blip r:embed="rId93"/>
                          <a:stretch>
                            <a:fillRect/>
                          </a:stretch>
                        </pic:blipFill>
                        <pic:spPr>
                          <a:xfrm>
                            <a:off x="0" y="0"/>
                            <a:ext cx="5230880" cy="3310256"/>
                          </a:xfrm>
                          <a:prstGeom prst="rect">
                            <a:avLst/>
                          </a:prstGeom>
                          <a:noFill/>
                          <a:ln>
                            <a:noFill/>
                            <a:prstDash/>
                          </a:ln>
                        </pic:spPr>
                      </pic:pic>
                      <wps:wsp>
                        <wps:cNvPr id="181" name="Shape 7354"/>
                        <wps:cNvSpPr/>
                        <wps:spPr>
                          <a:xfrm>
                            <a:off x="2357752" y="2380612"/>
                            <a:ext cx="796927" cy="269876"/>
                          </a:xfrm>
                          <a:custGeom>
                            <a:avLst/>
                            <a:gdLst>
                              <a:gd name="f0" fmla="val w"/>
                              <a:gd name="f1" fmla="val h"/>
                              <a:gd name="f2" fmla="val 0"/>
                              <a:gd name="f3" fmla="val 796925"/>
                              <a:gd name="f4" fmla="val 269875"/>
                              <a:gd name="f5" fmla="*/ f0 1 796925"/>
                              <a:gd name="f6" fmla="*/ f1 1 269875"/>
                              <a:gd name="f7" fmla="val f2"/>
                              <a:gd name="f8" fmla="val f3"/>
                              <a:gd name="f9" fmla="val f4"/>
                              <a:gd name="f10" fmla="+- f9 0 f7"/>
                              <a:gd name="f11" fmla="+- f8 0 f7"/>
                              <a:gd name="f12" fmla="*/ f11 1 796925"/>
                              <a:gd name="f13" fmla="*/ f10 1 269875"/>
                              <a:gd name="f14" fmla="*/ 0 1 f12"/>
                              <a:gd name="f15" fmla="*/ 796925 1 f12"/>
                              <a:gd name="f16" fmla="*/ 0 1 f13"/>
                              <a:gd name="f17" fmla="*/ 269875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796925" h="269875">
                                <a:moveTo>
                                  <a:pt x="f2" y="f2"/>
                                </a:moveTo>
                                <a:lnTo>
                                  <a:pt x="f3" y="f2"/>
                                </a:lnTo>
                                <a:lnTo>
                                  <a:pt x="f3" y="f4"/>
                                </a:lnTo>
                                <a:lnTo>
                                  <a:pt x="f2" y="f4"/>
                                </a:lnTo>
                                <a:lnTo>
                                  <a:pt x="f2" y="f2"/>
                                </a:lnTo>
                              </a:path>
                            </a:pathLst>
                          </a:custGeom>
                          <a:noFill/>
                          <a:ln cap="flat">
                            <a:noFill/>
                            <a:prstDash val="solid"/>
                          </a:ln>
                        </wps:spPr>
                        <wps:bodyPr lIns="0" tIns="0" rIns="0" bIns="0"/>
                      </wps:wsp>
                      <wps:wsp>
                        <wps:cNvPr id="182" name="Shape 127"/>
                        <wps:cNvSpPr/>
                        <wps:spPr>
                          <a:xfrm>
                            <a:off x="2357752" y="2380612"/>
                            <a:ext cx="796927" cy="269876"/>
                          </a:xfrm>
                          <a:custGeom>
                            <a:avLst/>
                            <a:gdLst>
                              <a:gd name="f0" fmla="val w"/>
                              <a:gd name="f1" fmla="val h"/>
                              <a:gd name="f2" fmla="val 0"/>
                              <a:gd name="f3" fmla="val 796925"/>
                              <a:gd name="f4" fmla="val 269875"/>
                              <a:gd name="f5" fmla="*/ f0 1 796925"/>
                              <a:gd name="f6" fmla="*/ f1 1 269875"/>
                              <a:gd name="f7" fmla="val f2"/>
                              <a:gd name="f8" fmla="val f3"/>
                              <a:gd name="f9" fmla="val f4"/>
                              <a:gd name="f10" fmla="+- f9 0 f7"/>
                              <a:gd name="f11" fmla="+- f8 0 f7"/>
                              <a:gd name="f12" fmla="*/ f11 1 796925"/>
                              <a:gd name="f13" fmla="*/ f10 1 269875"/>
                              <a:gd name="f14" fmla="*/ 0 1 f12"/>
                              <a:gd name="f15" fmla="*/ 796925 1 f12"/>
                              <a:gd name="f16" fmla="*/ 0 1 f13"/>
                              <a:gd name="f17" fmla="*/ 269875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796925" h="269875">
                                <a:moveTo>
                                  <a:pt x="f2" y="f4"/>
                                </a:moveTo>
                                <a:lnTo>
                                  <a:pt x="f3" y="f4"/>
                                </a:lnTo>
                                <a:lnTo>
                                  <a:pt x="f3" y="f2"/>
                                </a:lnTo>
                                <a:lnTo>
                                  <a:pt x="f2" y="f2"/>
                                </a:lnTo>
                                <a:close/>
                              </a:path>
                            </a:pathLst>
                          </a:custGeom>
                          <a:noFill/>
                          <a:ln w="12701" cap="flat">
                            <a:solidFill>
                              <a:srgbClr val="D1D1D1"/>
                            </a:solidFill>
                            <a:prstDash val="solid"/>
                            <a:miter/>
                          </a:ln>
                        </wps:spPr>
                        <wps:bodyPr lIns="0" tIns="0" rIns="0" bIns="0"/>
                      </wps:wsp>
                      <pic:pic xmlns:pic="http://schemas.openxmlformats.org/drawingml/2006/picture">
                        <pic:nvPicPr>
                          <pic:cNvPr id="183" name="Picture 129"/>
                          <pic:cNvPicPr>
                            <a:picLocks noChangeAspect="1"/>
                          </pic:cNvPicPr>
                        </pic:nvPicPr>
                        <pic:blipFill>
                          <a:blip r:embed="rId94"/>
                          <a:stretch>
                            <a:fillRect/>
                          </a:stretch>
                        </pic:blipFill>
                        <pic:spPr>
                          <a:xfrm>
                            <a:off x="2546604" y="2341248"/>
                            <a:ext cx="306708" cy="306708"/>
                          </a:xfrm>
                          <a:prstGeom prst="rect">
                            <a:avLst/>
                          </a:prstGeom>
                          <a:noFill/>
                          <a:ln>
                            <a:noFill/>
                            <a:prstDash/>
                          </a:ln>
                        </pic:spPr>
                      </pic:pic>
                    </wpg:wgp>
                  </a:graphicData>
                </a:graphic>
              </wp:inline>
            </w:drawing>
          </mc:Choice>
          <mc:Fallback>
            <w:pict>
              <v:group w14:anchorId="6DA4DDC7" id="Group 5559" o:spid="_x0000_s1190" style="width:416.55pt;height:268pt;mso-position-horizontal-relative:char;mso-position-vertical-relative:line" coordsize="52903,3403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">
                <v:rect id="Rectangle 90" o:spid="_x0000_s1191" style="position:absolute;left:52396;top:3179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11CFBEA1" w14:textId="77777777" w:rsidR="0096536C" w:rsidRDefault="00537B24">
                        <w:pPr>
                          <w:spacing w:after="160" w:line="256" w:lineRule="auto"/>
                          <w:ind w:left="0" w:firstLine="0"/>
                        </w:pPr>
                        <w:r>
                          <w:t xml:space="preserve"> </w:t>
                        </w:r>
                      </w:p>
                    </w:txbxContent>
                  </v:textbox>
                </v:rect>
                <v:shape id="Picture 125" o:spid="_x0000_s1192" type="#_x0000_t75" style="position:absolute;width:52308;height:33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">
                  <v:imagedata r:id="rId95" o:title=""/>
                </v:shape>
                <v:shape id="Shape 7354" o:spid="_x0000_s1193" style="position:absolute;left:23577;top:23806;width:7969;height:2698;visibility:visible;mso-wrap-style:square;v-text-anchor:top" coordsize="796925,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" path="m,l796925,r,269875l,269875,,e" filled="f" stroked="f">
                  <v:path arrowok="t" o:connecttype="custom" o:connectlocs="398464,0;796927,134938;398464,269876;0,134938" o:connectangles="270,0,90,180" textboxrect="0,0,796925,269875"/>
                </v:shape>
                <v:shape id="Shape 127" o:spid="_x0000_s1194" style="position:absolute;left:23577;top:23806;width:7969;height:2698;visibility:visible;mso-wrap-style:square;v-text-anchor:top" coordsize="796925,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" path="m,269875r796925,l796925,,,,,269875xe" filled="f" strokecolor="#d1d1d1" strokeweight=".35281mm">
                  <v:stroke joinstyle="miter"/>
                  <v:path arrowok="t" o:connecttype="custom" o:connectlocs="398464,0;796927,134938;398464,269876;0,134938" o:connectangles="270,0,90,180" textboxrect="0,0,796925,269875"/>
                </v:shape>
                <v:shape id="Picture 129" o:spid="_x0000_s1195" type="#_x0000_t75" style="position:absolute;left:25466;top:23412;width:3067;height:3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">
                  <v:imagedata r:id="rId96" o:title=""/>
                </v:shape>
                <w10:anchorlock/>
              </v:group>
            </w:pict>
          </mc:Fallback>
        </mc:AlternateContent>
      </w:r>
    </w:p>
    <w:p w14:paraId="54F19937" w14:textId="77777777" w:rsidR="0096536C" w:rsidRDefault="00537B24">
      <w:r>
        <w:t xml:space="preserve">Modulo empleado para gestionar los empeños que estén en curso a través de ciertos operadores  </w:t>
      </w:r>
    </w:p>
    <w:p w14:paraId="538FC22C" w14:textId="77777777" w:rsidR="0096536C" w:rsidRDefault="00537B24">
      <w:pPr>
        <w:spacing w:after="6"/>
      </w:pPr>
      <w:r>
        <w:t xml:space="preserve">Sus </w:t>
      </w:r>
      <w:r>
        <w:t xml:space="preserve">componentes principales son los siguientes: </w:t>
      </w:r>
    </w:p>
    <w:p w14:paraId="4D19011A" w14:textId="77777777" w:rsidR="0096536C" w:rsidRDefault="00537B24">
      <w:pPr>
        <w:ind w:left="20"/>
      </w:pPr>
      <w:proofErr w:type="spellStart"/>
      <w:proofErr w:type="gramStart"/>
      <w:r>
        <w:rPr>
          <w:b/>
        </w:rPr>
        <w:t>TextBox</w:t>
      </w:r>
      <w:proofErr w:type="spellEnd"/>
      <w:r>
        <w:t>(</w:t>
      </w:r>
      <w:proofErr w:type="gramEnd"/>
      <w:r>
        <w:t>mostrar )</w:t>
      </w:r>
      <w:r>
        <w:rPr>
          <w:rFonts w:ascii="Calibri" w:eastAsia="Calibri" w:hAnsi="Calibri" w:cs="Calibri"/>
          <w:sz w:val="22"/>
        </w:rPr>
        <w:t xml:space="preserve"> </w:t>
      </w:r>
      <w:r>
        <w:t xml:space="preserve"> </w:t>
      </w:r>
    </w:p>
    <w:p w14:paraId="534C2A98" w14:textId="77777777" w:rsidR="0096536C" w:rsidRDefault="00537B24">
      <w:pPr>
        <w:numPr>
          <w:ilvl w:val="0"/>
          <w:numId w:val="10"/>
        </w:numPr>
        <w:spacing w:after="167" w:line="251" w:lineRule="auto"/>
        <w:ind w:hanging="360"/>
      </w:pPr>
      <w:r>
        <w:rPr>
          <w:b/>
        </w:rPr>
        <w:t>Tipo:</w:t>
      </w:r>
      <w:r>
        <w:t xml:space="preserve"> Campo de texto</w:t>
      </w:r>
      <w:r>
        <w:rPr>
          <w:rFonts w:ascii="Calibri" w:eastAsia="Calibri" w:hAnsi="Calibri" w:cs="Calibri"/>
          <w:sz w:val="22"/>
        </w:rPr>
        <w:t xml:space="preserve"> </w:t>
      </w:r>
      <w:r>
        <w:t xml:space="preserve"> </w:t>
      </w:r>
    </w:p>
    <w:p w14:paraId="2C0AF57E" w14:textId="77777777" w:rsidR="0096536C" w:rsidRDefault="00537B24">
      <w:pPr>
        <w:numPr>
          <w:ilvl w:val="0"/>
          <w:numId w:val="10"/>
        </w:numPr>
        <w:spacing w:after="167" w:line="251" w:lineRule="auto"/>
        <w:ind w:hanging="360"/>
      </w:pPr>
      <w:r>
        <w:rPr>
          <w:b/>
        </w:rPr>
        <w:t>Descripción:</w:t>
      </w:r>
      <w:r>
        <w:t xml:space="preserve"> Permite mostrar el nombre del producto que sea seleccionado en la data </w:t>
      </w:r>
      <w:proofErr w:type="spellStart"/>
      <w:r>
        <w:t>greed</w:t>
      </w:r>
      <w:proofErr w:type="spellEnd"/>
      <w:r>
        <w:t xml:space="preserve"> </w:t>
      </w:r>
      <w:proofErr w:type="spellStart"/>
      <w:r>
        <w:t>vew</w:t>
      </w:r>
      <w:proofErr w:type="spellEnd"/>
      <w:r>
        <w:t xml:space="preserve">, pero solo el nombre del producto, la fecha de vencimiento y el </w:t>
      </w:r>
      <w:r>
        <w:t xml:space="preserve">nombre del cliente  </w:t>
      </w:r>
    </w:p>
    <w:p w14:paraId="3B78A84F" w14:textId="77777777" w:rsidR="0096536C" w:rsidRDefault="00537B24">
      <w:pPr>
        <w:spacing w:after="154" w:line="256" w:lineRule="auto"/>
        <w:ind w:left="706" w:firstLine="0"/>
      </w:pPr>
      <w:r>
        <w:t xml:space="preserve"> </w:t>
      </w:r>
    </w:p>
    <w:p w14:paraId="1EDDA7C2" w14:textId="77777777" w:rsidR="0096536C" w:rsidRDefault="00537B24">
      <w:pPr>
        <w:numPr>
          <w:ilvl w:val="0"/>
          <w:numId w:val="10"/>
        </w:numPr>
        <w:spacing w:after="167" w:line="251" w:lineRule="auto"/>
        <w:ind w:hanging="360"/>
      </w:pPr>
      <w:r>
        <w:rPr>
          <w:b/>
        </w:rPr>
        <w:t>Uso:</w:t>
      </w:r>
      <w:r>
        <w:t xml:space="preserve"> mostrar cual es el proceso de empeño el cual se estará operando ` </w:t>
      </w:r>
    </w:p>
    <w:p w14:paraId="387974C6" w14:textId="77777777" w:rsidR="0096536C" w:rsidRDefault="00537B24">
      <w:pPr>
        <w:spacing w:after="153" w:line="256" w:lineRule="auto"/>
        <w:ind w:left="360" w:firstLine="0"/>
      </w:pPr>
      <w:r>
        <w:t xml:space="preserve"> </w:t>
      </w:r>
    </w:p>
    <w:p w14:paraId="2681ABB8" w14:textId="77777777" w:rsidR="0096536C" w:rsidRDefault="00537B24">
      <w:pPr>
        <w:spacing w:after="0" w:line="256" w:lineRule="auto"/>
        <w:ind w:left="360" w:firstLine="0"/>
      </w:pPr>
      <w:r>
        <w:t xml:space="preserve"> </w:t>
      </w:r>
    </w:p>
    <w:p w14:paraId="57A578E0" w14:textId="77777777" w:rsidR="0096536C" w:rsidRDefault="00537B24">
      <w:pPr>
        <w:spacing w:after="156" w:line="256" w:lineRule="auto"/>
        <w:ind w:left="360" w:firstLine="0"/>
      </w:pPr>
      <w:r>
        <w:t xml:space="preserve"> </w:t>
      </w:r>
    </w:p>
    <w:p w14:paraId="021B0AB6" w14:textId="77777777" w:rsidR="0096536C" w:rsidRDefault="00537B24">
      <w:pPr>
        <w:spacing w:after="153" w:line="256" w:lineRule="auto"/>
        <w:ind w:left="360" w:firstLine="0"/>
      </w:pPr>
      <w:r>
        <w:t xml:space="preserve"> </w:t>
      </w:r>
    </w:p>
    <w:p w14:paraId="627699B8" w14:textId="77777777" w:rsidR="0096536C" w:rsidRDefault="00537B24">
      <w:pPr>
        <w:spacing w:after="165" w:line="251" w:lineRule="auto"/>
        <w:ind w:left="365"/>
      </w:pPr>
      <w:r>
        <w:rPr>
          <w:b/>
        </w:rPr>
        <w:t xml:space="preserve">Lista de empeños en curso </w:t>
      </w:r>
    </w:p>
    <w:p w14:paraId="7AF40B1F" w14:textId="77777777" w:rsidR="0096536C" w:rsidRDefault="00537B24">
      <w:pPr>
        <w:numPr>
          <w:ilvl w:val="0"/>
          <w:numId w:val="10"/>
        </w:numPr>
        <w:spacing w:after="167" w:line="251" w:lineRule="auto"/>
        <w:ind w:hanging="360"/>
      </w:pPr>
      <w:r>
        <w:rPr>
          <w:b/>
        </w:rPr>
        <w:lastRenderedPageBreak/>
        <w:t>Tipo</w:t>
      </w:r>
      <w:r>
        <w:t xml:space="preserve">: </w:t>
      </w:r>
      <w:proofErr w:type="spellStart"/>
      <w:r>
        <w:t>DataGridView</w:t>
      </w:r>
      <w:proofErr w:type="spellEnd"/>
      <w:r>
        <w:t xml:space="preserve"> </w:t>
      </w:r>
    </w:p>
    <w:p w14:paraId="7F5BAEF3" w14:textId="77777777" w:rsidR="0096536C" w:rsidRDefault="00537B24">
      <w:pPr>
        <w:numPr>
          <w:ilvl w:val="0"/>
          <w:numId w:val="10"/>
        </w:numPr>
        <w:spacing w:after="167" w:line="251" w:lineRule="auto"/>
        <w:ind w:hanging="360"/>
      </w:pPr>
      <w:r>
        <w:rPr>
          <w:b/>
        </w:rPr>
        <w:t>Uso</w:t>
      </w:r>
      <w:r>
        <w:t xml:space="preserve">: Muestra una lista de todos los empeños activos actualmente. </w:t>
      </w:r>
    </w:p>
    <w:p w14:paraId="7B53A8DE" w14:textId="77777777" w:rsidR="0096536C" w:rsidRDefault="00537B24">
      <w:pPr>
        <w:numPr>
          <w:ilvl w:val="0"/>
          <w:numId w:val="10"/>
        </w:numPr>
        <w:spacing w:after="165" w:line="251" w:lineRule="auto"/>
        <w:ind w:hanging="360"/>
      </w:pPr>
      <w:r>
        <w:rPr>
          <w:b/>
        </w:rPr>
        <w:t>Validaciones</w:t>
      </w:r>
      <w:r>
        <w:t xml:space="preserve">: </w:t>
      </w:r>
    </w:p>
    <w:p w14:paraId="538251F2" w14:textId="77777777" w:rsidR="0096536C" w:rsidRDefault="00537B24">
      <w:pPr>
        <w:numPr>
          <w:ilvl w:val="1"/>
          <w:numId w:val="10"/>
        </w:numPr>
        <w:spacing w:after="75" w:line="328" w:lineRule="auto"/>
        <w:ind w:right="959" w:hanging="360"/>
      </w:pPr>
      <w:r>
        <w:t xml:space="preserve">Solo muestra empeños que </w:t>
      </w:r>
      <w:r>
        <w:t xml:space="preserve">están "en curso".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Permite seleccionar un empeño para realizar acciones sobre él (ej. marcar como vencido o finalizar transacción). </w:t>
      </w:r>
    </w:p>
    <w:p w14:paraId="498E9026" w14:textId="77777777" w:rsidR="0096536C" w:rsidRDefault="00537B24">
      <w:pPr>
        <w:numPr>
          <w:ilvl w:val="1"/>
          <w:numId w:val="10"/>
        </w:numPr>
        <w:spacing w:after="167" w:line="251" w:lineRule="auto"/>
        <w:ind w:right="959" w:hanging="360"/>
      </w:pPr>
      <w:r>
        <w:t xml:space="preserve">Validación para asegurarse de que solo se muestran empeños no vencidos ni finalizados. </w:t>
      </w:r>
    </w:p>
    <w:p w14:paraId="7D3CD678" w14:textId="77777777" w:rsidR="0096536C" w:rsidRDefault="00537B24">
      <w:pPr>
        <w:spacing w:after="165" w:line="251" w:lineRule="auto"/>
        <w:ind w:left="365"/>
      </w:pPr>
      <w:r>
        <w:rPr>
          <w:b/>
        </w:rPr>
        <w:t xml:space="preserve">Botón "Declarar como </w:t>
      </w:r>
      <w:r>
        <w:rPr>
          <w:b/>
        </w:rPr>
        <w:t xml:space="preserve">Vencido" </w:t>
      </w:r>
    </w:p>
    <w:p w14:paraId="21FCC38A" w14:textId="77777777" w:rsidR="0096536C" w:rsidRDefault="00537B24">
      <w:pPr>
        <w:numPr>
          <w:ilvl w:val="0"/>
          <w:numId w:val="10"/>
        </w:numPr>
        <w:spacing w:after="167" w:line="251" w:lineRule="auto"/>
        <w:ind w:hanging="360"/>
      </w:pPr>
      <w:r>
        <w:rPr>
          <w:b/>
        </w:rPr>
        <w:t>Tipo</w:t>
      </w:r>
      <w:r>
        <w:t xml:space="preserve">: </w:t>
      </w:r>
      <w:proofErr w:type="spellStart"/>
      <w:r>
        <w:t>Button</w:t>
      </w:r>
      <w:proofErr w:type="spellEnd"/>
      <w:r>
        <w:t xml:space="preserve"> </w:t>
      </w:r>
    </w:p>
    <w:p w14:paraId="78E6480A" w14:textId="77777777" w:rsidR="0096536C" w:rsidRDefault="00537B24">
      <w:pPr>
        <w:numPr>
          <w:ilvl w:val="0"/>
          <w:numId w:val="10"/>
        </w:numPr>
        <w:spacing w:after="167" w:line="251" w:lineRule="auto"/>
        <w:ind w:hanging="360"/>
      </w:pPr>
      <w:r>
        <w:rPr>
          <w:b/>
        </w:rPr>
        <w:t>Uso</w:t>
      </w:r>
      <w:r>
        <w:t xml:space="preserve">: Cambia el estado del empeño seleccionado a "Vencido" para indicar que ya ha pasado la fecha de vencimiento sin que el cliente lo haya recuperado. </w:t>
      </w:r>
    </w:p>
    <w:p w14:paraId="3566AFB4" w14:textId="77777777" w:rsidR="0096536C" w:rsidRDefault="00537B24">
      <w:pPr>
        <w:numPr>
          <w:ilvl w:val="0"/>
          <w:numId w:val="10"/>
        </w:numPr>
        <w:spacing w:after="165" w:line="251" w:lineRule="auto"/>
        <w:ind w:hanging="360"/>
      </w:pPr>
      <w:r>
        <w:rPr>
          <w:b/>
        </w:rPr>
        <w:t>Validaciones</w:t>
      </w:r>
      <w:r>
        <w:t xml:space="preserve">: </w:t>
      </w:r>
    </w:p>
    <w:p w14:paraId="3F6F60D6" w14:textId="77777777" w:rsidR="0096536C" w:rsidRDefault="00537B24">
      <w:pPr>
        <w:numPr>
          <w:ilvl w:val="1"/>
          <w:numId w:val="10"/>
        </w:numPr>
        <w:spacing w:after="2" w:line="398" w:lineRule="auto"/>
        <w:ind w:right="959" w:hanging="360"/>
      </w:pPr>
      <w:r>
        <w:t xml:space="preserve">Habilitado solo si hay un empeño seleccionado.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Requiere confir</w:t>
      </w:r>
      <w:r>
        <w:t xml:space="preserve">mación del usuario antes de cambiar el estado. </w:t>
      </w:r>
    </w:p>
    <w:p w14:paraId="2EE2C06B" w14:textId="77777777" w:rsidR="0096536C" w:rsidRDefault="00537B24">
      <w:pPr>
        <w:numPr>
          <w:ilvl w:val="1"/>
          <w:numId w:val="10"/>
        </w:numPr>
        <w:spacing w:after="167" w:line="251" w:lineRule="auto"/>
        <w:ind w:right="959" w:hanging="360"/>
      </w:pPr>
      <w:r>
        <w:t xml:space="preserve">Solo permite esta acción si el empeño no está ya vencido o finalizado. </w:t>
      </w:r>
    </w:p>
    <w:p w14:paraId="4BFC9812" w14:textId="77777777" w:rsidR="0096536C" w:rsidRDefault="00537B24">
      <w:pPr>
        <w:spacing w:after="165" w:line="251" w:lineRule="auto"/>
        <w:ind w:left="365"/>
      </w:pPr>
      <w:r>
        <w:rPr>
          <w:b/>
        </w:rPr>
        <w:t xml:space="preserve">Botón "Transacción Finalizada" </w:t>
      </w:r>
    </w:p>
    <w:p w14:paraId="3462C428" w14:textId="77777777" w:rsidR="0096536C" w:rsidRDefault="00537B24">
      <w:pPr>
        <w:numPr>
          <w:ilvl w:val="0"/>
          <w:numId w:val="10"/>
        </w:numPr>
        <w:spacing w:after="167" w:line="251" w:lineRule="auto"/>
        <w:ind w:hanging="360"/>
      </w:pPr>
      <w:r>
        <w:rPr>
          <w:b/>
        </w:rPr>
        <w:t>Tipo</w:t>
      </w:r>
      <w:r>
        <w:t xml:space="preserve">: </w:t>
      </w:r>
      <w:proofErr w:type="spellStart"/>
      <w:r>
        <w:t>Button</w:t>
      </w:r>
      <w:proofErr w:type="spellEnd"/>
      <w:r>
        <w:t xml:space="preserve"> </w:t>
      </w:r>
    </w:p>
    <w:p w14:paraId="4C0BEF4C" w14:textId="77777777" w:rsidR="0096536C" w:rsidRDefault="00537B24">
      <w:pPr>
        <w:numPr>
          <w:ilvl w:val="0"/>
          <w:numId w:val="10"/>
        </w:numPr>
        <w:spacing w:after="167" w:line="251" w:lineRule="auto"/>
        <w:ind w:hanging="360"/>
      </w:pPr>
      <w:r>
        <w:rPr>
          <w:b/>
        </w:rPr>
        <w:t>Uso</w:t>
      </w:r>
      <w:r>
        <w:t xml:space="preserve">: Marca el empeño seleccionado como "Finalizado", indicando que el cliente ha </w:t>
      </w:r>
      <w:r>
        <w:t xml:space="preserve">cumplido con el pago o que el artículo ha sido retirado prematuramente. </w:t>
      </w:r>
    </w:p>
    <w:p w14:paraId="00E81C5E" w14:textId="77777777" w:rsidR="0096536C" w:rsidRDefault="00537B24">
      <w:pPr>
        <w:numPr>
          <w:ilvl w:val="0"/>
          <w:numId w:val="10"/>
        </w:numPr>
        <w:spacing w:after="165" w:line="251" w:lineRule="auto"/>
        <w:ind w:hanging="360"/>
      </w:pPr>
      <w:r>
        <w:rPr>
          <w:b/>
        </w:rPr>
        <w:t>Validaciones</w:t>
      </w:r>
      <w:r>
        <w:t xml:space="preserve">: </w:t>
      </w:r>
    </w:p>
    <w:p w14:paraId="6394E8E2" w14:textId="77777777" w:rsidR="0096536C" w:rsidRDefault="00537B24">
      <w:pPr>
        <w:numPr>
          <w:ilvl w:val="1"/>
          <w:numId w:val="10"/>
        </w:numPr>
        <w:spacing w:after="3" w:line="398" w:lineRule="auto"/>
        <w:ind w:right="959" w:hanging="360"/>
      </w:pPr>
      <w:r>
        <w:t xml:space="preserve">Habilitado solo si hay un empeño seleccionado.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Requiere confirmar del usuario antes de marcar como finalizado. </w:t>
      </w:r>
    </w:p>
    <w:p w14:paraId="62B722C8" w14:textId="77777777" w:rsidR="0096536C" w:rsidRDefault="00537B24">
      <w:pPr>
        <w:numPr>
          <w:ilvl w:val="1"/>
          <w:numId w:val="10"/>
        </w:numPr>
        <w:spacing w:after="167" w:line="251" w:lineRule="auto"/>
        <w:ind w:right="959" w:hanging="360"/>
      </w:pPr>
      <w:r>
        <w:t>Solo permite esta acción si el empeño no está ya venc</w:t>
      </w:r>
      <w:r>
        <w:t xml:space="preserve">ido. </w:t>
      </w:r>
    </w:p>
    <w:p w14:paraId="26BE418D" w14:textId="77777777" w:rsidR="0096536C" w:rsidRDefault="00537B24">
      <w:pPr>
        <w:spacing w:after="165" w:line="251" w:lineRule="auto"/>
        <w:ind w:left="365"/>
      </w:pPr>
      <w:r>
        <w:rPr>
          <w:b/>
        </w:rPr>
        <w:t xml:space="preserve">Botón de Nuevas Transacciones </w:t>
      </w:r>
    </w:p>
    <w:p w14:paraId="6BE59177" w14:textId="77777777" w:rsidR="0096536C" w:rsidRDefault="00537B24">
      <w:pPr>
        <w:numPr>
          <w:ilvl w:val="0"/>
          <w:numId w:val="10"/>
        </w:numPr>
        <w:spacing w:after="167" w:line="251" w:lineRule="auto"/>
        <w:ind w:hanging="360"/>
      </w:pPr>
      <w:r>
        <w:rPr>
          <w:b/>
        </w:rPr>
        <w:t>Tipo</w:t>
      </w:r>
      <w:r>
        <w:t xml:space="preserve">: </w:t>
      </w:r>
      <w:proofErr w:type="spellStart"/>
      <w:r>
        <w:t>GroupBoxoPanel</w:t>
      </w:r>
      <w:proofErr w:type="spellEnd"/>
      <w:r>
        <w:t xml:space="preserve"> </w:t>
      </w:r>
    </w:p>
    <w:p w14:paraId="610A7ADD" w14:textId="77777777" w:rsidR="0096536C" w:rsidRDefault="00537B24">
      <w:pPr>
        <w:numPr>
          <w:ilvl w:val="0"/>
          <w:numId w:val="10"/>
        </w:numPr>
        <w:spacing w:after="167" w:line="251" w:lineRule="auto"/>
        <w:ind w:hanging="360"/>
      </w:pPr>
      <w:proofErr w:type="gramStart"/>
      <w:r>
        <w:rPr>
          <w:b/>
        </w:rPr>
        <w:t>Uso</w:t>
      </w:r>
      <w:r>
        <w:t xml:space="preserve"> :</w:t>
      </w:r>
      <w:proofErr w:type="gramEnd"/>
      <w:r>
        <w:t xml:space="preserve"> </w:t>
      </w:r>
      <w:proofErr w:type="spellStart"/>
      <w:r>
        <w:t>boton</w:t>
      </w:r>
      <w:proofErr w:type="spellEnd"/>
      <w:r>
        <w:t xml:space="preserve"> para iniciar nuevos empeños . </w:t>
      </w:r>
    </w:p>
    <w:p w14:paraId="6A185B35" w14:textId="77777777" w:rsidR="0096536C" w:rsidRDefault="00537B24">
      <w:pPr>
        <w:spacing w:after="153" w:line="256" w:lineRule="auto"/>
        <w:ind w:left="360" w:firstLine="0"/>
      </w:pPr>
      <w:r>
        <w:t xml:space="preserve"> </w:t>
      </w:r>
    </w:p>
    <w:p w14:paraId="436FE1D0" w14:textId="77777777" w:rsidR="0096536C" w:rsidRDefault="00537B24">
      <w:pPr>
        <w:spacing w:after="0" w:line="256" w:lineRule="auto"/>
        <w:ind w:left="360" w:firstLine="0"/>
      </w:pPr>
      <w:r>
        <w:t xml:space="preserve"> </w:t>
      </w:r>
    </w:p>
    <w:p w14:paraId="3636AF12" w14:textId="77777777" w:rsidR="0096536C" w:rsidRDefault="00537B24">
      <w:pPr>
        <w:spacing w:after="156" w:line="256" w:lineRule="auto"/>
        <w:ind w:left="360" w:firstLine="0"/>
      </w:pPr>
      <w:r>
        <w:t xml:space="preserve"> </w:t>
      </w:r>
    </w:p>
    <w:p w14:paraId="6AE71C74" w14:textId="77777777" w:rsidR="0096536C" w:rsidRDefault="00537B24">
      <w:pPr>
        <w:spacing w:after="153" w:line="256" w:lineRule="auto"/>
        <w:ind w:left="360" w:firstLine="0"/>
      </w:pPr>
      <w:r>
        <w:t xml:space="preserve"> </w:t>
      </w:r>
    </w:p>
    <w:p w14:paraId="3F3B82F4" w14:textId="77777777" w:rsidR="0096536C" w:rsidRDefault="00537B24">
      <w:pPr>
        <w:spacing w:after="187" w:line="251" w:lineRule="auto"/>
        <w:ind w:left="365"/>
      </w:pPr>
      <w:r>
        <w:rPr>
          <w:b/>
        </w:rPr>
        <w:t>Botón para Agregar Nuevo Cliente</w:t>
      </w:r>
      <w:r>
        <w:t xml:space="preserve"> </w:t>
      </w:r>
    </w:p>
    <w:p w14:paraId="691BAB5F" w14:textId="77777777" w:rsidR="0096536C" w:rsidRDefault="00537B24">
      <w:pPr>
        <w:numPr>
          <w:ilvl w:val="0"/>
          <w:numId w:val="10"/>
        </w:numPr>
        <w:spacing w:after="6" w:line="251" w:lineRule="auto"/>
        <w:ind w:hanging="360"/>
      </w:pPr>
      <w:r>
        <w:rPr>
          <w:b/>
        </w:rPr>
        <w:lastRenderedPageBreak/>
        <w:t>Tipo</w:t>
      </w:r>
      <w:r>
        <w:t xml:space="preserve">: </w:t>
      </w:r>
      <w:proofErr w:type="spellStart"/>
      <w:r>
        <w:t>Button</w:t>
      </w:r>
      <w:proofErr w:type="spellEnd"/>
      <w:r>
        <w:t xml:space="preserve"> </w:t>
      </w:r>
    </w:p>
    <w:p w14:paraId="658A4875" w14:textId="77777777" w:rsidR="0096536C" w:rsidRDefault="00537B24">
      <w:pPr>
        <w:numPr>
          <w:ilvl w:val="0"/>
          <w:numId w:val="10"/>
        </w:numPr>
        <w:spacing w:after="18" w:line="251" w:lineRule="auto"/>
        <w:ind w:hanging="360"/>
      </w:pPr>
      <w:r>
        <w:rPr>
          <w:b/>
        </w:rPr>
        <w:t>Uso</w:t>
      </w:r>
      <w:r>
        <w:t xml:space="preserve">: Abre un formulario para agregar un nuevo cliente al sistema, que podrás realizar </w:t>
      </w:r>
      <w:r>
        <w:t xml:space="preserve">empeños. </w:t>
      </w:r>
    </w:p>
    <w:p w14:paraId="050A8E65" w14:textId="77777777" w:rsidR="0096536C" w:rsidRDefault="00537B24">
      <w:pPr>
        <w:numPr>
          <w:ilvl w:val="0"/>
          <w:numId w:val="10"/>
        </w:numPr>
        <w:spacing w:after="0" w:line="251" w:lineRule="auto"/>
        <w:ind w:hanging="360"/>
      </w:pPr>
      <w:r>
        <w:rPr>
          <w:b/>
        </w:rPr>
        <w:t>Validaciones</w:t>
      </w:r>
      <w:r>
        <w:t xml:space="preserve">: Habilitado siempre; verifica que el cliente no esté duplicado al registrarlo. </w:t>
      </w:r>
    </w:p>
    <w:p w14:paraId="01055CA9" w14:textId="77777777" w:rsidR="0096536C" w:rsidRDefault="00537B24">
      <w:pPr>
        <w:spacing w:after="153" w:line="256" w:lineRule="auto"/>
        <w:ind w:left="1080" w:firstLine="0"/>
      </w:pPr>
      <w:r>
        <w:t xml:space="preserve"> </w:t>
      </w:r>
    </w:p>
    <w:p w14:paraId="45C07A10" w14:textId="77777777" w:rsidR="0096536C" w:rsidRDefault="00537B24">
      <w:pPr>
        <w:spacing w:after="165" w:line="251" w:lineRule="auto"/>
        <w:ind w:left="365"/>
      </w:pPr>
      <w:r>
        <w:rPr>
          <w:b/>
        </w:rPr>
        <w:t>Botón para editar empeño</w:t>
      </w:r>
      <w:r>
        <w:t xml:space="preserve"> </w:t>
      </w:r>
    </w:p>
    <w:p w14:paraId="04179A46" w14:textId="77777777" w:rsidR="0096536C" w:rsidRDefault="00537B24">
      <w:pPr>
        <w:numPr>
          <w:ilvl w:val="0"/>
          <w:numId w:val="10"/>
        </w:numPr>
        <w:spacing w:after="6" w:line="251" w:lineRule="auto"/>
        <w:ind w:hanging="360"/>
      </w:pPr>
      <w:r>
        <w:rPr>
          <w:b/>
        </w:rPr>
        <w:t>Tipo</w:t>
      </w:r>
      <w:r>
        <w:t xml:space="preserve">: </w:t>
      </w:r>
      <w:proofErr w:type="spellStart"/>
      <w:r>
        <w:t>Button</w:t>
      </w:r>
      <w:proofErr w:type="spellEnd"/>
      <w:r>
        <w:t xml:space="preserve"> </w:t>
      </w:r>
    </w:p>
    <w:p w14:paraId="188621EF" w14:textId="77777777" w:rsidR="0096536C" w:rsidRDefault="00537B24">
      <w:pPr>
        <w:numPr>
          <w:ilvl w:val="0"/>
          <w:numId w:val="10"/>
        </w:numPr>
        <w:spacing w:after="21" w:line="251" w:lineRule="auto"/>
        <w:ind w:hanging="360"/>
      </w:pPr>
      <w:r>
        <w:rPr>
          <w:b/>
        </w:rPr>
        <w:t>Uso</w:t>
      </w:r>
      <w:r>
        <w:t xml:space="preserve">: Abre un formulario para agregar un nuevo </w:t>
      </w:r>
      <w:proofErr w:type="gramStart"/>
      <w:r>
        <w:t>empeño</w:t>
      </w:r>
      <w:proofErr w:type="gramEnd"/>
      <w:r>
        <w:t xml:space="preserve"> pero con los datos del empeño que ya está seleccionado </w:t>
      </w:r>
    </w:p>
    <w:p w14:paraId="6CD091A2" w14:textId="77777777" w:rsidR="0096536C" w:rsidRDefault="00537B24">
      <w:pPr>
        <w:numPr>
          <w:ilvl w:val="0"/>
          <w:numId w:val="10"/>
        </w:numPr>
        <w:spacing w:after="112" w:line="316" w:lineRule="auto"/>
        <w:ind w:hanging="360"/>
      </w:pPr>
      <w:r>
        <w:rPr>
          <w:b/>
        </w:rPr>
        <w:t>Validaciones</w:t>
      </w:r>
      <w:r>
        <w:t xml:space="preserve">: Debe haber un empeño seleccionado, envía notificación al administrador y espera </w:t>
      </w:r>
      <w:proofErr w:type="gramStart"/>
      <w:r>
        <w:t xml:space="preserve">confirmación  </w:t>
      </w:r>
      <w:r>
        <w:rPr>
          <w:b/>
        </w:rPr>
        <w:t>Botón</w:t>
      </w:r>
      <w:proofErr w:type="gramEnd"/>
      <w:r>
        <w:rPr>
          <w:b/>
        </w:rPr>
        <w:t xml:space="preserve"> para eliminar empeño</w:t>
      </w:r>
      <w:r>
        <w:t xml:space="preserve"> </w:t>
      </w:r>
    </w:p>
    <w:p w14:paraId="186FDC74" w14:textId="77777777" w:rsidR="0096536C" w:rsidRDefault="00537B24">
      <w:pPr>
        <w:numPr>
          <w:ilvl w:val="0"/>
          <w:numId w:val="10"/>
        </w:numPr>
        <w:spacing w:after="6" w:line="251" w:lineRule="auto"/>
        <w:ind w:hanging="360"/>
      </w:pPr>
      <w:r>
        <w:rPr>
          <w:b/>
        </w:rPr>
        <w:t>Tipo</w:t>
      </w:r>
      <w:r>
        <w:t xml:space="preserve">: </w:t>
      </w:r>
      <w:proofErr w:type="spellStart"/>
      <w:r>
        <w:t>Button</w:t>
      </w:r>
      <w:proofErr w:type="spellEnd"/>
      <w:r>
        <w:t xml:space="preserve"> </w:t>
      </w:r>
    </w:p>
    <w:p w14:paraId="16691780" w14:textId="77777777" w:rsidR="0096536C" w:rsidRDefault="00537B24">
      <w:pPr>
        <w:numPr>
          <w:ilvl w:val="0"/>
          <w:numId w:val="10"/>
        </w:numPr>
        <w:spacing w:after="6" w:line="251" w:lineRule="auto"/>
        <w:ind w:hanging="360"/>
      </w:pPr>
      <w:r>
        <w:rPr>
          <w:b/>
        </w:rPr>
        <w:t>Uso</w:t>
      </w:r>
      <w:r>
        <w:t xml:space="preserve">: elimina el empeño seleccionado  </w:t>
      </w:r>
    </w:p>
    <w:p w14:paraId="58B7364E" w14:textId="77777777" w:rsidR="0096536C" w:rsidRDefault="00537B24">
      <w:pPr>
        <w:numPr>
          <w:ilvl w:val="0"/>
          <w:numId w:val="10"/>
        </w:numPr>
        <w:spacing w:after="0" w:line="251" w:lineRule="auto"/>
        <w:ind w:hanging="360"/>
      </w:pPr>
      <w:r>
        <w:rPr>
          <w:b/>
        </w:rPr>
        <w:t>Validaciones</w:t>
      </w:r>
      <w:r>
        <w:t xml:space="preserve">: Debe haber un empeño seleccionado, envía notificación </w:t>
      </w:r>
      <w:r>
        <w:t xml:space="preserve">al administrador y espera confirmación  </w:t>
      </w:r>
    </w:p>
    <w:p w14:paraId="07AB4002" w14:textId="77777777" w:rsidR="0096536C" w:rsidRDefault="00537B24">
      <w:pPr>
        <w:spacing w:after="135" w:line="256" w:lineRule="auto"/>
        <w:ind w:left="-1" w:firstLine="0"/>
      </w:pPr>
      <w:r>
        <w:rPr>
          <w:rFonts w:ascii="Calibri" w:eastAsia="Calibri" w:hAnsi="Calibri" w:cs="Calibri"/>
          <w:noProof/>
          <w:sz w:val="22"/>
        </w:rPr>
        <mc:AlternateContent>
          <mc:Choice Requires="wpg">
            <w:drawing>
              <wp:inline distT="0" distB="0" distL="0" distR="0" wp14:anchorId="035E00F1" wp14:editId="4856D6CC">
                <wp:extent cx="4355726" cy="3858813"/>
                <wp:effectExtent l="0" t="0" r="6724" b="8337"/>
                <wp:docPr id="184" name="Group 6434"/>
                <wp:cNvGraphicFramePr/>
                <a:graphic xmlns:a="http://schemas.openxmlformats.org/drawingml/2006/main">
                  <a:graphicData uri="http://schemas.microsoft.com/office/word/2010/wordprocessingGroup">
                    <wpg:wgp>
                      <wpg:cNvGrpSpPr/>
                      <wpg:grpSpPr>
                        <a:xfrm>
                          <a:off x="0" y="0"/>
                          <a:ext cx="4355726" cy="3858813"/>
                          <a:chOff x="0" y="0"/>
                          <a:chExt cx="4355726" cy="3858813"/>
                        </a:xfrm>
                      </wpg:grpSpPr>
                      <wps:wsp>
                        <wps:cNvPr id="185" name="Rectangle 323"/>
                        <wps:cNvSpPr/>
                        <wps:spPr>
                          <a:xfrm>
                            <a:off x="685" y="0"/>
                            <a:ext cx="2162016" cy="336572"/>
                          </a:xfrm>
                          <a:prstGeom prst="rect">
                            <a:avLst/>
                          </a:prstGeom>
                          <a:noFill/>
                          <a:ln cap="flat">
                            <a:noFill/>
                            <a:prstDash val="solid"/>
                          </a:ln>
                        </wps:spPr>
                        <wps:txbx>
                          <w:txbxContent>
                            <w:p w14:paraId="0CED62E8" w14:textId="77777777" w:rsidR="0096536C" w:rsidRDefault="00537B24">
                              <w:pPr>
                                <w:spacing w:after="160" w:line="256" w:lineRule="auto"/>
                                <w:ind w:left="0" w:firstLine="0"/>
                                <w:rPr>
                                  <w:b/>
                                  <w:bCs/>
                                </w:rPr>
                              </w:pPr>
                              <w:proofErr w:type="spellStart"/>
                              <w:r>
                                <w:rPr>
                                  <w:b/>
                                  <w:bCs/>
                                </w:rPr>
                                <w:t>Modulo</w:t>
                              </w:r>
                              <w:proofErr w:type="spellEnd"/>
                              <w:r>
                                <w:rPr>
                                  <w:b/>
                                  <w:bCs/>
                                </w:rPr>
                                <w:t xml:space="preserve"> de Cobro</w:t>
                              </w:r>
                            </w:p>
                          </w:txbxContent>
                        </wps:txbx>
                        <wps:bodyPr vert="horz" wrap="square" lIns="0" tIns="0" rIns="0" bIns="0" anchor="t" anchorCtr="0" compatLnSpc="0">
                          <a:noAutofit/>
                        </wps:bodyPr>
                      </wps:wsp>
                      <wps:wsp>
                        <wps:cNvPr id="186" name="Rectangle 324"/>
                        <wps:cNvSpPr/>
                        <wps:spPr>
                          <a:xfrm>
                            <a:off x="1627119" y="67894"/>
                            <a:ext cx="50676" cy="224375"/>
                          </a:xfrm>
                          <a:prstGeom prst="rect">
                            <a:avLst/>
                          </a:prstGeom>
                          <a:noFill/>
                          <a:ln cap="flat">
                            <a:noFill/>
                            <a:prstDash val="solid"/>
                          </a:ln>
                        </wps:spPr>
                        <wps:txbx>
                          <w:txbxContent>
                            <w:p w14:paraId="0B69A130" w14:textId="77777777" w:rsidR="0096536C" w:rsidRDefault="00537B24">
                              <w:pPr>
                                <w:spacing w:after="160" w:line="256" w:lineRule="auto"/>
                                <w:ind w:left="0" w:firstLine="0"/>
                              </w:pPr>
                              <w:r>
                                <w:t xml:space="preserve"> </w:t>
                              </w:r>
                            </w:p>
                          </w:txbxContent>
                        </wps:txbx>
                        <wps:bodyPr vert="horz" wrap="square" lIns="0" tIns="0" rIns="0" bIns="0" anchor="t" anchorCtr="0" compatLnSpc="0">
                          <a:noAutofit/>
                        </wps:bodyPr>
                      </wps:wsp>
                      <wps:wsp>
                        <wps:cNvPr id="187" name="Rectangle 325"/>
                        <wps:cNvSpPr/>
                        <wps:spPr>
                          <a:xfrm>
                            <a:off x="1665222" y="67894"/>
                            <a:ext cx="50676" cy="224375"/>
                          </a:xfrm>
                          <a:prstGeom prst="rect">
                            <a:avLst/>
                          </a:prstGeom>
                          <a:noFill/>
                          <a:ln cap="flat">
                            <a:noFill/>
                            <a:prstDash val="solid"/>
                          </a:ln>
                        </wps:spPr>
                        <wps:txbx>
                          <w:txbxContent>
                            <w:p w14:paraId="77D44B3E" w14:textId="77777777" w:rsidR="0096536C" w:rsidRDefault="00537B24">
                              <w:pPr>
                                <w:spacing w:after="160" w:line="256" w:lineRule="auto"/>
                                <w:ind w:left="0" w:firstLine="0"/>
                              </w:pPr>
                              <w:r>
                                <w:t xml:space="preserve"> </w:t>
                              </w:r>
                            </w:p>
                          </w:txbxContent>
                        </wps:txbx>
                        <wps:bodyPr vert="horz" wrap="square" lIns="0" tIns="0" rIns="0" bIns="0" anchor="t" anchorCtr="0" compatLnSpc="0">
                          <a:noAutofit/>
                        </wps:bodyPr>
                      </wps:wsp>
                      <wps:wsp>
                        <wps:cNvPr id="188" name="Rectangle 326"/>
                        <wps:cNvSpPr/>
                        <wps:spPr>
                          <a:xfrm>
                            <a:off x="4305050" y="3634438"/>
                            <a:ext cx="50676" cy="224375"/>
                          </a:xfrm>
                          <a:prstGeom prst="rect">
                            <a:avLst/>
                          </a:prstGeom>
                          <a:noFill/>
                          <a:ln cap="flat">
                            <a:noFill/>
                            <a:prstDash val="solid"/>
                          </a:ln>
                        </wps:spPr>
                        <wps:txbx>
                          <w:txbxContent>
                            <w:p w14:paraId="07627549" w14:textId="77777777" w:rsidR="0096536C" w:rsidRDefault="00537B24">
                              <w:pPr>
                                <w:spacing w:after="160" w:line="256" w:lineRule="auto"/>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189" name="Picture 329"/>
                          <pic:cNvPicPr>
                            <a:picLocks noChangeAspect="1"/>
                          </pic:cNvPicPr>
                        </pic:nvPicPr>
                        <pic:blipFill>
                          <a:blip r:embed="rId73"/>
                          <a:stretch>
                            <a:fillRect/>
                          </a:stretch>
                        </pic:blipFill>
                        <pic:spPr>
                          <a:xfrm>
                            <a:off x="3238877" y="3523585"/>
                            <a:ext cx="38103" cy="228600"/>
                          </a:xfrm>
                          <a:prstGeom prst="rect">
                            <a:avLst/>
                          </a:prstGeom>
                          <a:noFill/>
                          <a:ln>
                            <a:noFill/>
                            <a:prstDash/>
                          </a:ln>
                        </pic:spPr>
                      </pic:pic>
                      <wps:wsp>
                        <wps:cNvPr id="190" name="Rectangle 330"/>
                        <wps:cNvSpPr/>
                        <wps:spPr>
                          <a:xfrm>
                            <a:off x="3239774" y="3561432"/>
                            <a:ext cx="42144" cy="189939"/>
                          </a:xfrm>
                          <a:prstGeom prst="rect">
                            <a:avLst/>
                          </a:prstGeom>
                          <a:noFill/>
                          <a:ln cap="flat">
                            <a:noFill/>
                            <a:prstDash val="solid"/>
                          </a:ln>
                        </wps:spPr>
                        <wps:txbx>
                          <w:txbxContent>
                            <w:p w14:paraId="3E7327BF" w14:textId="77777777" w:rsidR="0096536C" w:rsidRDefault="00537B24">
                              <w:pPr>
                                <w:spacing w:after="160" w:line="256" w:lineRule="auto"/>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191" name="Rectangle 331"/>
                        <wps:cNvSpPr/>
                        <wps:spPr>
                          <a:xfrm>
                            <a:off x="3271778" y="3530800"/>
                            <a:ext cx="50676" cy="224384"/>
                          </a:xfrm>
                          <a:prstGeom prst="rect">
                            <a:avLst/>
                          </a:prstGeom>
                          <a:noFill/>
                          <a:ln cap="flat">
                            <a:noFill/>
                            <a:prstDash val="solid"/>
                          </a:ln>
                        </wps:spPr>
                        <wps:txbx>
                          <w:txbxContent>
                            <w:p w14:paraId="45C9FCD2" w14:textId="77777777" w:rsidR="0096536C" w:rsidRDefault="00537B24">
                              <w:pPr>
                                <w:spacing w:after="160" w:line="256" w:lineRule="auto"/>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192" name="Picture 333"/>
                          <pic:cNvPicPr>
                            <a:picLocks noChangeAspect="1"/>
                          </pic:cNvPicPr>
                        </pic:nvPicPr>
                        <pic:blipFill>
                          <a:blip r:embed="rId97"/>
                          <a:stretch>
                            <a:fillRect/>
                          </a:stretch>
                        </pic:blipFill>
                        <pic:spPr>
                          <a:xfrm>
                            <a:off x="0" y="263749"/>
                            <a:ext cx="3237734" cy="3389881"/>
                          </a:xfrm>
                          <a:prstGeom prst="rect">
                            <a:avLst/>
                          </a:prstGeom>
                          <a:noFill/>
                          <a:ln>
                            <a:noFill/>
                            <a:prstDash/>
                          </a:ln>
                        </pic:spPr>
                      </pic:pic>
                      <wps:wsp>
                        <wps:cNvPr id="193" name="Shape 334"/>
                        <wps:cNvSpPr/>
                        <wps:spPr>
                          <a:xfrm>
                            <a:off x="2986274" y="2960598"/>
                            <a:ext cx="1312676" cy="660654"/>
                          </a:xfrm>
                          <a:custGeom>
                            <a:avLst/>
                            <a:gdLst>
                              <a:gd name="f0" fmla="val w"/>
                              <a:gd name="f1" fmla="val h"/>
                              <a:gd name="f2" fmla="val 0"/>
                              <a:gd name="f3" fmla="val 1312672"/>
                              <a:gd name="f4" fmla="val 660654"/>
                              <a:gd name="f5" fmla="val 93472"/>
                              <a:gd name="f6" fmla="val 127"/>
                              <a:gd name="f7" fmla="val 95123"/>
                              <a:gd name="f8" fmla="val 96647"/>
                              <a:gd name="f9" fmla="val 1270"/>
                              <a:gd name="f10" fmla="val 96774"/>
                              <a:gd name="f11" fmla="val 3048"/>
                              <a:gd name="f12" fmla="val 96901"/>
                              <a:gd name="f13" fmla="val 4826"/>
                              <a:gd name="f14" fmla="val 95631"/>
                              <a:gd name="f15" fmla="val 6350"/>
                              <a:gd name="f16" fmla="val 93853"/>
                              <a:gd name="f17" fmla="val 6477"/>
                              <a:gd name="f18" fmla="val 17526"/>
                              <a:gd name="f19" fmla="val 11557"/>
                              <a:gd name="f20" fmla="val 654938"/>
                              <a:gd name="f21" fmla="val 1309878"/>
                              <a:gd name="f22" fmla="val 14732"/>
                              <a:gd name="f23" fmla="val 17272"/>
                              <a:gd name="f24" fmla="val 56769"/>
                              <a:gd name="f25" fmla="val 81153"/>
                              <a:gd name="f26" fmla="val 57658"/>
                              <a:gd name="f27" fmla="val 82677"/>
                              <a:gd name="f28" fmla="val 57277"/>
                              <a:gd name="f29" fmla="val 84582"/>
                              <a:gd name="f30" fmla="val 55880"/>
                              <a:gd name="f31" fmla="val 85598"/>
                              <a:gd name="f32" fmla="val 54356"/>
                              <a:gd name="f33" fmla="val 86487"/>
                              <a:gd name="f34" fmla="val 52451"/>
                              <a:gd name="f35" fmla="val 86106"/>
                              <a:gd name="f36" fmla="val 51435"/>
                              <a:gd name="f37" fmla="val 84709"/>
                              <a:gd name="f38" fmla="*/ f0 1 1312672"/>
                              <a:gd name="f39" fmla="*/ f1 1 660654"/>
                              <a:gd name="f40" fmla="val f2"/>
                              <a:gd name="f41" fmla="val f3"/>
                              <a:gd name="f42" fmla="val f4"/>
                              <a:gd name="f43" fmla="+- f42 0 f40"/>
                              <a:gd name="f44" fmla="+- f41 0 f40"/>
                              <a:gd name="f45" fmla="*/ f44 1 1312672"/>
                              <a:gd name="f46" fmla="*/ f43 1 660654"/>
                              <a:gd name="f47" fmla="*/ 0 1 f45"/>
                              <a:gd name="f48" fmla="*/ 1312672 1 f45"/>
                              <a:gd name="f49" fmla="*/ 0 1 f46"/>
                              <a:gd name="f50" fmla="*/ 660654 1 f46"/>
                              <a:gd name="f51" fmla="*/ f47 f38 1"/>
                              <a:gd name="f52" fmla="*/ f48 f38 1"/>
                              <a:gd name="f53" fmla="*/ f50 f39 1"/>
                              <a:gd name="f54" fmla="*/ f49 f39 1"/>
                            </a:gdLst>
                            <a:ahLst/>
                            <a:cxnLst>
                              <a:cxn ang="3cd4">
                                <a:pos x="hc" y="t"/>
                              </a:cxn>
                              <a:cxn ang="0">
                                <a:pos x="r" y="vc"/>
                              </a:cxn>
                              <a:cxn ang="cd4">
                                <a:pos x="hc" y="b"/>
                              </a:cxn>
                              <a:cxn ang="cd2">
                                <a:pos x="l" y="vc"/>
                              </a:cxn>
                            </a:cxnLst>
                            <a:rect l="f51" t="f54" r="f52" b="f53"/>
                            <a:pathLst>
                              <a:path w="1312672" h="660654">
                                <a:moveTo>
                                  <a:pt x="f5" y="f6"/>
                                </a:moveTo>
                                <a:cubicBezTo>
                                  <a:pt x="f7" y="f2"/>
                                  <a:pt x="f8" y="f9"/>
                                  <a:pt x="f10" y="f11"/>
                                </a:cubicBezTo>
                                <a:cubicBezTo>
                                  <a:pt x="f12" y="f13"/>
                                  <a:pt x="f14" y="f15"/>
                                  <a:pt x="f16" y="f17"/>
                                </a:cubicBezTo>
                                <a:lnTo>
                                  <a:pt x="f18" y="f19"/>
                                </a:lnTo>
                                <a:lnTo>
                                  <a:pt x="f3" y="f20"/>
                                </a:lnTo>
                                <a:lnTo>
                                  <a:pt x="f21" y="f4"/>
                                </a:lnTo>
                                <a:lnTo>
                                  <a:pt x="f22" y="f23"/>
                                </a:lnTo>
                                <a:lnTo>
                                  <a:pt x="f24" y="f25"/>
                                </a:lnTo>
                                <a:cubicBezTo>
                                  <a:pt x="f26" y="f27"/>
                                  <a:pt x="f28" y="f29"/>
                                  <a:pt x="f30" y="f31"/>
                                </a:cubicBezTo>
                                <a:cubicBezTo>
                                  <a:pt x="f32" y="f33"/>
                                  <a:pt x="f34" y="f35"/>
                                  <a:pt x="f36" y="f37"/>
                                </a:cubicBezTo>
                                <a:lnTo>
                                  <a:pt x="f2" y="f15"/>
                                </a:lnTo>
                                <a:lnTo>
                                  <a:pt x="f5" y="f6"/>
                                </a:lnTo>
                                <a:close/>
                              </a:path>
                            </a:pathLst>
                          </a:custGeom>
                          <a:solidFill>
                            <a:srgbClr val="000000"/>
                          </a:solidFill>
                          <a:ln cap="flat">
                            <a:noFill/>
                            <a:prstDash val="solid"/>
                          </a:ln>
                        </wps:spPr>
                        <wps:bodyPr lIns="0" tIns="0" rIns="0" bIns="0"/>
                      </wps:wsp>
                      <wps:wsp>
                        <wps:cNvPr id="194" name="Shape 335"/>
                        <wps:cNvSpPr/>
                        <wps:spPr>
                          <a:xfrm>
                            <a:off x="294263" y="1949043"/>
                            <a:ext cx="1193548" cy="741294"/>
                          </a:xfrm>
                          <a:custGeom>
                            <a:avLst/>
                            <a:gdLst>
                              <a:gd name="f0" fmla="val w"/>
                              <a:gd name="f1" fmla="val h"/>
                              <a:gd name="f2" fmla="val 0"/>
                              <a:gd name="f3" fmla="val 1193546"/>
                              <a:gd name="f4" fmla="val 741299"/>
                              <a:gd name="f5" fmla="val 1149604"/>
                              <a:gd name="f6" fmla="val 82804"/>
                              <a:gd name="f7" fmla="val 1148842"/>
                              <a:gd name="f8" fmla="val 84328"/>
                              <a:gd name="f9" fmla="val 1146937"/>
                              <a:gd name="f10" fmla="val 84836"/>
                              <a:gd name="f11" fmla="val 1145413"/>
                              <a:gd name="f12" fmla="val 84074"/>
                              <a:gd name="f13" fmla="val 1143762"/>
                              <a:gd name="f14" fmla="val 83312"/>
                              <a:gd name="f15" fmla="val 1143254"/>
                              <a:gd name="f16" fmla="val 81280"/>
                              <a:gd name="f17" fmla="val 1144016"/>
                              <a:gd name="f18" fmla="val 79756"/>
                              <a:gd name="f19" fmla="val 1179830"/>
                              <a:gd name="f20" fmla="val 12319"/>
                              <a:gd name="f21" fmla="val 3302"/>
                              <a:gd name="f22" fmla="val 735838"/>
                              <a:gd name="f23" fmla="val 1176528"/>
                              <a:gd name="f24" fmla="val 6858"/>
                              <a:gd name="f25" fmla="val 1100074"/>
                              <a:gd name="f26" fmla="val 8890"/>
                              <a:gd name="f27" fmla="val 1098296"/>
                              <a:gd name="f28" fmla="val 1096899"/>
                              <a:gd name="f29" fmla="val 7493"/>
                              <a:gd name="f30" fmla="val 5842"/>
                              <a:gd name="f31" fmla="val 1096772"/>
                              <a:gd name="f32" fmla="val 4064"/>
                              <a:gd name="f33" fmla="val 1098169"/>
                              <a:gd name="f34" fmla="val 2540"/>
                              <a:gd name="f35" fmla="val 1099947"/>
                              <a:gd name="f36" fmla="*/ f0 1 1193546"/>
                              <a:gd name="f37" fmla="*/ f1 1 741299"/>
                              <a:gd name="f38" fmla="val f2"/>
                              <a:gd name="f39" fmla="val f3"/>
                              <a:gd name="f40" fmla="val f4"/>
                              <a:gd name="f41" fmla="+- f40 0 f38"/>
                              <a:gd name="f42" fmla="+- f39 0 f38"/>
                              <a:gd name="f43" fmla="*/ f42 1 1193546"/>
                              <a:gd name="f44" fmla="*/ f41 1 741299"/>
                              <a:gd name="f45" fmla="*/ 0 1 f43"/>
                              <a:gd name="f46" fmla="*/ 1193546 1 f43"/>
                              <a:gd name="f47" fmla="*/ 0 1 f44"/>
                              <a:gd name="f48" fmla="*/ 741299 1 f44"/>
                              <a:gd name="f49" fmla="*/ f45 f36 1"/>
                              <a:gd name="f50" fmla="*/ f46 f36 1"/>
                              <a:gd name="f51" fmla="*/ f48 f37 1"/>
                              <a:gd name="f52" fmla="*/ f47 f37 1"/>
                            </a:gdLst>
                            <a:ahLst/>
                            <a:cxnLst>
                              <a:cxn ang="3cd4">
                                <a:pos x="hc" y="t"/>
                              </a:cxn>
                              <a:cxn ang="0">
                                <a:pos x="r" y="vc"/>
                              </a:cxn>
                              <a:cxn ang="cd4">
                                <a:pos x="hc" y="b"/>
                              </a:cxn>
                              <a:cxn ang="cd2">
                                <a:pos x="l" y="vc"/>
                              </a:cxn>
                            </a:cxnLst>
                            <a:rect l="f49" t="f52" r="f50" b="f51"/>
                            <a:pathLst>
                              <a:path w="1193546" h="741299">
                                <a:moveTo>
                                  <a:pt x="f3" y="f2"/>
                                </a:moveTo>
                                <a:lnTo>
                                  <a:pt x="f5" y="f6"/>
                                </a:lnTo>
                                <a:cubicBezTo>
                                  <a:pt x="f7" y="f8"/>
                                  <a:pt x="f9" y="f10"/>
                                  <a:pt x="f11" y="f12"/>
                                </a:cubicBezTo>
                                <a:cubicBezTo>
                                  <a:pt x="f13" y="f14"/>
                                  <a:pt x="f15" y="f16"/>
                                  <a:pt x="f17" y="f18"/>
                                </a:cubicBezTo>
                                <a:lnTo>
                                  <a:pt x="f19" y="f20"/>
                                </a:lnTo>
                                <a:lnTo>
                                  <a:pt x="f21" y="f4"/>
                                </a:lnTo>
                                <a:lnTo>
                                  <a:pt x="f2" y="f22"/>
                                </a:lnTo>
                                <a:lnTo>
                                  <a:pt x="f23" y="f24"/>
                                </a:lnTo>
                                <a:lnTo>
                                  <a:pt x="f25" y="f26"/>
                                </a:lnTo>
                                <a:cubicBezTo>
                                  <a:pt x="f27" y="f26"/>
                                  <a:pt x="f28" y="f29"/>
                                  <a:pt x="f28" y="f30"/>
                                </a:cubicBezTo>
                                <a:cubicBezTo>
                                  <a:pt x="f31" y="f32"/>
                                  <a:pt x="f33" y="f34"/>
                                  <a:pt x="f35" y="f34"/>
                                </a:cubicBezTo>
                                <a:lnTo>
                                  <a:pt x="f3" y="f2"/>
                                </a:lnTo>
                                <a:close/>
                              </a:path>
                            </a:pathLst>
                          </a:custGeom>
                          <a:solidFill>
                            <a:srgbClr val="000000"/>
                          </a:solidFill>
                          <a:ln cap="flat">
                            <a:noFill/>
                            <a:prstDash val="solid"/>
                          </a:ln>
                        </wps:spPr>
                        <wps:bodyPr lIns="0" tIns="0" rIns="0" bIns="0"/>
                      </wps:wsp>
                      <wps:wsp>
                        <wps:cNvPr id="195" name="Shape 336"/>
                        <wps:cNvSpPr/>
                        <wps:spPr>
                          <a:xfrm>
                            <a:off x="2434461" y="991712"/>
                            <a:ext cx="1144901" cy="285621"/>
                          </a:xfrm>
                          <a:custGeom>
                            <a:avLst/>
                            <a:gdLst>
                              <a:gd name="f0" fmla="val w"/>
                              <a:gd name="f1" fmla="val h"/>
                              <a:gd name="f2" fmla="val 0"/>
                              <a:gd name="f3" fmla="val 1144905"/>
                              <a:gd name="f4" fmla="val 285623"/>
                              <a:gd name="f5" fmla="val 1143635"/>
                              <a:gd name="f6" fmla="val 6223"/>
                              <a:gd name="f7" fmla="val 18288"/>
                              <a:gd name="f8" fmla="val 255651"/>
                              <a:gd name="f9" fmla="val 91059"/>
                              <a:gd name="f10" fmla="val 279019"/>
                              <a:gd name="f11" fmla="val 92837"/>
                              <a:gd name="f12" fmla="val 279527"/>
                              <a:gd name="f13" fmla="val 93726"/>
                              <a:gd name="f14" fmla="val 281305"/>
                              <a:gd name="f15" fmla="val 93218"/>
                              <a:gd name="f16" fmla="val 282956"/>
                              <a:gd name="f17" fmla="val 92583"/>
                              <a:gd name="f18" fmla="val 284607"/>
                              <a:gd name="f19" fmla="val 90805"/>
                              <a:gd name="f20" fmla="val 89154"/>
                              <a:gd name="f21" fmla="val 284988"/>
                              <a:gd name="f22" fmla="val 256413"/>
                              <a:gd name="f23" fmla="val 68707"/>
                              <a:gd name="f24" fmla="val 192913"/>
                              <a:gd name="f25" fmla="val 70104"/>
                              <a:gd name="f26" fmla="val 191770"/>
                              <a:gd name="f27" fmla="val 72009"/>
                              <a:gd name="f28" fmla="val 73279"/>
                              <a:gd name="f29" fmla="val 193040"/>
                              <a:gd name="f30" fmla="val 74422"/>
                              <a:gd name="f31" fmla="val 194311"/>
                              <a:gd name="f32" fmla="val 196342"/>
                              <a:gd name="f33" fmla="val 73025"/>
                              <a:gd name="f34" fmla="val 197612"/>
                              <a:gd name="f35" fmla="val 17018"/>
                              <a:gd name="f36" fmla="val 249428"/>
                              <a:gd name="f37" fmla="*/ f0 1 1144905"/>
                              <a:gd name="f38" fmla="*/ f1 1 285623"/>
                              <a:gd name="f39" fmla="val f2"/>
                              <a:gd name="f40" fmla="val f3"/>
                              <a:gd name="f41" fmla="val f4"/>
                              <a:gd name="f42" fmla="+- f41 0 f39"/>
                              <a:gd name="f43" fmla="+- f40 0 f39"/>
                              <a:gd name="f44" fmla="*/ f43 1 1144905"/>
                              <a:gd name="f45" fmla="*/ f42 1 285623"/>
                              <a:gd name="f46" fmla="*/ 0 1 f44"/>
                              <a:gd name="f47" fmla="*/ 1144905 1 f44"/>
                              <a:gd name="f48" fmla="*/ 0 1 f45"/>
                              <a:gd name="f49" fmla="*/ 285623 1 f45"/>
                              <a:gd name="f50" fmla="*/ f46 f37 1"/>
                              <a:gd name="f51" fmla="*/ f47 f37 1"/>
                              <a:gd name="f52" fmla="*/ f49 f38 1"/>
                              <a:gd name="f53" fmla="*/ f48 f38 1"/>
                            </a:gdLst>
                            <a:ahLst/>
                            <a:cxnLst>
                              <a:cxn ang="3cd4">
                                <a:pos x="hc" y="t"/>
                              </a:cxn>
                              <a:cxn ang="0">
                                <a:pos x="r" y="vc"/>
                              </a:cxn>
                              <a:cxn ang="cd4">
                                <a:pos x="hc" y="b"/>
                              </a:cxn>
                              <a:cxn ang="cd2">
                                <a:pos x="l" y="vc"/>
                              </a:cxn>
                            </a:cxnLst>
                            <a:rect l="f50" t="f53" r="f51" b="f52"/>
                            <a:pathLst>
                              <a:path w="1144905" h="285623">
                                <a:moveTo>
                                  <a:pt x="f5" y="f2"/>
                                </a:moveTo>
                                <a:lnTo>
                                  <a:pt x="f3" y="f6"/>
                                </a:lnTo>
                                <a:lnTo>
                                  <a:pt x="f7" y="f8"/>
                                </a:lnTo>
                                <a:lnTo>
                                  <a:pt x="f9" y="f10"/>
                                </a:lnTo>
                                <a:cubicBezTo>
                                  <a:pt x="f11" y="f12"/>
                                  <a:pt x="f13" y="f14"/>
                                  <a:pt x="f15" y="f16"/>
                                </a:cubicBezTo>
                                <a:cubicBezTo>
                                  <a:pt x="f17" y="f18"/>
                                  <a:pt x="f19" y="f4"/>
                                  <a:pt x="f20" y="f21"/>
                                </a:cubicBezTo>
                                <a:lnTo>
                                  <a:pt x="f2" y="f22"/>
                                </a:lnTo>
                                <a:lnTo>
                                  <a:pt x="f23" y="f24"/>
                                </a:lnTo>
                                <a:cubicBezTo>
                                  <a:pt x="f25" y="f26"/>
                                  <a:pt x="f27" y="f26"/>
                                  <a:pt x="f28" y="f29"/>
                                </a:cubicBezTo>
                                <a:cubicBezTo>
                                  <a:pt x="f30" y="f31"/>
                                  <a:pt x="f30" y="f32"/>
                                  <a:pt x="f33" y="f34"/>
                                </a:cubicBezTo>
                                <a:lnTo>
                                  <a:pt x="f35" y="f36"/>
                                </a:lnTo>
                                <a:lnTo>
                                  <a:pt x="f5" y="f2"/>
                                </a:lnTo>
                                <a:close/>
                              </a:path>
                            </a:pathLst>
                          </a:custGeom>
                          <a:solidFill>
                            <a:srgbClr val="000000"/>
                          </a:solidFill>
                          <a:ln cap="flat">
                            <a:noFill/>
                            <a:prstDash val="solid"/>
                          </a:ln>
                        </wps:spPr>
                        <wps:bodyPr lIns="0" tIns="0" rIns="0" bIns="0"/>
                      </wps:wsp>
                    </wpg:wgp>
                  </a:graphicData>
                </a:graphic>
              </wp:inline>
            </w:drawing>
          </mc:Choice>
          <mc:Fallback>
            <w:pict>
              <v:group w14:anchorId="035E00F1" id="Group 6434" o:spid="_x0000_s1196" style="width:342.95pt;height:303.85pt;mso-position-horizontal-relative:char;mso-position-vertical-relative:line" coordsize="43557,3858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">
                <v:rect id="Rectangle 323" o:spid="_x0000_s1197" style="position:absolute;left:6;width:21621;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0CED62E8" w14:textId="77777777" w:rsidR="0096536C" w:rsidRDefault="00537B24">
                        <w:pPr>
                          <w:spacing w:after="160" w:line="256" w:lineRule="auto"/>
                          <w:ind w:left="0" w:firstLine="0"/>
                          <w:rPr>
                            <w:b/>
                            <w:bCs/>
                          </w:rPr>
                        </w:pPr>
                        <w:proofErr w:type="spellStart"/>
                        <w:r>
                          <w:rPr>
                            <w:b/>
                            <w:bCs/>
                          </w:rPr>
                          <w:t>Modulo</w:t>
                        </w:r>
                        <w:proofErr w:type="spellEnd"/>
                        <w:r>
                          <w:rPr>
                            <w:b/>
                            <w:bCs/>
                          </w:rPr>
                          <w:t xml:space="preserve"> de Cobro</w:t>
                        </w:r>
                      </w:p>
                    </w:txbxContent>
                  </v:textbox>
                </v:rect>
                <v:rect id="Rectangle 324" o:spid="_x0000_s1198" style="position:absolute;left:16271;top:67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0B69A130" w14:textId="77777777" w:rsidR="0096536C" w:rsidRDefault="00537B24">
                        <w:pPr>
                          <w:spacing w:after="160" w:line="256" w:lineRule="auto"/>
                          <w:ind w:left="0" w:firstLine="0"/>
                        </w:pPr>
                        <w:r>
                          <w:t xml:space="preserve"> </w:t>
                        </w:r>
                      </w:p>
                    </w:txbxContent>
                  </v:textbox>
                </v:rect>
                <v:rect id="Rectangle 325" o:spid="_x0000_s1199" style="position:absolute;left:16652;top:67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77D44B3E" w14:textId="77777777" w:rsidR="0096536C" w:rsidRDefault="00537B24">
                        <w:pPr>
                          <w:spacing w:after="160" w:line="256" w:lineRule="auto"/>
                          <w:ind w:left="0" w:firstLine="0"/>
                        </w:pPr>
                        <w:r>
                          <w:t xml:space="preserve"> </w:t>
                        </w:r>
                      </w:p>
                    </w:txbxContent>
                  </v:textbox>
                </v:rect>
                <v:rect id="Rectangle 326" o:spid="_x0000_s1200" style="position:absolute;left:43050;top:3634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07627549" w14:textId="77777777" w:rsidR="0096536C" w:rsidRDefault="00537B24">
                        <w:pPr>
                          <w:spacing w:after="160" w:line="256" w:lineRule="auto"/>
                          <w:ind w:left="0" w:firstLine="0"/>
                        </w:pPr>
                        <w:r>
                          <w:t xml:space="preserve"> </w:t>
                        </w:r>
                      </w:p>
                    </w:txbxContent>
                  </v:textbox>
                </v:rect>
                <v:shape id="Picture 329" o:spid="_x0000_s1201" type="#_x0000_t75" style="position:absolute;left:32388;top:35235;width:381;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">
                  <v:imagedata r:id="rId80" o:title=""/>
                </v:shape>
                <v:rect id="Rectangle 330" o:spid="_x0000_s1202" style="position:absolute;left:32397;top:3561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3E7327BF" w14:textId="77777777" w:rsidR="0096536C" w:rsidRDefault="00537B24">
                        <w:pPr>
                          <w:spacing w:after="160" w:line="256" w:lineRule="auto"/>
                          <w:ind w:left="0" w:firstLine="0"/>
                        </w:pPr>
                        <w:r>
                          <w:rPr>
                            <w:rFonts w:ascii="Calibri" w:eastAsia="Calibri" w:hAnsi="Calibri" w:cs="Calibri"/>
                            <w:sz w:val="22"/>
                          </w:rPr>
                          <w:t xml:space="preserve"> </w:t>
                        </w:r>
                      </w:p>
                    </w:txbxContent>
                  </v:textbox>
                </v:rect>
                <v:rect id="Rectangle 331" o:spid="_x0000_s1203" style="position:absolute;left:32717;top:3530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45C9FCD2" w14:textId="77777777" w:rsidR="0096536C" w:rsidRDefault="00537B24">
                        <w:pPr>
                          <w:spacing w:after="160" w:line="256" w:lineRule="auto"/>
                          <w:ind w:left="0" w:firstLine="0"/>
                        </w:pPr>
                        <w:r>
                          <w:t xml:space="preserve"> </w:t>
                        </w:r>
                      </w:p>
                    </w:txbxContent>
                  </v:textbox>
                </v:rect>
                <v:shape id="Picture 333" o:spid="_x0000_s1204" type="#_x0000_t75" style="position:absolute;top:2637;width:32377;height:33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">
                  <v:imagedata r:id="rId98" o:title=""/>
                </v:shape>
                <v:shape id="Shape 334" o:spid="_x0000_s1205" style="position:absolute;left:29862;top:29605;width:13127;height:6607;visibility:visible;mso-wrap-style:square;v-text-anchor:top" coordsize="1312672,660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" path="m93472,127c95123,,96647,1270,96774,3048v127,1778,-1143,3302,-2921,3429l17526,11557,1312672,654938r-2794,5716l14732,17272,56769,81153v889,1524,508,3429,-889,4445c54356,86487,52451,86106,51435,84709l,6350,93472,127xe" fillcolor="black" stroked="f">
                  <v:path arrowok="t" o:connecttype="custom" o:connectlocs="656338,0;1312676,330327;656338,660654;0,330327" o:connectangles="270,0,90,180" textboxrect="0,0,1312672,660654"/>
                </v:shape>
                <v:shape id="Shape 335" o:spid="_x0000_s1206" style="position:absolute;left:2942;top:19490;width:11936;height:7413;visibility:visible;mso-wrap-style:square;v-text-anchor:top" coordsize="1193546,741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" path="m1193546,r-43942,82804c1148842,84328,1146937,84836,1145413,84074v-1651,-762,-2159,-2794,-1397,-4318l1179830,12319,3302,741299,,735838,1176528,6858r-76454,2032c1098296,8890,1096899,7493,1096899,5842v-127,-1778,1270,-3302,3048,-3302l1193546,xe" fillcolor="black" stroked="f">
                  <v:path arrowok="t" o:connecttype="custom" o:connectlocs="596774,0;1193548,370647;596774,741294;0,370647" o:connectangles="270,0,90,180" textboxrect="0,0,1193546,741299"/>
                </v:shape>
                <v:shape id="Shape 336" o:spid="_x0000_s1207" style="position:absolute;left:24344;top:9917;width:11449;height:2856;visibility:visible;mso-wrap-style:square;v-text-anchor:top" coordsize="1144905,28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" path="m1143635,r1270,6223l18288,255651r72771,23368c92837,279527,93726,281305,93218,282956v-635,1651,-2413,2667,-4064,2032l,256413,68707,192913v1397,-1143,3302,-1143,4572,127c74422,194311,74422,196342,73025,197612l17018,249428,1143635,xe" fillcolor="black" stroked="f">
                  <v:path arrowok="t" o:connecttype="custom" o:connectlocs="572451,0;1144901,142811;572451,285621;0,142811" o:connectangles="270,0,90,180" textboxrect="0,0,1144905,285623"/>
                </v:shape>
                <w10:anchorlock/>
              </v:group>
            </w:pict>
          </mc:Fallback>
        </mc:AlternateContent>
      </w:r>
    </w:p>
    <w:p w14:paraId="4FC32EE5" w14:textId="77777777" w:rsidR="0096536C" w:rsidRDefault="00537B24">
      <w:pPr>
        <w:spacing w:after="0" w:line="256" w:lineRule="auto"/>
        <w:ind w:left="0" w:firstLine="0"/>
      </w:pPr>
      <w:r>
        <w:t xml:space="preserve"> </w:t>
      </w:r>
    </w:p>
    <w:p w14:paraId="0DEADA71" w14:textId="77777777" w:rsidR="0096536C" w:rsidRDefault="00537B24">
      <w:pPr>
        <w:ind w:left="730"/>
      </w:pPr>
      <w:r>
        <w:t xml:space="preserve">Este módulo se despliega cuando presionan el botón de agregar compra, sirve para cobrar el monto total calculado a partir de los productos añadidos a la sesta, su </w:t>
      </w:r>
      <w:r>
        <w:t xml:space="preserve">cantidad y su precio. </w:t>
      </w:r>
      <w:r>
        <w:rPr>
          <w:b/>
        </w:rPr>
        <w:t>sus componentes principales son:</w:t>
      </w:r>
      <w:r>
        <w:t xml:space="preserve"> </w:t>
      </w:r>
    </w:p>
    <w:p w14:paraId="05CACCF6" w14:textId="77777777" w:rsidR="0096536C" w:rsidRDefault="00537B24">
      <w:pPr>
        <w:spacing w:after="0" w:line="256" w:lineRule="auto"/>
        <w:ind w:left="720" w:firstLine="0"/>
      </w:pPr>
      <w:r>
        <w:rPr>
          <w:b/>
        </w:rPr>
        <w:t xml:space="preserve"> </w:t>
      </w:r>
    </w:p>
    <w:p w14:paraId="5025BDC7" w14:textId="77777777" w:rsidR="0096536C" w:rsidRDefault="00537B24">
      <w:pPr>
        <w:spacing w:after="165" w:line="251" w:lineRule="auto"/>
        <w:ind w:left="730"/>
      </w:pPr>
      <w:proofErr w:type="spellStart"/>
      <w:r>
        <w:rPr>
          <w:b/>
        </w:rPr>
        <w:t>TextBox</w:t>
      </w:r>
      <w:proofErr w:type="spellEnd"/>
      <w:r>
        <w:rPr>
          <w:b/>
        </w:rPr>
        <w:t xml:space="preserve"> "Precio Total": </w:t>
      </w:r>
    </w:p>
    <w:p w14:paraId="52EE4EEA" w14:textId="77777777" w:rsidR="0096536C" w:rsidRDefault="00537B24">
      <w:pPr>
        <w:numPr>
          <w:ilvl w:val="0"/>
          <w:numId w:val="10"/>
        </w:numPr>
        <w:spacing w:after="0" w:line="396" w:lineRule="auto"/>
        <w:ind w:hanging="360"/>
      </w:pPr>
      <w:r>
        <w:t>Tipo: Campo de texto (</w:t>
      </w:r>
      <w:proofErr w:type="spellStart"/>
      <w:r>
        <w:t>TextBox</w:t>
      </w:r>
      <w:proofErr w:type="spellEnd"/>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Uso: Muestra el monto total de la compra </w:t>
      </w:r>
    </w:p>
    <w:p w14:paraId="1B5635C3" w14:textId="77777777" w:rsidR="0096536C" w:rsidRDefault="00537B24">
      <w:pPr>
        <w:numPr>
          <w:ilvl w:val="0"/>
          <w:numId w:val="10"/>
        </w:numPr>
        <w:spacing w:after="167" w:line="251" w:lineRule="auto"/>
        <w:ind w:hanging="360"/>
      </w:pPr>
      <w:r>
        <w:lastRenderedPageBreak/>
        <w:t xml:space="preserve">Validaciones sugeridas:  </w:t>
      </w:r>
    </w:p>
    <w:p w14:paraId="555929A5" w14:textId="77777777" w:rsidR="0096536C" w:rsidRDefault="00537B24">
      <w:pPr>
        <w:numPr>
          <w:ilvl w:val="1"/>
          <w:numId w:val="10"/>
        </w:numPr>
        <w:spacing w:after="0" w:line="400" w:lineRule="auto"/>
        <w:ind w:right="959" w:hanging="360"/>
      </w:pPr>
      <w:r>
        <w:t xml:space="preserve">Solo debe aceptar números y punto decimal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No debe permitir valores n</w:t>
      </w:r>
      <w:r>
        <w:t xml:space="preserve">egativos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No debe estar vacío al realizar la compra </w:t>
      </w:r>
      <w:proofErr w:type="spellStart"/>
      <w:r>
        <w:rPr>
          <w:b/>
        </w:rPr>
        <w:t>TextBox</w:t>
      </w:r>
      <w:proofErr w:type="spellEnd"/>
      <w:r>
        <w:rPr>
          <w:b/>
        </w:rPr>
        <w:t xml:space="preserve"> "Cantidad de pago": </w:t>
      </w:r>
    </w:p>
    <w:p w14:paraId="589F746F" w14:textId="77777777" w:rsidR="0096536C" w:rsidRDefault="00537B24">
      <w:pPr>
        <w:numPr>
          <w:ilvl w:val="0"/>
          <w:numId w:val="10"/>
        </w:numPr>
        <w:spacing w:after="167" w:line="251" w:lineRule="auto"/>
        <w:ind w:hanging="360"/>
      </w:pPr>
      <w:r>
        <w:t>Tipo: Campo de texto (</w:t>
      </w:r>
      <w:proofErr w:type="spellStart"/>
      <w:r>
        <w:t>TextBox</w:t>
      </w:r>
      <w:proofErr w:type="spellEnd"/>
      <w:r>
        <w:t xml:space="preserve">) </w:t>
      </w:r>
    </w:p>
    <w:p w14:paraId="7842A9D3" w14:textId="77777777" w:rsidR="0096536C" w:rsidRDefault="00537B24">
      <w:pPr>
        <w:numPr>
          <w:ilvl w:val="0"/>
          <w:numId w:val="10"/>
        </w:numPr>
        <w:spacing w:after="167" w:line="251" w:lineRule="auto"/>
        <w:ind w:hanging="360"/>
      </w:pPr>
      <w:r>
        <w:t xml:space="preserve">Uso: Para ingresar el monto que paga el cliente </w:t>
      </w:r>
    </w:p>
    <w:p w14:paraId="307A0C3F" w14:textId="77777777" w:rsidR="0096536C" w:rsidRDefault="00537B24">
      <w:pPr>
        <w:numPr>
          <w:ilvl w:val="0"/>
          <w:numId w:val="10"/>
        </w:numPr>
        <w:spacing w:after="167" w:line="251" w:lineRule="auto"/>
        <w:ind w:hanging="360"/>
      </w:pPr>
      <w:r>
        <w:t xml:space="preserve">Validaciones sugeridas:  </w:t>
      </w:r>
    </w:p>
    <w:p w14:paraId="5534ABD2" w14:textId="77777777" w:rsidR="0096536C" w:rsidRDefault="00537B24">
      <w:pPr>
        <w:numPr>
          <w:ilvl w:val="1"/>
          <w:numId w:val="10"/>
        </w:numPr>
        <w:spacing w:after="0" w:line="400" w:lineRule="auto"/>
        <w:ind w:right="959" w:hanging="360"/>
      </w:pPr>
      <w:r>
        <w:t xml:space="preserve">Solo debe aceptar números y punto decimal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No debe permitir valo</w:t>
      </w:r>
      <w:r>
        <w:t xml:space="preserve">res negativos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No debe estar vacío al cobrar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Debe ser mayor o igual al precio total </w:t>
      </w:r>
      <w:r>
        <w:rPr>
          <w:b/>
        </w:rPr>
        <w:t xml:space="preserve">Botón "Cobrar": </w:t>
      </w:r>
    </w:p>
    <w:p w14:paraId="60B07672" w14:textId="77777777" w:rsidR="0096536C" w:rsidRDefault="00537B24">
      <w:pPr>
        <w:numPr>
          <w:ilvl w:val="0"/>
          <w:numId w:val="10"/>
        </w:numPr>
        <w:spacing w:after="167" w:line="251" w:lineRule="auto"/>
        <w:ind w:hanging="360"/>
      </w:pPr>
      <w:r>
        <w:t>Tipo: Botón (</w:t>
      </w:r>
      <w:proofErr w:type="spellStart"/>
      <w:r>
        <w:t>Button</w:t>
      </w:r>
      <w:proofErr w:type="spellEnd"/>
      <w:r>
        <w:t xml:space="preserve">) </w:t>
      </w:r>
    </w:p>
    <w:p w14:paraId="6CBCE77A" w14:textId="77777777" w:rsidR="0096536C" w:rsidRDefault="00537B24">
      <w:pPr>
        <w:numPr>
          <w:ilvl w:val="0"/>
          <w:numId w:val="10"/>
        </w:numPr>
        <w:spacing w:after="167" w:line="251" w:lineRule="auto"/>
        <w:ind w:hanging="360"/>
      </w:pPr>
      <w:r>
        <w:t xml:space="preserve">Uso: Procesa el pago y calcula el cambio </w:t>
      </w:r>
    </w:p>
    <w:p w14:paraId="26091B06" w14:textId="77777777" w:rsidR="0096536C" w:rsidRDefault="00537B24">
      <w:pPr>
        <w:numPr>
          <w:ilvl w:val="0"/>
          <w:numId w:val="10"/>
        </w:numPr>
        <w:spacing w:after="167" w:line="251" w:lineRule="auto"/>
        <w:ind w:hanging="360"/>
      </w:pPr>
      <w:r>
        <w:t xml:space="preserve">Validaciones sugeridas:  </w:t>
      </w:r>
    </w:p>
    <w:p w14:paraId="465E77A4" w14:textId="77777777" w:rsidR="0096536C" w:rsidRDefault="00537B24">
      <w:pPr>
        <w:numPr>
          <w:ilvl w:val="1"/>
          <w:numId w:val="10"/>
        </w:numPr>
        <w:spacing w:after="0" w:line="400" w:lineRule="auto"/>
        <w:ind w:right="959" w:hanging="360"/>
      </w:pPr>
      <w:r>
        <w:t xml:space="preserve">Debe verificar que los campos anteriores estén llenos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Debe validar que la cantidad de pago sea suficiente </w:t>
      </w:r>
      <w:proofErr w:type="spellStart"/>
      <w:r>
        <w:rPr>
          <w:b/>
        </w:rPr>
        <w:t>TextBox</w:t>
      </w:r>
      <w:proofErr w:type="spellEnd"/>
      <w:r>
        <w:rPr>
          <w:b/>
        </w:rPr>
        <w:t xml:space="preserve"> "Cambio": </w:t>
      </w:r>
    </w:p>
    <w:p w14:paraId="3120ACD7" w14:textId="77777777" w:rsidR="0096536C" w:rsidRDefault="00537B24">
      <w:pPr>
        <w:numPr>
          <w:ilvl w:val="0"/>
          <w:numId w:val="10"/>
        </w:numPr>
        <w:spacing w:after="167" w:line="251" w:lineRule="auto"/>
        <w:ind w:hanging="360"/>
      </w:pPr>
      <w:r>
        <w:t>Tipo: Campo de texto (</w:t>
      </w:r>
      <w:proofErr w:type="spellStart"/>
      <w:r>
        <w:t>TextBox</w:t>
      </w:r>
      <w:proofErr w:type="spellEnd"/>
      <w:r>
        <w:t xml:space="preserve">) </w:t>
      </w:r>
    </w:p>
    <w:p w14:paraId="4D937AEA" w14:textId="77777777" w:rsidR="0096536C" w:rsidRDefault="00537B24">
      <w:pPr>
        <w:numPr>
          <w:ilvl w:val="0"/>
          <w:numId w:val="10"/>
        </w:numPr>
        <w:spacing w:after="167" w:line="251" w:lineRule="auto"/>
        <w:ind w:hanging="360"/>
      </w:pPr>
      <w:r>
        <w:t xml:space="preserve">Uso: Muestra el cambio a devolver al cliente </w:t>
      </w:r>
    </w:p>
    <w:p w14:paraId="2DDF2F70" w14:textId="77777777" w:rsidR="0096536C" w:rsidRDefault="00537B24">
      <w:pPr>
        <w:numPr>
          <w:ilvl w:val="0"/>
          <w:numId w:val="10"/>
        </w:numPr>
        <w:spacing w:after="167" w:line="251" w:lineRule="auto"/>
        <w:ind w:hanging="360"/>
      </w:pPr>
      <w:r>
        <w:t xml:space="preserve">Características sugeridas:  </w:t>
      </w:r>
    </w:p>
    <w:p w14:paraId="662B99A7" w14:textId="77777777" w:rsidR="0096536C" w:rsidRDefault="00537B24">
      <w:pPr>
        <w:numPr>
          <w:ilvl w:val="1"/>
          <w:numId w:val="10"/>
        </w:numPr>
        <w:spacing w:after="167" w:line="398" w:lineRule="auto"/>
        <w:ind w:right="959" w:hanging="360"/>
      </w:pPr>
      <w:r>
        <w:t>Debe ser de solo lectura (</w:t>
      </w:r>
      <w:proofErr w:type="spellStart"/>
      <w:r>
        <w:t>ReadOnly</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Se calcula </w:t>
      </w:r>
      <w:r>
        <w:t xml:space="preserve">automáticamente (Cantidad de pago - Precio Total) </w:t>
      </w:r>
      <w:r>
        <w:rPr>
          <w:b/>
        </w:rPr>
        <w:t xml:space="preserve">Botón "Realizar Compra": </w:t>
      </w:r>
    </w:p>
    <w:p w14:paraId="31B27DD3" w14:textId="77777777" w:rsidR="0096536C" w:rsidRDefault="00537B24">
      <w:pPr>
        <w:numPr>
          <w:ilvl w:val="0"/>
          <w:numId w:val="10"/>
        </w:numPr>
        <w:spacing w:after="3" w:line="393" w:lineRule="auto"/>
        <w:ind w:hanging="360"/>
      </w:pPr>
      <w:r>
        <w:t>Tipo: Botón (</w:t>
      </w:r>
      <w:proofErr w:type="spellStart"/>
      <w:r>
        <w:t>Button</w:t>
      </w:r>
      <w:proofErr w:type="spellEnd"/>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Uso: Finaliza la transacción </w:t>
      </w:r>
    </w:p>
    <w:p w14:paraId="2791DF8C" w14:textId="77777777" w:rsidR="0096536C" w:rsidRDefault="00537B24">
      <w:pPr>
        <w:numPr>
          <w:ilvl w:val="0"/>
          <w:numId w:val="10"/>
        </w:numPr>
        <w:spacing w:after="167" w:line="251" w:lineRule="auto"/>
        <w:ind w:hanging="360"/>
      </w:pPr>
      <w:r>
        <w:t xml:space="preserve">Validaciones sugeridas:  </w:t>
      </w:r>
    </w:p>
    <w:p w14:paraId="2239B3CF" w14:textId="77777777" w:rsidR="0096536C" w:rsidRDefault="00537B24">
      <w:pPr>
        <w:spacing w:after="111" w:line="400" w:lineRule="auto"/>
        <w:ind w:left="1090" w:right="951"/>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Debe verificar que todos los campos estén correctamente llenos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Confirmar que el cambio está ca</w:t>
      </w:r>
      <w:r>
        <w:t xml:space="preserve">lculado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Podría mostrar un mensaje de confirmación </w:t>
      </w:r>
    </w:p>
    <w:p w14:paraId="1AB3DDA6" w14:textId="77777777" w:rsidR="0096536C" w:rsidRDefault="00537B24">
      <w:pPr>
        <w:ind w:left="0" w:firstLine="0"/>
        <w:rPr>
          <w:b/>
          <w:bCs/>
        </w:rPr>
      </w:pPr>
      <w:r>
        <w:rPr>
          <w:b/>
          <w:bCs/>
        </w:rPr>
        <w:t xml:space="preserve">Formulario de gestión de inventario </w:t>
      </w:r>
    </w:p>
    <w:p w14:paraId="014AEDCB" w14:textId="77777777" w:rsidR="0096536C" w:rsidRDefault="00537B24">
      <w:pPr>
        <w:spacing w:after="0" w:line="256" w:lineRule="auto"/>
        <w:ind w:left="-370" w:right="-10" w:firstLine="0"/>
      </w:pPr>
      <w:r>
        <w:rPr>
          <w:rFonts w:ascii="Calibri" w:eastAsia="Calibri" w:hAnsi="Calibri" w:cs="Calibri"/>
          <w:noProof/>
          <w:sz w:val="22"/>
        </w:rPr>
        <w:lastRenderedPageBreak/>
        <mc:AlternateContent>
          <mc:Choice Requires="wps">
            <w:drawing>
              <wp:anchor distT="0" distB="0" distL="114300" distR="114300" simplePos="0" relativeHeight="251660288" behindDoc="0" locked="0" layoutInCell="1" allowOverlap="1" wp14:anchorId="467B2142" wp14:editId="7CB7AFF3">
                <wp:simplePos x="0" y="0"/>
                <wp:positionH relativeFrom="column">
                  <wp:posOffset>3300791</wp:posOffset>
                </wp:positionH>
                <wp:positionV relativeFrom="paragraph">
                  <wp:posOffset>1248786</wp:posOffset>
                </wp:positionV>
                <wp:extent cx="1978661" cy="1583055"/>
                <wp:effectExtent l="0" t="0" r="2539" b="0"/>
                <wp:wrapNone/>
                <wp:docPr id="196" name="Rectángulo 34"/>
                <wp:cNvGraphicFramePr/>
                <a:graphic xmlns:a="http://schemas.openxmlformats.org/drawingml/2006/main">
                  <a:graphicData uri="http://schemas.microsoft.com/office/word/2010/wordprocessingShape">
                    <wps:wsp>
                      <wps:cNvSpPr/>
                      <wps:spPr>
                        <a:xfrm>
                          <a:off x="0" y="0"/>
                          <a:ext cx="1978661" cy="1583055"/>
                        </a:xfrm>
                        <a:prstGeom prst="rect">
                          <a:avLst/>
                        </a:prstGeom>
                        <a:solidFill>
                          <a:srgbClr val="F2F2F2"/>
                        </a:solidFill>
                        <a:ln cap="flat">
                          <a:noFill/>
                          <a:prstDash val="solid"/>
                        </a:ln>
                      </wps:spPr>
                      <wps:bodyPr lIns="0" tIns="0" rIns="0" bIns="0"/>
                    </wps:wsp>
                  </a:graphicData>
                </a:graphic>
              </wp:anchor>
            </w:drawing>
          </mc:Choice>
          <mc:Fallback>
            <w:pict>
              <v:rect w14:anchorId="75BE36B5" id="Rectángulo 34" o:spid="_x0000_s1026" style="position:absolute;margin-left:259.9pt;margin-top:98.35pt;width:155.8pt;height:124.6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" fillcolor="#f2f2f2" stroked="f">
                <v:textbox inset="0,0,0,0"/>
              </v:rect>
            </w:pict>
          </mc:Fallback>
        </mc:AlternateContent>
      </w:r>
      <w:r>
        <w:rPr>
          <w:rFonts w:ascii="Calibri" w:eastAsia="Calibri" w:hAnsi="Calibri" w:cs="Calibri"/>
          <w:noProof/>
          <w:sz w:val="22"/>
        </w:rPr>
        <mc:AlternateContent>
          <mc:Choice Requires="wpg">
            <w:drawing>
              <wp:inline distT="0" distB="0" distL="0" distR="0" wp14:anchorId="2DE5E85A" wp14:editId="680F8DE6">
                <wp:extent cx="5633425" cy="3012160"/>
                <wp:effectExtent l="0" t="0" r="5375" b="0"/>
                <wp:docPr id="197" name="Group 6882"/>
                <wp:cNvGraphicFramePr/>
                <a:graphic xmlns:a="http://schemas.openxmlformats.org/drawingml/2006/main">
                  <a:graphicData uri="http://schemas.microsoft.com/office/word/2010/wordprocessingGroup">
                    <wpg:wgp>
                      <wpg:cNvGrpSpPr/>
                      <wpg:grpSpPr>
                        <a:xfrm>
                          <a:off x="0" y="0"/>
                          <a:ext cx="5633425" cy="3012160"/>
                          <a:chOff x="0" y="0"/>
                          <a:chExt cx="5633425" cy="3012160"/>
                        </a:xfrm>
                      </wpg:grpSpPr>
                      <wps:wsp>
                        <wps:cNvPr id="198" name="Rectangle 498"/>
                        <wps:cNvSpPr/>
                        <wps:spPr>
                          <a:xfrm>
                            <a:off x="463262" y="0"/>
                            <a:ext cx="76014" cy="336572"/>
                          </a:xfrm>
                          <a:prstGeom prst="rect">
                            <a:avLst/>
                          </a:prstGeom>
                          <a:noFill/>
                          <a:ln cap="flat">
                            <a:noFill/>
                            <a:prstDash val="solid"/>
                          </a:ln>
                        </wps:spPr>
                        <wps:txbx>
                          <w:txbxContent>
                            <w:p w14:paraId="7D310733" w14:textId="77777777" w:rsidR="0096536C" w:rsidRDefault="00537B24">
                              <w:pPr>
                                <w:spacing w:after="160" w:line="256" w:lineRule="auto"/>
                                <w:ind w:left="0" w:firstLine="0"/>
                              </w:pPr>
                              <w:r>
                                <w:rPr>
                                  <w:sz w:val="36"/>
                                </w:rPr>
                                <w:t xml:space="preserve"> </w:t>
                              </w:r>
                            </w:p>
                          </w:txbxContent>
                        </wps:txbx>
                        <wps:bodyPr vert="horz" wrap="square" lIns="0" tIns="0" rIns="0" bIns="0" anchor="t" anchorCtr="0" compatLnSpc="0">
                          <a:noAutofit/>
                        </wps:bodyPr>
                      </wps:wsp>
                      <wps:wsp>
                        <wps:cNvPr id="199" name="Rectangle 499"/>
                        <wps:cNvSpPr/>
                        <wps:spPr>
                          <a:xfrm>
                            <a:off x="521171" y="67894"/>
                            <a:ext cx="50676" cy="224375"/>
                          </a:xfrm>
                          <a:prstGeom prst="rect">
                            <a:avLst/>
                          </a:prstGeom>
                          <a:noFill/>
                          <a:ln cap="flat">
                            <a:noFill/>
                            <a:prstDash val="solid"/>
                          </a:ln>
                        </wps:spPr>
                        <wps:txbx>
                          <w:txbxContent>
                            <w:p w14:paraId="385F2E0B" w14:textId="77777777" w:rsidR="0096536C" w:rsidRDefault="00537B24">
                              <w:pPr>
                                <w:spacing w:after="160" w:line="256" w:lineRule="auto"/>
                                <w:ind w:left="0" w:firstLine="0"/>
                              </w:pPr>
                              <w:r>
                                <w:t xml:space="preserve"> </w:t>
                              </w:r>
                            </w:p>
                          </w:txbxContent>
                        </wps:txbx>
                        <wps:bodyPr vert="horz" wrap="square" lIns="0" tIns="0" rIns="0" bIns="0" anchor="t" anchorCtr="0" compatLnSpc="0">
                          <a:noAutofit/>
                        </wps:bodyPr>
                      </wps:wsp>
                      <wps:wsp>
                        <wps:cNvPr id="200" name="Rectangle 500"/>
                        <wps:cNvSpPr/>
                        <wps:spPr>
                          <a:xfrm>
                            <a:off x="234708" y="355930"/>
                            <a:ext cx="50676" cy="224375"/>
                          </a:xfrm>
                          <a:prstGeom prst="rect">
                            <a:avLst/>
                          </a:prstGeom>
                          <a:noFill/>
                          <a:ln cap="flat">
                            <a:noFill/>
                            <a:prstDash val="solid"/>
                          </a:ln>
                        </wps:spPr>
                        <wps:txbx>
                          <w:txbxContent>
                            <w:p w14:paraId="6FC586DE" w14:textId="77777777" w:rsidR="0096536C" w:rsidRDefault="00537B24">
                              <w:pPr>
                                <w:spacing w:after="160" w:line="256" w:lineRule="auto"/>
                                <w:ind w:left="0" w:firstLine="0"/>
                              </w:pPr>
                              <w:r>
                                <w:t xml:space="preserve"> </w:t>
                              </w:r>
                            </w:p>
                          </w:txbxContent>
                        </wps:txbx>
                        <wps:bodyPr vert="horz" wrap="square" lIns="0" tIns="0" rIns="0" bIns="0" anchor="t" anchorCtr="0" compatLnSpc="0">
                          <a:noAutofit/>
                        </wps:bodyPr>
                      </wps:wsp>
                      <wps:wsp>
                        <wps:cNvPr id="201" name="Rectangle 501"/>
                        <wps:cNvSpPr/>
                        <wps:spPr>
                          <a:xfrm>
                            <a:off x="463262" y="645493"/>
                            <a:ext cx="50676" cy="224375"/>
                          </a:xfrm>
                          <a:prstGeom prst="rect">
                            <a:avLst/>
                          </a:prstGeom>
                          <a:noFill/>
                          <a:ln cap="flat">
                            <a:noFill/>
                            <a:prstDash val="solid"/>
                          </a:ln>
                        </wps:spPr>
                        <wps:txbx>
                          <w:txbxContent>
                            <w:p w14:paraId="69438513" w14:textId="77777777" w:rsidR="0096536C" w:rsidRDefault="00537B24">
                              <w:pPr>
                                <w:spacing w:after="160" w:line="256" w:lineRule="auto"/>
                                <w:ind w:left="0" w:firstLine="0"/>
                              </w:pPr>
                              <w:r>
                                <w:t xml:space="preserve"> </w:t>
                              </w:r>
                            </w:p>
                          </w:txbxContent>
                        </wps:txbx>
                        <wps:bodyPr vert="horz" wrap="square" lIns="0" tIns="0" rIns="0" bIns="0" anchor="t" anchorCtr="0" compatLnSpc="0">
                          <a:noAutofit/>
                        </wps:bodyPr>
                      </wps:wsp>
                      <wps:wsp>
                        <wps:cNvPr id="202" name="Rectangle 502"/>
                        <wps:cNvSpPr/>
                        <wps:spPr>
                          <a:xfrm>
                            <a:off x="234708" y="933529"/>
                            <a:ext cx="50676" cy="224384"/>
                          </a:xfrm>
                          <a:prstGeom prst="rect">
                            <a:avLst/>
                          </a:prstGeom>
                          <a:noFill/>
                          <a:ln cap="flat">
                            <a:noFill/>
                            <a:prstDash val="solid"/>
                          </a:ln>
                        </wps:spPr>
                        <wps:txbx>
                          <w:txbxContent>
                            <w:p w14:paraId="02BED0AF" w14:textId="77777777" w:rsidR="0096536C" w:rsidRDefault="00537B24">
                              <w:pPr>
                                <w:spacing w:after="160" w:line="256" w:lineRule="auto"/>
                                <w:ind w:left="0" w:firstLine="0"/>
                              </w:pPr>
                              <w:r>
                                <w:t xml:space="preserve"> </w:t>
                              </w:r>
                            </w:p>
                          </w:txbxContent>
                        </wps:txbx>
                        <wps:bodyPr vert="horz" wrap="square" lIns="0" tIns="0" rIns="0" bIns="0" anchor="t" anchorCtr="0" compatLnSpc="0">
                          <a:noAutofit/>
                        </wps:bodyPr>
                      </wps:wsp>
                      <wps:wsp>
                        <wps:cNvPr id="203" name="Rectangle 503"/>
                        <wps:cNvSpPr/>
                        <wps:spPr>
                          <a:xfrm>
                            <a:off x="463262" y="1223083"/>
                            <a:ext cx="50676" cy="224375"/>
                          </a:xfrm>
                          <a:prstGeom prst="rect">
                            <a:avLst/>
                          </a:prstGeom>
                          <a:noFill/>
                          <a:ln cap="flat">
                            <a:noFill/>
                            <a:prstDash val="solid"/>
                          </a:ln>
                        </wps:spPr>
                        <wps:txbx>
                          <w:txbxContent>
                            <w:p w14:paraId="78577B29" w14:textId="77777777" w:rsidR="0096536C" w:rsidRDefault="00537B24">
                              <w:pPr>
                                <w:spacing w:after="160" w:line="256" w:lineRule="auto"/>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204" name="Picture 547"/>
                          <pic:cNvPicPr>
                            <a:picLocks noChangeAspect="1"/>
                          </pic:cNvPicPr>
                        </pic:nvPicPr>
                        <pic:blipFill>
                          <a:blip r:embed="rId99"/>
                          <a:stretch>
                            <a:fillRect/>
                          </a:stretch>
                        </pic:blipFill>
                        <pic:spPr>
                          <a:xfrm>
                            <a:off x="234022" y="61319"/>
                            <a:ext cx="5399403" cy="2950841"/>
                          </a:xfrm>
                          <a:prstGeom prst="rect">
                            <a:avLst/>
                          </a:prstGeom>
                          <a:noFill/>
                          <a:ln>
                            <a:noFill/>
                            <a:prstDash/>
                          </a:ln>
                        </pic:spPr>
                      </pic:pic>
                      <wps:wsp>
                        <wps:cNvPr id="205" name="Shape 7356"/>
                        <wps:cNvSpPr/>
                        <wps:spPr>
                          <a:xfrm>
                            <a:off x="2547326" y="1394322"/>
                            <a:ext cx="459742" cy="145417"/>
                          </a:xfrm>
                          <a:custGeom>
                            <a:avLst/>
                            <a:gdLst>
                              <a:gd name="f0" fmla="val w"/>
                              <a:gd name="f1" fmla="val h"/>
                              <a:gd name="f2" fmla="val 0"/>
                              <a:gd name="f3" fmla="val 459740"/>
                              <a:gd name="f4" fmla="val 145415"/>
                              <a:gd name="f5" fmla="*/ f0 1 459740"/>
                              <a:gd name="f6" fmla="*/ f1 1 145415"/>
                              <a:gd name="f7" fmla="val f2"/>
                              <a:gd name="f8" fmla="val f3"/>
                              <a:gd name="f9" fmla="val f4"/>
                              <a:gd name="f10" fmla="+- f9 0 f7"/>
                              <a:gd name="f11" fmla="+- f8 0 f7"/>
                              <a:gd name="f12" fmla="*/ f11 1 459740"/>
                              <a:gd name="f13" fmla="*/ f10 1 145415"/>
                              <a:gd name="f14" fmla="*/ 0 1 f12"/>
                              <a:gd name="f15" fmla="*/ 459740 1 f12"/>
                              <a:gd name="f16" fmla="*/ 0 1 f13"/>
                              <a:gd name="f17" fmla="*/ 145415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459740" h="145415">
                                <a:moveTo>
                                  <a:pt x="f2" y="f2"/>
                                </a:moveTo>
                                <a:lnTo>
                                  <a:pt x="f3" y="f2"/>
                                </a:lnTo>
                                <a:lnTo>
                                  <a:pt x="f3" y="f4"/>
                                </a:lnTo>
                                <a:lnTo>
                                  <a:pt x="f2" y="f4"/>
                                </a:lnTo>
                                <a:lnTo>
                                  <a:pt x="f2" y="f2"/>
                                </a:lnTo>
                              </a:path>
                            </a:pathLst>
                          </a:custGeom>
                          <a:noFill/>
                          <a:ln cap="flat">
                            <a:noFill/>
                            <a:prstDash val="solid"/>
                          </a:ln>
                        </wps:spPr>
                        <wps:bodyPr lIns="0" tIns="0" rIns="0" bIns="0"/>
                      </wps:wsp>
                      <wps:wsp>
                        <wps:cNvPr id="206" name="Shape 549"/>
                        <wps:cNvSpPr/>
                        <wps:spPr>
                          <a:xfrm>
                            <a:off x="2547326" y="1329025"/>
                            <a:ext cx="459742" cy="145417"/>
                          </a:xfrm>
                          <a:custGeom>
                            <a:avLst/>
                            <a:gdLst>
                              <a:gd name="f0" fmla="val w"/>
                              <a:gd name="f1" fmla="val h"/>
                              <a:gd name="f2" fmla="val 0"/>
                              <a:gd name="f3" fmla="val 459740"/>
                              <a:gd name="f4" fmla="val 145415"/>
                              <a:gd name="f5" fmla="*/ f0 1 459740"/>
                              <a:gd name="f6" fmla="*/ f1 1 145415"/>
                              <a:gd name="f7" fmla="val f2"/>
                              <a:gd name="f8" fmla="val f3"/>
                              <a:gd name="f9" fmla="val f4"/>
                              <a:gd name="f10" fmla="+- f9 0 f7"/>
                              <a:gd name="f11" fmla="+- f8 0 f7"/>
                              <a:gd name="f12" fmla="*/ f11 1 459740"/>
                              <a:gd name="f13" fmla="*/ f10 1 145415"/>
                              <a:gd name="f14" fmla="*/ 0 1 f12"/>
                              <a:gd name="f15" fmla="*/ 459740 1 f12"/>
                              <a:gd name="f16" fmla="*/ 0 1 f13"/>
                              <a:gd name="f17" fmla="*/ 145415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459740" h="145415">
                                <a:moveTo>
                                  <a:pt x="f2" y="f4"/>
                                </a:moveTo>
                                <a:lnTo>
                                  <a:pt x="f3" y="f4"/>
                                </a:lnTo>
                                <a:lnTo>
                                  <a:pt x="f3" y="f2"/>
                                </a:lnTo>
                                <a:lnTo>
                                  <a:pt x="f2" y="f2"/>
                                </a:lnTo>
                                <a:close/>
                              </a:path>
                            </a:pathLst>
                          </a:custGeom>
                          <a:noFill/>
                          <a:ln w="12701" cap="flat">
                            <a:solidFill>
                              <a:srgbClr val="E8E8E8"/>
                            </a:solidFill>
                            <a:prstDash val="solid"/>
                            <a:miter/>
                          </a:ln>
                        </wps:spPr>
                        <wps:bodyPr lIns="0" tIns="0" rIns="0" bIns="0"/>
                      </wps:wsp>
                      <wps:wsp>
                        <wps:cNvPr id="207" name="Shape 7357"/>
                        <wps:cNvSpPr/>
                        <wps:spPr>
                          <a:xfrm>
                            <a:off x="1892597" y="1400924"/>
                            <a:ext cx="459742" cy="145417"/>
                          </a:xfrm>
                          <a:custGeom>
                            <a:avLst/>
                            <a:gdLst>
                              <a:gd name="f0" fmla="val w"/>
                              <a:gd name="f1" fmla="val h"/>
                              <a:gd name="f2" fmla="val 0"/>
                              <a:gd name="f3" fmla="val 459740"/>
                              <a:gd name="f4" fmla="val 145415"/>
                              <a:gd name="f5" fmla="*/ f0 1 459740"/>
                              <a:gd name="f6" fmla="*/ f1 1 145415"/>
                              <a:gd name="f7" fmla="val f2"/>
                              <a:gd name="f8" fmla="val f3"/>
                              <a:gd name="f9" fmla="val f4"/>
                              <a:gd name="f10" fmla="+- f9 0 f7"/>
                              <a:gd name="f11" fmla="+- f8 0 f7"/>
                              <a:gd name="f12" fmla="*/ f11 1 459740"/>
                              <a:gd name="f13" fmla="*/ f10 1 145415"/>
                              <a:gd name="f14" fmla="*/ 0 1 f12"/>
                              <a:gd name="f15" fmla="*/ 459740 1 f12"/>
                              <a:gd name="f16" fmla="*/ 0 1 f13"/>
                              <a:gd name="f17" fmla="*/ 145415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459740" h="145415">
                                <a:moveTo>
                                  <a:pt x="f2" y="f2"/>
                                </a:moveTo>
                                <a:lnTo>
                                  <a:pt x="f3" y="f2"/>
                                </a:lnTo>
                                <a:lnTo>
                                  <a:pt x="f3" y="f4"/>
                                </a:lnTo>
                                <a:lnTo>
                                  <a:pt x="f2" y="f4"/>
                                </a:lnTo>
                                <a:lnTo>
                                  <a:pt x="f2" y="f2"/>
                                </a:lnTo>
                              </a:path>
                            </a:pathLst>
                          </a:custGeom>
                          <a:noFill/>
                          <a:ln cap="flat">
                            <a:noFill/>
                            <a:prstDash val="solid"/>
                          </a:ln>
                        </wps:spPr>
                        <wps:bodyPr lIns="0" tIns="0" rIns="0" bIns="0"/>
                      </wps:wsp>
                      <wps:wsp>
                        <wps:cNvPr id="208" name="Shape 551"/>
                        <wps:cNvSpPr/>
                        <wps:spPr>
                          <a:xfrm>
                            <a:off x="1881844" y="1321408"/>
                            <a:ext cx="459742" cy="145417"/>
                          </a:xfrm>
                          <a:custGeom>
                            <a:avLst/>
                            <a:gdLst>
                              <a:gd name="f0" fmla="val w"/>
                              <a:gd name="f1" fmla="val h"/>
                              <a:gd name="f2" fmla="val 0"/>
                              <a:gd name="f3" fmla="val 459740"/>
                              <a:gd name="f4" fmla="val 145415"/>
                              <a:gd name="f5" fmla="*/ f0 1 459740"/>
                              <a:gd name="f6" fmla="*/ f1 1 145415"/>
                              <a:gd name="f7" fmla="val f2"/>
                              <a:gd name="f8" fmla="val f3"/>
                              <a:gd name="f9" fmla="val f4"/>
                              <a:gd name="f10" fmla="+- f9 0 f7"/>
                              <a:gd name="f11" fmla="+- f8 0 f7"/>
                              <a:gd name="f12" fmla="*/ f11 1 459740"/>
                              <a:gd name="f13" fmla="*/ f10 1 145415"/>
                              <a:gd name="f14" fmla="*/ 0 1 f12"/>
                              <a:gd name="f15" fmla="*/ 459740 1 f12"/>
                              <a:gd name="f16" fmla="*/ 0 1 f13"/>
                              <a:gd name="f17" fmla="*/ 145415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459740" h="145415">
                                <a:moveTo>
                                  <a:pt x="f2" y="f4"/>
                                </a:moveTo>
                                <a:lnTo>
                                  <a:pt x="f3" y="f4"/>
                                </a:lnTo>
                                <a:lnTo>
                                  <a:pt x="f3" y="f2"/>
                                </a:lnTo>
                                <a:lnTo>
                                  <a:pt x="f2" y="f2"/>
                                </a:lnTo>
                                <a:close/>
                              </a:path>
                            </a:pathLst>
                          </a:custGeom>
                          <a:noFill/>
                          <a:ln w="12701" cap="flat">
                            <a:solidFill>
                              <a:srgbClr val="E8E8E8"/>
                            </a:solidFill>
                            <a:prstDash val="solid"/>
                            <a:miter/>
                          </a:ln>
                        </wps:spPr>
                        <wps:bodyPr lIns="0" tIns="0" rIns="0" bIns="0"/>
                      </wps:wsp>
                      <wps:wsp>
                        <wps:cNvPr id="209" name="Rectangle 552"/>
                        <wps:cNvSpPr/>
                        <wps:spPr>
                          <a:xfrm>
                            <a:off x="2620039" y="1396032"/>
                            <a:ext cx="332722" cy="150336"/>
                          </a:xfrm>
                          <a:prstGeom prst="rect">
                            <a:avLst/>
                          </a:prstGeom>
                          <a:noFill/>
                          <a:ln cap="flat">
                            <a:noFill/>
                            <a:prstDash val="solid"/>
                          </a:ln>
                        </wps:spPr>
                        <wps:txbx>
                          <w:txbxContent>
                            <w:p w14:paraId="1CCB79D2" w14:textId="77777777" w:rsidR="0096536C" w:rsidRDefault="00537B24">
                              <w:pPr>
                                <w:spacing w:after="160" w:line="256" w:lineRule="auto"/>
                                <w:ind w:left="0" w:firstLine="0"/>
                              </w:pPr>
                              <w:r>
                                <w:rPr>
                                  <w:sz w:val="16"/>
                                </w:rPr>
                                <w:t>Editar</w:t>
                              </w:r>
                            </w:p>
                          </w:txbxContent>
                        </wps:txbx>
                        <wps:bodyPr vert="horz" wrap="square" lIns="0" tIns="0" rIns="0" bIns="0" anchor="t" anchorCtr="0" compatLnSpc="0">
                          <a:noAutofit/>
                        </wps:bodyPr>
                      </wps:wsp>
                      <wps:wsp>
                        <wps:cNvPr id="210" name="Rectangle 553"/>
                        <wps:cNvSpPr/>
                        <wps:spPr>
                          <a:xfrm>
                            <a:off x="2918801" y="1331905"/>
                            <a:ext cx="33951" cy="150336"/>
                          </a:xfrm>
                          <a:prstGeom prst="rect">
                            <a:avLst/>
                          </a:prstGeom>
                          <a:noFill/>
                          <a:ln cap="flat">
                            <a:noFill/>
                            <a:prstDash val="solid"/>
                          </a:ln>
                        </wps:spPr>
                        <wps:txbx>
                          <w:txbxContent>
                            <w:p w14:paraId="2310B7FD" w14:textId="77777777" w:rsidR="0096536C" w:rsidRDefault="00537B24">
                              <w:pPr>
                                <w:spacing w:after="160" w:line="256" w:lineRule="auto"/>
                                <w:ind w:left="0" w:firstLine="0"/>
                              </w:pPr>
                              <w:r>
                                <w:rPr>
                                  <w:sz w:val="16"/>
                                </w:rPr>
                                <w:t xml:space="preserve"> </w:t>
                              </w:r>
                            </w:p>
                          </w:txbxContent>
                        </wps:txbx>
                        <wps:bodyPr vert="horz" wrap="square" lIns="0" tIns="0" rIns="0" bIns="0" anchor="t" anchorCtr="0" compatLnSpc="0">
                          <a:noAutofit/>
                        </wps:bodyPr>
                      </wps:wsp>
                      <wps:wsp>
                        <wps:cNvPr id="211" name="Rectangle 554"/>
                        <wps:cNvSpPr/>
                        <wps:spPr>
                          <a:xfrm>
                            <a:off x="1933370" y="1400952"/>
                            <a:ext cx="474500" cy="150336"/>
                          </a:xfrm>
                          <a:prstGeom prst="rect">
                            <a:avLst/>
                          </a:prstGeom>
                          <a:noFill/>
                          <a:ln cap="flat">
                            <a:noFill/>
                            <a:prstDash val="solid"/>
                          </a:ln>
                        </wps:spPr>
                        <wps:txbx>
                          <w:txbxContent>
                            <w:p w14:paraId="6D2EC446" w14:textId="77777777" w:rsidR="0096536C" w:rsidRDefault="00537B24">
                              <w:pPr>
                                <w:spacing w:after="160" w:line="256" w:lineRule="auto"/>
                                <w:ind w:left="0" w:firstLine="0"/>
                              </w:pPr>
                              <w:r>
                                <w:rPr>
                                  <w:sz w:val="16"/>
                                </w:rPr>
                                <w:t>Eliminar</w:t>
                              </w:r>
                            </w:p>
                          </w:txbxContent>
                        </wps:txbx>
                        <wps:bodyPr vert="horz" wrap="square" lIns="0" tIns="0" rIns="0" bIns="0" anchor="t" anchorCtr="0" compatLnSpc="0">
                          <a:noAutofit/>
                        </wps:bodyPr>
                      </wps:wsp>
                      <wps:wsp>
                        <wps:cNvPr id="212" name="Rectangle 555"/>
                        <wps:cNvSpPr/>
                        <wps:spPr>
                          <a:xfrm>
                            <a:off x="2200997" y="1327333"/>
                            <a:ext cx="33951" cy="150336"/>
                          </a:xfrm>
                          <a:prstGeom prst="rect">
                            <a:avLst/>
                          </a:prstGeom>
                          <a:noFill/>
                          <a:ln cap="flat">
                            <a:noFill/>
                            <a:prstDash val="solid"/>
                          </a:ln>
                        </wps:spPr>
                        <wps:txbx>
                          <w:txbxContent>
                            <w:p w14:paraId="69D2DA9A" w14:textId="77777777" w:rsidR="0096536C" w:rsidRDefault="00537B24">
                              <w:pPr>
                                <w:spacing w:after="160" w:line="256" w:lineRule="auto"/>
                                <w:ind w:left="0" w:firstLine="0"/>
                              </w:pPr>
                              <w:r>
                                <w:rPr>
                                  <w:sz w:val="16"/>
                                </w:rPr>
                                <w:t xml:space="preserve"> </w:t>
                              </w:r>
                            </w:p>
                          </w:txbxContent>
                        </wps:txbx>
                        <wps:bodyPr vert="horz" wrap="square" lIns="0" tIns="0" rIns="0" bIns="0" anchor="t" anchorCtr="0" compatLnSpc="0">
                          <a:noAutofit/>
                        </wps:bodyPr>
                      </wps:wsp>
                      <wps:wsp>
                        <wps:cNvPr id="213" name="Shape 556"/>
                        <wps:cNvSpPr/>
                        <wps:spPr>
                          <a:xfrm>
                            <a:off x="2884511" y="759564"/>
                            <a:ext cx="716917" cy="341126"/>
                          </a:xfrm>
                          <a:custGeom>
                            <a:avLst/>
                            <a:gdLst>
                              <a:gd name="f0" fmla="val w"/>
                              <a:gd name="f1" fmla="val h"/>
                              <a:gd name="f2" fmla="val 0"/>
                              <a:gd name="f3" fmla="val 716915"/>
                              <a:gd name="f4" fmla="val 341122"/>
                              <a:gd name="f5" fmla="val 714375"/>
                              <a:gd name="f6" fmla="val 5842"/>
                              <a:gd name="f7" fmla="val 17734"/>
                              <a:gd name="f8" fmla="val 327165"/>
                              <a:gd name="f9" fmla="val 93853"/>
                              <a:gd name="f10" fmla="val 334645"/>
                              <a:gd name="f11" fmla="val 95504"/>
                              <a:gd name="f12" fmla="val 334772"/>
                              <a:gd name="f13" fmla="val 96774"/>
                              <a:gd name="f14" fmla="val 336296"/>
                              <a:gd name="f15" fmla="val 96647"/>
                              <a:gd name="f16" fmla="val 338074"/>
                              <a:gd name="f17" fmla="val 96520"/>
                              <a:gd name="f18" fmla="val 339852"/>
                              <a:gd name="f19" fmla="val 94996"/>
                              <a:gd name="f20" fmla="val 93218"/>
                              <a:gd name="f21" fmla="val 340995"/>
                              <a:gd name="f22" fmla="val 331851"/>
                              <a:gd name="f23" fmla="val 53721"/>
                              <a:gd name="f24" fmla="val 255143"/>
                              <a:gd name="f25" fmla="val 54737"/>
                              <a:gd name="f26" fmla="val 253746"/>
                              <a:gd name="f27" fmla="val 56769"/>
                              <a:gd name="f28" fmla="val 253365"/>
                              <a:gd name="f29" fmla="val 58166"/>
                              <a:gd name="f30" fmla="val 254381"/>
                              <a:gd name="f31" fmla="val 59690"/>
                              <a:gd name="f32" fmla="val 255397"/>
                              <a:gd name="f33" fmla="val 59944"/>
                              <a:gd name="f34" fmla="val 257429"/>
                              <a:gd name="f35" fmla="val 58928"/>
                              <a:gd name="f36" fmla="val 258826"/>
                              <a:gd name="f37" fmla="val 14990"/>
                              <a:gd name="f38" fmla="val 321485"/>
                              <a:gd name="f39" fmla="*/ f0 1 716915"/>
                              <a:gd name="f40" fmla="*/ f1 1 341122"/>
                              <a:gd name="f41" fmla="val f2"/>
                              <a:gd name="f42" fmla="val f3"/>
                              <a:gd name="f43" fmla="val f4"/>
                              <a:gd name="f44" fmla="+- f43 0 f41"/>
                              <a:gd name="f45" fmla="+- f42 0 f41"/>
                              <a:gd name="f46" fmla="*/ f45 1 716915"/>
                              <a:gd name="f47" fmla="*/ f44 1 341122"/>
                              <a:gd name="f48" fmla="*/ 0 1 f46"/>
                              <a:gd name="f49" fmla="*/ 716915 1 f46"/>
                              <a:gd name="f50" fmla="*/ 0 1 f47"/>
                              <a:gd name="f51" fmla="*/ 341122 1 f47"/>
                              <a:gd name="f52" fmla="*/ f48 f39 1"/>
                              <a:gd name="f53" fmla="*/ f49 f39 1"/>
                              <a:gd name="f54" fmla="*/ f51 f40 1"/>
                              <a:gd name="f55" fmla="*/ f50 f40 1"/>
                            </a:gdLst>
                            <a:ahLst/>
                            <a:cxnLst>
                              <a:cxn ang="3cd4">
                                <a:pos x="hc" y="t"/>
                              </a:cxn>
                              <a:cxn ang="0">
                                <a:pos x="r" y="vc"/>
                              </a:cxn>
                              <a:cxn ang="cd4">
                                <a:pos x="hc" y="b"/>
                              </a:cxn>
                              <a:cxn ang="cd2">
                                <a:pos x="l" y="vc"/>
                              </a:cxn>
                            </a:cxnLst>
                            <a:rect l="f52" t="f55" r="f53" b="f54"/>
                            <a:pathLst>
                              <a:path w="716915" h="341122">
                                <a:moveTo>
                                  <a:pt x="f5" y="f2"/>
                                </a:moveTo>
                                <a:lnTo>
                                  <a:pt x="f3" y="f6"/>
                                </a:lnTo>
                                <a:lnTo>
                                  <a:pt x="f7" y="f8"/>
                                </a:lnTo>
                                <a:lnTo>
                                  <a:pt x="f9" y="f10"/>
                                </a:lnTo>
                                <a:cubicBezTo>
                                  <a:pt x="f11" y="f12"/>
                                  <a:pt x="f13" y="f14"/>
                                  <a:pt x="f15" y="f16"/>
                                </a:cubicBezTo>
                                <a:cubicBezTo>
                                  <a:pt x="f17" y="f18"/>
                                  <a:pt x="f19" y="f4"/>
                                  <a:pt x="f20" y="f21"/>
                                </a:cubicBezTo>
                                <a:lnTo>
                                  <a:pt x="f2" y="f22"/>
                                </a:lnTo>
                                <a:lnTo>
                                  <a:pt x="f23" y="f24"/>
                                </a:lnTo>
                                <a:cubicBezTo>
                                  <a:pt x="f25" y="f26"/>
                                  <a:pt x="f27" y="f28"/>
                                  <a:pt x="f29" y="f30"/>
                                </a:cubicBezTo>
                                <a:cubicBezTo>
                                  <a:pt x="f31" y="f32"/>
                                  <a:pt x="f33" y="f34"/>
                                  <a:pt x="f35" y="f36"/>
                                </a:cubicBezTo>
                                <a:lnTo>
                                  <a:pt x="f37" y="f38"/>
                                </a:lnTo>
                                <a:lnTo>
                                  <a:pt x="f5" y="f2"/>
                                </a:lnTo>
                                <a:close/>
                              </a:path>
                            </a:pathLst>
                          </a:custGeom>
                          <a:solidFill>
                            <a:srgbClr val="000000"/>
                          </a:solidFill>
                          <a:ln cap="flat">
                            <a:noFill/>
                            <a:prstDash val="solid"/>
                          </a:ln>
                        </wps:spPr>
                        <wps:bodyPr lIns="0" tIns="0" rIns="0" bIns="0"/>
                      </wps:wsp>
                      <wps:wsp>
                        <wps:cNvPr id="214" name="Shape 557"/>
                        <wps:cNvSpPr/>
                        <wps:spPr>
                          <a:xfrm>
                            <a:off x="0" y="308582"/>
                            <a:ext cx="916009" cy="916686"/>
                          </a:xfrm>
                          <a:custGeom>
                            <a:avLst/>
                            <a:gdLst>
                              <a:gd name="f0" fmla="val w"/>
                              <a:gd name="f1" fmla="val h"/>
                              <a:gd name="f2" fmla="val 0"/>
                              <a:gd name="f3" fmla="val 916013"/>
                              <a:gd name="f4" fmla="val 916686"/>
                              <a:gd name="f5" fmla="val 4496"/>
                              <a:gd name="f6" fmla="val 905521"/>
                              <a:gd name="f7" fmla="val 901617"/>
                              <a:gd name="f8" fmla="val 886041"/>
                              <a:gd name="f9" fmla="val 827660"/>
                              <a:gd name="f10" fmla="val 885660"/>
                              <a:gd name="f11" fmla="val 826009"/>
                              <a:gd name="f12" fmla="val 886676"/>
                              <a:gd name="f13" fmla="val 824230"/>
                              <a:gd name="f14" fmla="val 888327"/>
                              <a:gd name="f15" fmla="val 823849"/>
                              <a:gd name="f16" fmla="val 889978"/>
                              <a:gd name="f17" fmla="val 823341"/>
                              <a:gd name="f18" fmla="val 891756"/>
                              <a:gd name="f19" fmla="val 824357"/>
                              <a:gd name="f20" fmla="val 892264"/>
                              <a:gd name="f21" fmla="val 826135"/>
                              <a:gd name="f22" fmla="val 825462"/>
                              <a:gd name="f23" fmla="val 892810"/>
                              <a:gd name="f24" fmla="val 823811"/>
                              <a:gd name="f25" fmla="val 892303"/>
                              <a:gd name="f26" fmla="val 822795"/>
                              <a:gd name="f27" fmla="val 890651"/>
                              <a:gd name="f28" fmla="val 823176"/>
                              <a:gd name="f29" fmla="val 888873"/>
                              <a:gd name="f30" fmla="val 823684"/>
                              <a:gd name="f31" fmla="val 887222"/>
                              <a:gd name="f32" fmla="val 825335"/>
                              <a:gd name="f33" fmla="val 886206"/>
                              <a:gd name="f34" fmla="val 827113"/>
                              <a:gd name="f35" fmla="val 886715"/>
                              <a:gd name="f36" fmla="val 901125"/>
                              <a:gd name="f37" fmla="val 906238"/>
                              <a:gd name="f38" fmla="val 4445"/>
                              <a:gd name="f39" fmla="*/ f0 1 916013"/>
                              <a:gd name="f40" fmla="*/ f1 1 916686"/>
                              <a:gd name="f41" fmla="val f2"/>
                              <a:gd name="f42" fmla="val f3"/>
                              <a:gd name="f43" fmla="val f4"/>
                              <a:gd name="f44" fmla="+- f43 0 f41"/>
                              <a:gd name="f45" fmla="+- f42 0 f41"/>
                              <a:gd name="f46" fmla="*/ f45 1 916013"/>
                              <a:gd name="f47" fmla="*/ f44 1 916686"/>
                              <a:gd name="f48" fmla="*/ 0 1 f46"/>
                              <a:gd name="f49" fmla="*/ 916013 1 f46"/>
                              <a:gd name="f50" fmla="*/ 0 1 f47"/>
                              <a:gd name="f51" fmla="*/ 916686 1 f47"/>
                              <a:gd name="f52" fmla="*/ f48 f39 1"/>
                              <a:gd name="f53" fmla="*/ f49 f39 1"/>
                              <a:gd name="f54" fmla="*/ f51 f40 1"/>
                              <a:gd name="f55" fmla="*/ f50 f40 1"/>
                            </a:gdLst>
                            <a:ahLst/>
                            <a:cxnLst>
                              <a:cxn ang="3cd4">
                                <a:pos x="hc" y="t"/>
                              </a:cxn>
                              <a:cxn ang="0">
                                <a:pos x="r" y="vc"/>
                              </a:cxn>
                              <a:cxn ang="cd4">
                                <a:pos x="hc" y="b"/>
                              </a:cxn>
                              <a:cxn ang="cd2">
                                <a:pos x="l" y="vc"/>
                              </a:cxn>
                            </a:cxnLst>
                            <a:rect l="f52" t="f55" r="f53" b="f54"/>
                            <a:pathLst>
                              <a:path w="916013" h="916686">
                                <a:moveTo>
                                  <a:pt x="f5" y="f2"/>
                                </a:moveTo>
                                <a:lnTo>
                                  <a:pt x="f6" y="f7"/>
                                </a:lnTo>
                                <a:lnTo>
                                  <a:pt x="f8" y="f9"/>
                                </a:lnTo>
                                <a:cubicBezTo>
                                  <a:pt x="f10" y="f11"/>
                                  <a:pt x="f12" y="f13"/>
                                  <a:pt x="f14" y="f15"/>
                                </a:cubicBezTo>
                                <a:cubicBezTo>
                                  <a:pt x="f16" y="f17"/>
                                  <a:pt x="f18" y="f19"/>
                                  <a:pt x="f20" y="f21"/>
                                </a:cubicBezTo>
                                <a:lnTo>
                                  <a:pt x="f3" y="f4"/>
                                </a:lnTo>
                                <a:lnTo>
                                  <a:pt x="f22" y="f23"/>
                                </a:lnTo>
                                <a:cubicBezTo>
                                  <a:pt x="f24" y="f25"/>
                                  <a:pt x="f26" y="f27"/>
                                  <a:pt x="f28" y="f29"/>
                                </a:cubicBezTo>
                                <a:cubicBezTo>
                                  <a:pt x="f30" y="f31"/>
                                  <a:pt x="f32" y="f33"/>
                                  <a:pt x="f34" y="f35"/>
                                </a:cubicBezTo>
                                <a:lnTo>
                                  <a:pt x="f36" y="f37"/>
                                </a:lnTo>
                                <a:lnTo>
                                  <a:pt x="f2" y="f38"/>
                                </a:lnTo>
                                <a:lnTo>
                                  <a:pt x="f5" y="f2"/>
                                </a:lnTo>
                                <a:close/>
                              </a:path>
                            </a:pathLst>
                          </a:custGeom>
                          <a:solidFill>
                            <a:srgbClr val="000000"/>
                          </a:solidFill>
                          <a:ln cap="flat">
                            <a:noFill/>
                            <a:prstDash val="solid"/>
                          </a:ln>
                        </wps:spPr>
                        <wps:bodyPr lIns="0" tIns="0" rIns="0" bIns="0"/>
                      </wps:wsp>
                      <wps:wsp>
                        <wps:cNvPr id="215" name="Shape 558"/>
                        <wps:cNvSpPr/>
                        <wps:spPr>
                          <a:xfrm>
                            <a:off x="1886297" y="1489685"/>
                            <a:ext cx="207011" cy="1258443"/>
                          </a:xfrm>
                          <a:custGeom>
                            <a:avLst/>
                            <a:gdLst>
                              <a:gd name="f0" fmla="val w"/>
                              <a:gd name="f1" fmla="val h"/>
                              <a:gd name="f2" fmla="val 0"/>
                              <a:gd name="f3" fmla="val 207010"/>
                              <a:gd name="f4" fmla="val 1258443"/>
                              <a:gd name="f5" fmla="val 170180"/>
                              <a:gd name="f6" fmla="val 206375"/>
                              <a:gd name="f7" fmla="val 86487"/>
                              <a:gd name="f8" fmla="val 88011"/>
                              <a:gd name="f9" fmla="val 206248"/>
                              <a:gd name="f10" fmla="val 89916"/>
                              <a:gd name="f11" fmla="val 204597"/>
                              <a:gd name="f12" fmla="val 90551"/>
                              <a:gd name="f13" fmla="val 202946"/>
                              <a:gd name="f14" fmla="val 91313"/>
                              <a:gd name="f15" fmla="val 201168"/>
                              <a:gd name="f16" fmla="val 200406"/>
                              <a:gd name="f17" fmla="val 88900"/>
                              <a:gd name="f18" fmla="val 170908"/>
                              <a:gd name="f19" fmla="val 18346"/>
                              <a:gd name="f20" fmla="val 6350"/>
                              <a:gd name="f21" fmla="val 1257554"/>
                              <a:gd name="f22" fmla="val 164705"/>
                              <a:gd name="f23" fmla="val 17421"/>
                              <a:gd name="f24" fmla="val 117729"/>
                              <a:gd name="f25" fmla="val 77851"/>
                              <a:gd name="f26" fmla="val 116713"/>
                              <a:gd name="f27" fmla="val 79248"/>
                              <a:gd name="f28" fmla="val 114681"/>
                              <a:gd name="f29" fmla="val 79502"/>
                              <a:gd name="f30" fmla="val 113284"/>
                              <a:gd name="f31" fmla="val 78486"/>
                              <a:gd name="f32" fmla="val 111887"/>
                              <a:gd name="f33" fmla="val 77343"/>
                              <a:gd name="f34" fmla="val 111633"/>
                              <a:gd name="f35" fmla="val 75438"/>
                              <a:gd name="f36" fmla="val 112776"/>
                              <a:gd name="f37" fmla="val 74041"/>
                              <a:gd name="f38" fmla="*/ f0 1 207010"/>
                              <a:gd name="f39" fmla="*/ f1 1 1258443"/>
                              <a:gd name="f40" fmla="val f2"/>
                              <a:gd name="f41" fmla="val f3"/>
                              <a:gd name="f42" fmla="val f4"/>
                              <a:gd name="f43" fmla="+- f42 0 f40"/>
                              <a:gd name="f44" fmla="+- f41 0 f40"/>
                              <a:gd name="f45" fmla="*/ f44 1 207010"/>
                              <a:gd name="f46" fmla="*/ f43 1 1258443"/>
                              <a:gd name="f47" fmla="*/ 0 1 f45"/>
                              <a:gd name="f48" fmla="*/ 207010 1 f45"/>
                              <a:gd name="f49" fmla="*/ 0 1 f46"/>
                              <a:gd name="f50" fmla="*/ 1258443 1 f46"/>
                              <a:gd name="f51" fmla="*/ f47 f38 1"/>
                              <a:gd name="f52" fmla="*/ f48 f38 1"/>
                              <a:gd name="f53" fmla="*/ f50 f39 1"/>
                              <a:gd name="f54" fmla="*/ f49 f39 1"/>
                            </a:gdLst>
                            <a:ahLst/>
                            <a:cxnLst>
                              <a:cxn ang="3cd4">
                                <a:pos x="hc" y="t"/>
                              </a:cxn>
                              <a:cxn ang="0">
                                <a:pos x="r" y="vc"/>
                              </a:cxn>
                              <a:cxn ang="cd4">
                                <a:pos x="hc" y="b"/>
                              </a:cxn>
                              <a:cxn ang="cd2">
                                <a:pos x="l" y="vc"/>
                              </a:cxn>
                            </a:cxnLst>
                            <a:rect l="f51" t="f54" r="f52" b="f53"/>
                            <a:pathLst>
                              <a:path w="207010" h="1258443">
                                <a:moveTo>
                                  <a:pt x="f5" y="f2"/>
                                </a:moveTo>
                                <a:lnTo>
                                  <a:pt x="f6" y="f7"/>
                                </a:lnTo>
                                <a:cubicBezTo>
                                  <a:pt x="f3" y="f8"/>
                                  <a:pt x="f9" y="f10"/>
                                  <a:pt x="f11" y="f12"/>
                                </a:cubicBezTo>
                                <a:cubicBezTo>
                                  <a:pt x="f13" y="f14"/>
                                  <a:pt x="f15" y="f12"/>
                                  <a:pt x="f16" y="f17"/>
                                </a:cubicBezTo>
                                <a:lnTo>
                                  <a:pt x="f18" y="f19"/>
                                </a:lnTo>
                                <a:lnTo>
                                  <a:pt x="f20" y="f4"/>
                                </a:lnTo>
                                <a:lnTo>
                                  <a:pt x="f2" y="f21"/>
                                </a:lnTo>
                                <a:lnTo>
                                  <a:pt x="f22" y="f23"/>
                                </a:lnTo>
                                <a:lnTo>
                                  <a:pt x="f24" y="f25"/>
                                </a:lnTo>
                                <a:cubicBezTo>
                                  <a:pt x="f26" y="f27"/>
                                  <a:pt x="f28" y="f29"/>
                                  <a:pt x="f30" y="f31"/>
                                </a:cubicBezTo>
                                <a:cubicBezTo>
                                  <a:pt x="f32" y="f33"/>
                                  <a:pt x="f34" y="f35"/>
                                  <a:pt x="f36" y="f37"/>
                                </a:cubicBezTo>
                                <a:lnTo>
                                  <a:pt x="f5" y="f2"/>
                                </a:lnTo>
                                <a:close/>
                              </a:path>
                            </a:pathLst>
                          </a:custGeom>
                          <a:solidFill>
                            <a:srgbClr val="000000"/>
                          </a:solidFill>
                          <a:ln cap="flat">
                            <a:noFill/>
                            <a:prstDash val="solid"/>
                          </a:ln>
                        </wps:spPr>
                        <wps:bodyPr lIns="0" tIns="0" rIns="0" bIns="0"/>
                      </wps:wsp>
                      <wps:wsp>
                        <wps:cNvPr id="216" name="Shape 559"/>
                        <wps:cNvSpPr/>
                        <wps:spPr>
                          <a:xfrm>
                            <a:off x="1988655" y="515337"/>
                            <a:ext cx="191639" cy="542038"/>
                          </a:xfrm>
                          <a:custGeom>
                            <a:avLst/>
                            <a:gdLst>
                              <a:gd name="f0" fmla="val w"/>
                              <a:gd name="f1" fmla="val h"/>
                              <a:gd name="f2" fmla="val 0"/>
                              <a:gd name="f3" fmla="val 191643"/>
                              <a:gd name="f4" fmla="val 542036"/>
                              <a:gd name="f5" fmla="val 6096"/>
                              <a:gd name="f6" fmla="val 167759"/>
                              <a:gd name="f7" fmla="val 523912"/>
                              <a:gd name="f8" fmla="val 185166"/>
                              <a:gd name="f9" fmla="val 449326"/>
                              <a:gd name="f10" fmla="val 185547"/>
                              <a:gd name="f11" fmla="val 447675"/>
                              <a:gd name="f12" fmla="val 187198"/>
                              <a:gd name="f13" fmla="val 446659"/>
                              <a:gd name="f14" fmla="val 188976"/>
                              <a:gd name="f15" fmla="val 447040"/>
                              <a:gd name="f16" fmla="val 190627"/>
                              <a:gd name="f17" fmla="val 447421"/>
                              <a:gd name="f18" fmla="val 449072"/>
                              <a:gd name="f19" fmla="val 191262"/>
                              <a:gd name="f20" fmla="val 450850"/>
                              <a:gd name="f21" fmla="val 170053"/>
                              <a:gd name="f22" fmla="val 101092"/>
                              <a:gd name="f23" fmla="val 478663"/>
                              <a:gd name="f24" fmla="val 99822"/>
                              <a:gd name="f25" fmla="val 477520"/>
                              <a:gd name="f26" fmla="val 99695"/>
                              <a:gd name="f27" fmla="val 475488"/>
                              <a:gd name="f28" fmla="val 100965"/>
                              <a:gd name="f29" fmla="val 474218"/>
                              <a:gd name="f30" fmla="val 102108"/>
                              <a:gd name="f31" fmla="val 472821"/>
                              <a:gd name="f32" fmla="val 104140"/>
                              <a:gd name="f33" fmla="val 105410"/>
                              <a:gd name="f34" fmla="val 473964"/>
                              <a:gd name="f35" fmla="val 161787"/>
                              <a:gd name="f36" fmla="val 525818"/>
                              <a:gd name="f37" fmla="val 1905"/>
                              <a:gd name="f38" fmla="*/ f0 1 191643"/>
                              <a:gd name="f39" fmla="*/ f1 1 542036"/>
                              <a:gd name="f40" fmla="val f2"/>
                              <a:gd name="f41" fmla="val f3"/>
                              <a:gd name="f42" fmla="val f4"/>
                              <a:gd name="f43" fmla="+- f42 0 f40"/>
                              <a:gd name="f44" fmla="+- f41 0 f40"/>
                              <a:gd name="f45" fmla="*/ f44 1 191643"/>
                              <a:gd name="f46" fmla="*/ f43 1 542036"/>
                              <a:gd name="f47" fmla="*/ 0 1 f45"/>
                              <a:gd name="f48" fmla="*/ 191643 1 f45"/>
                              <a:gd name="f49" fmla="*/ 0 1 f46"/>
                              <a:gd name="f50" fmla="*/ 542036 1 f46"/>
                              <a:gd name="f51" fmla="*/ f47 f38 1"/>
                              <a:gd name="f52" fmla="*/ f48 f38 1"/>
                              <a:gd name="f53" fmla="*/ f50 f39 1"/>
                              <a:gd name="f54" fmla="*/ f49 f39 1"/>
                            </a:gdLst>
                            <a:ahLst/>
                            <a:cxnLst>
                              <a:cxn ang="3cd4">
                                <a:pos x="hc" y="t"/>
                              </a:cxn>
                              <a:cxn ang="0">
                                <a:pos x="r" y="vc"/>
                              </a:cxn>
                              <a:cxn ang="cd4">
                                <a:pos x="hc" y="b"/>
                              </a:cxn>
                              <a:cxn ang="cd2">
                                <a:pos x="l" y="vc"/>
                              </a:cxn>
                            </a:cxnLst>
                            <a:rect l="f51" t="f54" r="f52" b="f53"/>
                            <a:pathLst>
                              <a:path w="191643" h="542036">
                                <a:moveTo>
                                  <a:pt x="f5" y="f2"/>
                                </a:moveTo>
                                <a:lnTo>
                                  <a:pt x="f6" y="f7"/>
                                </a:lnTo>
                                <a:lnTo>
                                  <a:pt x="f8" y="f9"/>
                                </a:lnTo>
                                <a:cubicBezTo>
                                  <a:pt x="f10" y="f11"/>
                                  <a:pt x="f12" y="f13"/>
                                  <a:pt x="f14" y="f15"/>
                                </a:cubicBezTo>
                                <a:cubicBezTo>
                                  <a:pt x="f16" y="f17"/>
                                  <a:pt x="f3" y="f18"/>
                                  <a:pt x="f19" y="f20"/>
                                </a:cubicBezTo>
                                <a:lnTo>
                                  <a:pt x="f21" y="f4"/>
                                </a:lnTo>
                                <a:lnTo>
                                  <a:pt x="f22" y="f23"/>
                                </a:lnTo>
                                <a:cubicBezTo>
                                  <a:pt x="f24" y="f25"/>
                                  <a:pt x="f26" y="f27"/>
                                  <a:pt x="f28" y="f29"/>
                                </a:cubicBezTo>
                                <a:cubicBezTo>
                                  <a:pt x="f30" y="f31"/>
                                  <a:pt x="f32" y="f31"/>
                                  <a:pt x="f33" y="f34"/>
                                </a:cubicBezTo>
                                <a:lnTo>
                                  <a:pt x="f35" y="f36"/>
                                </a:lnTo>
                                <a:lnTo>
                                  <a:pt x="f2" y="f37"/>
                                </a:lnTo>
                                <a:lnTo>
                                  <a:pt x="f5" y="f2"/>
                                </a:lnTo>
                                <a:close/>
                              </a:path>
                            </a:pathLst>
                          </a:custGeom>
                          <a:solidFill>
                            <a:srgbClr val="000000"/>
                          </a:solidFill>
                          <a:ln cap="flat">
                            <a:noFill/>
                            <a:prstDash val="solid"/>
                          </a:ln>
                        </wps:spPr>
                        <wps:bodyPr lIns="0" tIns="0" rIns="0" bIns="0"/>
                      </wps:wsp>
                      <wps:wsp>
                        <wps:cNvPr id="217" name="Shape 560"/>
                        <wps:cNvSpPr/>
                        <wps:spPr>
                          <a:xfrm>
                            <a:off x="2979124" y="1575794"/>
                            <a:ext cx="1010027" cy="594616"/>
                          </a:xfrm>
                          <a:custGeom>
                            <a:avLst/>
                            <a:gdLst>
                              <a:gd name="f0" fmla="val w"/>
                              <a:gd name="f1" fmla="val h"/>
                              <a:gd name="f2" fmla="val 0"/>
                              <a:gd name="f3" fmla="val 1010031"/>
                              <a:gd name="f4" fmla="val 594614"/>
                              <a:gd name="f5" fmla="val 93599"/>
                              <a:gd name="f6" fmla="val 254"/>
                              <a:gd name="f7" fmla="val 95377"/>
                              <a:gd name="f8" fmla="val 96774"/>
                              <a:gd name="f9" fmla="val 1778"/>
                              <a:gd name="f10" fmla="val 3429"/>
                              <a:gd name="f11" fmla="val 5207"/>
                              <a:gd name="f12" fmla="val 6604"/>
                              <a:gd name="f13" fmla="val 16996"/>
                              <a:gd name="f14" fmla="val 6383"/>
                              <a:gd name="f15" fmla="val 589153"/>
                              <a:gd name="f16" fmla="val 1006729"/>
                              <a:gd name="f17" fmla="val 13885"/>
                              <a:gd name="f18" fmla="val 11883"/>
                              <a:gd name="f19" fmla="val 51435"/>
                              <a:gd name="f20" fmla="val 78613"/>
                              <a:gd name="f21" fmla="val 52197"/>
                              <a:gd name="f22" fmla="val 80137"/>
                              <a:gd name="f23" fmla="val 51689"/>
                              <a:gd name="f24" fmla="val 82042"/>
                              <a:gd name="f25" fmla="val 50165"/>
                              <a:gd name="f26" fmla="val 82931"/>
                              <a:gd name="f27" fmla="val 48641"/>
                              <a:gd name="f28" fmla="val 83820"/>
                              <a:gd name="f29" fmla="val 46736"/>
                              <a:gd name="f30" fmla="val 83185"/>
                              <a:gd name="f31" fmla="val 45847"/>
                              <a:gd name="f32" fmla="val 81661"/>
                              <a:gd name="f33" fmla="*/ f0 1 1010031"/>
                              <a:gd name="f34" fmla="*/ f1 1 594614"/>
                              <a:gd name="f35" fmla="val f2"/>
                              <a:gd name="f36" fmla="val f3"/>
                              <a:gd name="f37" fmla="val f4"/>
                              <a:gd name="f38" fmla="+- f37 0 f35"/>
                              <a:gd name="f39" fmla="+- f36 0 f35"/>
                              <a:gd name="f40" fmla="*/ f39 1 1010031"/>
                              <a:gd name="f41" fmla="*/ f38 1 594614"/>
                              <a:gd name="f42" fmla="*/ 0 1 f40"/>
                              <a:gd name="f43" fmla="*/ 1010031 1 f40"/>
                              <a:gd name="f44" fmla="*/ 0 1 f41"/>
                              <a:gd name="f45" fmla="*/ 594614 1 f41"/>
                              <a:gd name="f46" fmla="*/ f42 f33 1"/>
                              <a:gd name="f47" fmla="*/ f43 f33 1"/>
                              <a:gd name="f48" fmla="*/ f45 f34 1"/>
                              <a:gd name="f49" fmla="*/ f44 f34 1"/>
                            </a:gdLst>
                            <a:ahLst/>
                            <a:cxnLst>
                              <a:cxn ang="3cd4">
                                <a:pos x="hc" y="t"/>
                              </a:cxn>
                              <a:cxn ang="0">
                                <a:pos x="r" y="vc"/>
                              </a:cxn>
                              <a:cxn ang="cd4">
                                <a:pos x="hc" y="b"/>
                              </a:cxn>
                              <a:cxn ang="cd2">
                                <a:pos x="l" y="vc"/>
                              </a:cxn>
                            </a:cxnLst>
                            <a:rect l="f46" t="f49" r="f47" b="f48"/>
                            <a:pathLst>
                              <a:path w="1010031" h="594614">
                                <a:moveTo>
                                  <a:pt x="f2" y="f2"/>
                                </a:moveTo>
                                <a:lnTo>
                                  <a:pt x="f5" y="f6"/>
                                </a:lnTo>
                                <a:cubicBezTo>
                                  <a:pt x="f7" y="f6"/>
                                  <a:pt x="f8" y="f9"/>
                                  <a:pt x="f8" y="f10"/>
                                </a:cubicBezTo>
                                <a:cubicBezTo>
                                  <a:pt x="f8" y="f11"/>
                                  <a:pt x="f7" y="f12"/>
                                  <a:pt x="f5" y="f12"/>
                                </a:cubicBezTo>
                                <a:lnTo>
                                  <a:pt x="f13" y="f14"/>
                                </a:lnTo>
                                <a:lnTo>
                                  <a:pt x="f3" y="f15"/>
                                </a:lnTo>
                                <a:lnTo>
                                  <a:pt x="f16" y="f4"/>
                                </a:lnTo>
                                <a:lnTo>
                                  <a:pt x="f17" y="f18"/>
                                </a:lnTo>
                                <a:lnTo>
                                  <a:pt x="f19" y="f20"/>
                                </a:lnTo>
                                <a:cubicBezTo>
                                  <a:pt x="f21" y="f22"/>
                                  <a:pt x="f23" y="f24"/>
                                  <a:pt x="f25" y="f26"/>
                                </a:cubicBezTo>
                                <a:cubicBezTo>
                                  <a:pt x="f27" y="f28"/>
                                  <a:pt x="f29" y="f30"/>
                                  <a:pt x="f31" y="f32"/>
                                </a:cubicBezTo>
                                <a:lnTo>
                                  <a:pt x="f2" y="f2"/>
                                </a:lnTo>
                                <a:close/>
                              </a:path>
                            </a:pathLst>
                          </a:custGeom>
                          <a:solidFill>
                            <a:srgbClr val="000000"/>
                          </a:solidFill>
                          <a:ln cap="flat">
                            <a:noFill/>
                            <a:prstDash val="solid"/>
                          </a:ln>
                        </wps:spPr>
                        <wps:bodyPr lIns="0" tIns="0" rIns="0" bIns="0"/>
                      </wps:wsp>
                    </wpg:wgp>
                  </a:graphicData>
                </a:graphic>
              </wp:inline>
            </w:drawing>
          </mc:Choice>
          <mc:Fallback>
            <w:pict>
              <v:group w14:anchorId="2DE5E85A" id="Group 6882" o:spid="_x0000_s1208" style="width:443.6pt;height:237.2pt;mso-position-horizontal-relative:char;mso-position-vertical-relative:line" coordsize="56334,301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cT8av8AkkvjD/sF&#10;3H/oFdtXE/Gr/kkvjD/sF3H/AKBR9sDw2iiiuz3jnPqiiiiuM6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HfF3/klviv8A7Bkv/oFdjXHfF3/klviv/sGS/wDoFAHnVFFFAHu1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">
                <v:rect id="Rectangle 498" o:spid="_x0000_s1209" style="position:absolute;left:4632;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7D310733" w14:textId="77777777" w:rsidR="0096536C" w:rsidRDefault="00537B24">
                        <w:pPr>
                          <w:spacing w:after="160" w:line="256" w:lineRule="auto"/>
                          <w:ind w:left="0" w:firstLine="0"/>
                        </w:pPr>
                        <w:r>
                          <w:rPr>
                            <w:sz w:val="36"/>
                          </w:rPr>
                          <w:t xml:space="preserve"> </w:t>
                        </w:r>
                      </w:p>
                    </w:txbxContent>
                  </v:textbox>
                </v:rect>
                <v:rect id="Rectangle 499" o:spid="_x0000_s1210" style="position:absolute;left:5211;top:6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385F2E0B" w14:textId="77777777" w:rsidR="0096536C" w:rsidRDefault="00537B24">
                        <w:pPr>
                          <w:spacing w:after="160" w:line="256" w:lineRule="auto"/>
                          <w:ind w:left="0" w:firstLine="0"/>
                        </w:pPr>
                        <w:r>
                          <w:t xml:space="preserve"> </w:t>
                        </w:r>
                      </w:p>
                    </w:txbxContent>
                  </v:textbox>
                </v:rect>
                <v:rect id="Rectangle 500" o:spid="_x0000_s1211" style="position:absolute;left:2347;top:35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6FC586DE" w14:textId="77777777" w:rsidR="0096536C" w:rsidRDefault="00537B24">
                        <w:pPr>
                          <w:spacing w:after="160" w:line="256" w:lineRule="auto"/>
                          <w:ind w:left="0" w:firstLine="0"/>
                        </w:pPr>
                        <w:r>
                          <w:t xml:space="preserve"> </w:t>
                        </w:r>
                      </w:p>
                    </w:txbxContent>
                  </v:textbox>
                </v:rect>
                <v:rect id="Rectangle 501" o:spid="_x0000_s1212" style="position:absolute;left:4632;top:64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69438513" w14:textId="77777777" w:rsidR="0096536C" w:rsidRDefault="00537B24">
                        <w:pPr>
                          <w:spacing w:after="160" w:line="256" w:lineRule="auto"/>
                          <w:ind w:left="0" w:firstLine="0"/>
                        </w:pPr>
                        <w:r>
                          <w:t xml:space="preserve"> </w:t>
                        </w:r>
                      </w:p>
                    </w:txbxContent>
                  </v:textbox>
                </v:rect>
                <v:rect id="Rectangle 502" o:spid="_x0000_s1213" style="position:absolute;left:2347;top:933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02BED0AF" w14:textId="77777777" w:rsidR="0096536C" w:rsidRDefault="00537B24">
                        <w:pPr>
                          <w:spacing w:after="160" w:line="256" w:lineRule="auto"/>
                          <w:ind w:left="0" w:firstLine="0"/>
                        </w:pPr>
                        <w:r>
                          <w:t xml:space="preserve"> </w:t>
                        </w:r>
                      </w:p>
                    </w:txbxContent>
                  </v:textbox>
                </v:rect>
                <v:rect id="Rectangle 503" o:spid="_x0000_s1214" style="position:absolute;left:4632;top:1223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78577B29" w14:textId="77777777" w:rsidR="0096536C" w:rsidRDefault="00537B24">
                        <w:pPr>
                          <w:spacing w:after="160" w:line="256" w:lineRule="auto"/>
                          <w:ind w:left="0" w:firstLine="0"/>
                        </w:pPr>
                        <w:r>
                          <w:t xml:space="preserve"> </w:t>
                        </w:r>
                      </w:p>
                    </w:txbxContent>
                  </v:textbox>
                </v:rect>
                <v:shape id="Picture 547" o:spid="_x0000_s1215" type="#_x0000_t75" style="position:absolute;left:2340;top:613;width:53994;height:29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">
                  <v:imagedata r:id="rId100" o:title=""/>
                </v:shape>
                <v:shape id="Shape 7356" o:spid="_x0000_s1216" style="position:absolute;left:25473;top:13943;width:4597;height:1454;visibility:visible;mso-wrap-style:square;v-text-anchor:top" coordsize="459740,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" path="m,l459740,r,145415l,145415,,e" filled="f" stroked="f">
                  <v:path arrowok="t" o:connecttype="custom" o:connectlocs="229871,0;459742,72709;229871,145417;0,72709" o:connectangles="270,0,90,180" textboxrect="0,0,459740,145415"/>
                </v:shape>
                <v:shape id="Shape 549" o:spid="_x0000_s1217" style="position:absolute;left:25473;top:13290;width:4597;height:1454;visibility:visible;mso-wrap-style:square;v-text-anchor:top" coordsize="459740,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" path="m,145415r459740,l459740,,,,,145415xe" filled="f" strokecolor="#e8e8e8" strokeweight=".35281mm">
                  <v:stroke joinstyle="miter"/>
                  <v:path arrowok="t" o:connecttype="custom" o:connectlocs="229871,0;459742,72709;229871,145417;0,72709" o:connectangles="270,0,90,180" textboxrect="0,0,459740,145415"/>
                </v:shape>
                <v:shape id="Shape 7357" o:spid="_x0000_s1218" style="position:absolute;left:18925;top:14009;width:4598;height:1454;visibility:visible;mso-wrap-style:square;v-text-anchor:top" coordsize="459740,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" path="m,l459740,r,145415l,145415,,e" filled="f" stroked="f">
                  <v:path arrowok="t" o:connecttype="custom" o:connectlocs="229871,0;459742,72709;229871,145417;0,72709" o:connectangles="270,0,90,180" textboxrect="0,0,459740,145415"/>
                </v:shape>
                <v:shape id="Shape 551" o:spid="_x0000_s1219" style="position:absolute;left:18818;top:13214;width:4597;height:1454;visibility:visible;mso-wrap-style:square;v-text-anchor:top" coordsize="459740,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" path="m,145415r459740,l459740,,,,,145415xe" filled="f" strokecolor="#e8e8e8" strokeweight=".35281mm">
                  <v:stroke joinstyle="miter"/>
                  <v:path arrowok="t" o:connecttype="custom" o:connectlocs="229871,0;459742,72709;229871,145417;0,72709" o:connectangles="270,0,90,180" textboxrect="0,0,459740,145415"/>
                </v:shape>
                <v:rect id="Rectangle 552" o:spid="_x0000_s1220" style="position:absolute;left:26200;top:13960;width:3327;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1CCB79D2" w14:textId="77777777" w:rsidR="0096536C" w:rsidRDefault="00537B24">
                        <w:pPr>
                          <w:spacing w:after="160" w:line="256" w:lineRule="auto"/>
                          <w:ind w:left="0" w:firstLine="0"/>
                        </w:pPr>
                        <w:r>
                          <w:rPr>
                            <w:sz w:val="16"/>
                          </w:rPr>
                          <w:t>Editar</w:t>
                        </w:r>
                      </w:p>
                    </w:txbxContent>
                  </v:textbox>
                </v:rect>
                <v:rect id="Rectangle 553" o:spid="_x0000_s1221" style="position:absolute;left:29188;top:13319;width:33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2310B7FD" w14:textId="77777777" w:rsidR="0096536C" w:rsidRDefault="00537B24">
                        <w:pPr>
                          <w:spacing w:after="160" w:line="256" w:lineRule="auto"/>
                          <w:ind w:left="0" w:firstLine="0"/>
                        </w:pPr>
                        <w:r>
                          <w:rPr>
                            <w:sz w:val="16"/>
                          </w:rPr>
                          <w:t xml:space="preserve"> </w:t>
                        </w:r>
                      </w:p>
                    </w:txbxContent>
                  </v:textbox>
                </v:rect>
                <v:rect id="Rectangle 554" o:spid="_x0000_s1222" style="position:absolute;left:19333;top:14009;width:4745;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6D2EC446" w14:textId="77777777" w:rsidR="0096536C" w:rsidRDefault="00537B24">
                        <w:pPr>
                          <w:spacing w:after="160" w:line="256" w:lineRule="auto"/>
                          <w:ind w:left="0" w:firstLine="0"/>
                        </w:pPr>
                        <w:r>
                          <w:rPr>
                            <w:sz w:val="16"/>
                          </w:rPr>
                          <w:t>Eliminar</w:t>
                        </w:r>
                      </w:p>
                    </w:txbxContent>
                  </v:textbox>
                </v:rect>
                <v:rect id="Rectangle 555" o:spid="_x0000_s1223" style="position:absolute;left:22009;top:13273;width:34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69D2DA9A" w14:textId="77777777" w:rsidR="0096536C" w:rsidRDefault="00537B24">
                        <w:pPr>
                          <w:spacing w:after="160" w:line="256" w:lineRule="auto"/>
                          <w:ind w:left="0" w:firstLine="0"/>
                        </w:pPr>
                        <w:r>
                          <w:rPr>
                            <w:sz w:val="16"/>
                          </w:rPr>
                          <w:t xml:space="preserve"> </w:t>
                        </w:r>
                      </w:p>
                    </w:txbxContent>
                  </v:textbox>
                </v:rect>
                <v:shape id="Shape 556" o:spid="_x0000_s1224" style="position:absolute;left:28845;top:7595;width:7169;height:3411;visibility:visible;mso-wrap-style:square;v-text-anchor:top" coordsize="716915,341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" path="m714375,r2540,5842l17734,327165r76119,7480c95504,334772,96774,336296,96647,338074v-127,1778,-1651,3048,-3429,2921l,331851,53721,255143v1016,-1397,3048,-1778,4445,-762c59690,255397,59944,257429,58928,258826l14990,321485,714375,xe" fillcolor="black" stroked="f">
                  <v:path arrowok="t" o:connecttype="custom" o:connectlocs="358459,0;716917,170563;358459,341126;0,170563" o:connectangles="270,0,90,180" textboxrect="0,0,716915,341122"/>
                </v:shape>
                <v:shape id="Shape 557" o:spid="_x0000_s1225" style="position:absolute;top:3085;width:9160;height:9167;visibility:visible;mso-wrap-style:square;v-text-anchor:top" coordsize="916013,916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" path="m4496,l905521,901617,886041,827660v-381,-1651,635,-3430,2286,-3811c889978,823341,891756,824357,892264,826135r23749,90551l825462,892810v-1651,-507,-2667,-2159,-2286,-3937c823684,887222,825335,886206,827113,886715r74012,19523l,4445,4496,xe" fillcolor="black" stroked="f">
                  <v:path arrowok="t" o:connecttype="custom" o:connectlocs="458005,0;916009,458343;458005,916686;0,458343" o:connectangles="270,0,90,180" textboxrect="0,0,916013,916686"/>
                </v:shape>
                <v:shape id="Shape 558" o:spid="_x0000_s1226" style="position:absolute;left:18862;top:14896;width:2071;height:12585;visibility:visible;mso-wrap-style:square;v-text-anchor:top" coordsize="207010,1258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" path="m170180,r36195,86487c207010,88011,206248,89916,204597,90551v-1651,762,-3429,,-4191,-1651l170908,18346,6350,1258443,,1257554,164705,17421,117729,77851v-1016,1397,-3048,1651,-4445,635c111887,77343,111633,75438,112776,74041l170180,xe" fillcolor="black" stroked="f">
                  <v:path arrowok="t" o:connecttype="custom" o:connectlocs="103506,0;207011,629222;103506,1258443;0,629222" o:connectangles="270,0,90,180" textboxrect="0,0,207010,1258443"/>
                </v:shape>
                <v:shape id="Shape 559" o:spid="_x0000_s1227" style="position:absolute;left:19886;top:5153;width:1916;height:5420;visibility:visible;mso-wrap-style:square;v-text-anchor:top" coordsize="191643,542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" path="m6096,l167759,523912r17407,-74586c185547,447675,187198,446659,188976,447040v1651,381,2667,2032,2286,3810l170053,542036,101092,478663v-1270,-1143,-1397,-3175,-127,-4445c102108,472821,104140,472821,105410,473964r56377,51854l,1905,6096,xe" fillcolor="black" stroked="f">
                  <v:path arrowok="t" o:connecttype="custom" o:connectlocs="95820,0;191639,271019;95820,542038;0,271019" o:connectangles="270,0,90,180" textboxrect="0,0,191643,542036"/>
                </v:shape>
                <v:shape id="Shape 560" o:spid="_x0000_s1228" style="position:absolute;left:29791;top:15757;width:10100;height:5947;visibility:visible;mso-wrap-style:square;v-text-anchor:top" coordsize="1010031,594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" path="m,l93599,254v1778,,3175,1524,3175,3175c96774,5207,95377,6604,93599,6604l16996,6383r993035,582770l1006729,594614,13885,11883,51435,78613v762,1524,254,3429,-1270,4318c48641,83820,46736,83185,45847,81661l,xe" fillcolor="black" stroked="f">
                  <v:path arrowok="t" o:connecttype="custom" o:connectlocs="505014,0;1010027,297308;505014,594616;0,297308" o:connectangles="270,0,90,180" textboxrect="0,0,1010031,594614"/>
                </v:shape>
                <w10:anchorlock/>
              </v:group>
            </w:pict>
          </mc:Fallback>
        </mc:AlternateContent>
      </w:r>
    </w:p>
    <w:p w14:paraId="329138F9" w14:textId="77777777" w:rsidR="0096536C" w:rsidRDefault="00537B24">
      <w:pPr>
        <w:spacing w:after="34" w:line="256" w:lineRule="auto"/>
        <w:ind w:left="0" w:firstLine="0"/>
      </w:pPr>
      <w:r>
        <w:rPr>
          <w:sz w:val="36"/>
        </w:rPr>
        <w:t xml:space="preserve"> </w:t>
      </w:r>
    </w:p>
    <w:p w14:paraId="08437317" w14:textId="77777777" w:rsidR="0096536C" w:rsidRDefault="00537B24">
      <w:pPr>
        <w:spacing w:after="0"/>
        <w:ind w:left="355"/>
      </w:pPr>
      <w:r>
        <w:t xml:space="preserve">Interfaz que calcula los productos existentes sus unidades y de más, a través de ella se gestiona el </w:t>
      </w:r>
      <w:r>
        <w:t xml:space="preserve">inventario. </w:t>
      </w:r>
    </w:p>
    <w:p w14:paraId="1EA2F50A" w14:textId="77777777" w:rsidR="0096536C" w:rsidRDefault="00537B24">
      <w:pPr>
        <w:spacing w:after="0" w:line="256" w:lineRule="auto"/>
        <w:ind w:left="370" w:firstLine="0"/>
      </w:pPr>
      <w:r>
        <w:t xml:space="preserve"> </w:t>
      </w:r>
    </w:p>
    <w:p w14:paraId="6C9F3AE3" w14:textId="77777777" w:rsidR="0096536C" w:rsidRDefault="00537B24">
      <w:pPr>
        <w:spacing w:after="165" w:line="251" w:lineRule="auto"/>
        <w:ind w:left="365" w:right="3517"/>
      </w:pPr>
      <w:r>
        <w:rPr>
          <w:b/>
        </w:rPr>
        <w:t>sus componentes principales son: ComboBox "Código":</w:t>
      </w:r>
      <w:r>
        <w:t xml:space="preserve"> </w:t>
      </w:r>
    </w:p>
    <w:p w14:paraId="33A30C24" w14:textId="77777777" w:rsidR="0096536C" w:rsidRDefault="00537B24">
      <w:pPr>
        <w:numPr>
          <w:ilvl w:val="0"/>
          <w:numId w:val="11"/>
        </w:numPr>
        <w:spacing w:after="83" w:line="319" w:lineRule="auto"/>
        <w:ind w:hanging="360"/>
      </w:pPr>
      <w:r>
        <w:t xml:space="preserve">Uso: Permite seleccionar si el producto que va a ser buscado en la </w:t>
      </w:r>
      <w:proofErr w:type="spellStart"/>
      <w:r>
        <w:t>textbox</w:t>
      </w:r>
      <w:proofErr w:type="spellEnd"/>
      <w:r>
        <w:t xml:space="preserve"> va a ser buscado por nombre o por su código de barra </w:t>
      </w:r>
      <w:proofErr w:type="spellStart"/>
      <w:r>
        <w:t>TextBox</w:t>
      </w:r>
      <w:proofErr w:type="spellEnd"/>
      <w:r>
        <w:t xml:space="preserve"> "Producto": </w:t>
      </w:r>
    </w:p>
    <w:p w14:paraId="11159214" w14:textId="77777777" w:rsidR="0096536C" w:rsidRDefault="00537B24">
      <w:pPr>
        <w:numPr>
          <w:ilvl w:val="0"/>
          <w:numId w:val="11"/>
        </w:numPr>
        <w:spacing w:after="167" w:line="251" w:lineRule="auto"/>
        <w:ind w:hanging="360"/>
      </w:pPr>
      <w:r>
        <w:t>Uso: Permite buscar productos por nombr</w:t>
      </w:r>
      <w:r>
        <w:t xml:space="preserve">e o </w:t>
      </w:r>
      <w:proofErr w:type="spellStart"/>
      <w:r>
        <w:t>codigo</w:t>
      </w:r>
      <w:proofErr w:type="spellEnd"/>
      <w:r>
        <w:t xml:space="preserve"> </w:t>
      </w:r>
    </w:p>
    <w:p w14:paraId="0391CA4F" w14:textId="77777777" w:rsidR="0096536C" w:rsidRDefault="00537B24">
      <w:pPr>
        <w:numPr>
          <w:ilvl w:val="0"/>
          <w:numId w:val="11"/>
        </w:numPr>
        <w:spacing w:after="167" w:line="251" w:lineRule="auto"/>
        <w:ind w:hanging="360"/>
      </w:pPr>
      <w:r>
        <w:t xml:space="preserve">Validaciones:  </w:t>
      </w:r>
    </w:p>
    <w:p w14:paraId="0B0ADF4A" w14:textId="77777777" w:rsidR="0096536C" w:rsidRDefault="00537B24">
      <w:pPr>
        <w:numPr>
          <w:ilvl w:val="2"/>
          <w:numId w:val="12"/>
        </w:numPr>
        <w:spacing w:after="167" w:line="251" w:lineRule="auto"/>
        <w:ind w:right="1066" w:hanging="360"/>
      </w:pPr>
      <w:r>
        <w:t xml:space="preserve">Debe permitir caracteres alfanuméricos </w:t>
      </w:r>
    </w:p>
    <w:p w14:paraId="3B24E244" w14:textId="77777777" w:rsidR="0096536C" w:rsidRDefault="00537B24">
      <w:pPr>
        <w:numPr>
          <w:ilvl w:val="2"/>
          <w:numId w:val="12"/>
        </w:numPr>
        <w:spacing w:after="167" w:line="398" w:lineRule="auto"/>
        <w:ind w:right="1066" w:hanging="360"/>
      </w:pPr>
      <w:r>
        <w:t xml:space="preserve">Puede implementar búsqueda parcial (que contenga el texto)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No debería ser sensible a mayúsculas/minúsculas </w:t>
      </w:r>
    </w:p>
    <w:p w14:paraId="11091004" w14:textId="77777777" w:rsidR="0096536C" w:rsidRDefault="00537B24">
      <w:pPr>
        <w:numPr>
          <w:ilvl w:val="2"/>
          <w:numId w:val="12"/>
        </w:numPr>
        <w:spacing w:after="0" w:line="400" w:lineRule="auto"/>
        <w:ind w:right="1066" w:hanging="360"/>
      </w:pPr>
      <w:r>
        <w:t xml:space="preserve">Longitud máxima acorde al campo en base de datos </w:t>
      </w:r>
      <w:r>
        <w:rPr>
          <w:b/>
        </w:rPr>
        <w:t xml:space="preserve">Botón "Aceptar": </w:t>
      </w:r>
    </w:p>
    <w:p w14:paraId="23B81D9B" w14:textId="77777777" w:rsidR="0096536C" w:rsidRDefault="00537B24">
      <w:pPr>
        <w:numPr>
          <w:ilvl w:val="0"/>
          <w:numId w:val="11"/>
        </w:numPr>
        <w:spacing w:after="167" w:line="251" w:lineRule="auto"/>
        <w:ind w:hanging="360"/>
      </w:pPr>
      <w:r>
        <w:t xml:space="preserve">Uso: </w:t>
      </w:r>
      <w:r>
        <w:t xml:space="preserve">Ejecuta la búsqueda con los criterios especificados </w:t>
      </w:r>
    </w:p>
    <w:p w14:paraId="695486F7" w14:textId="77777777" w:rsidR="0096536C" w:rsidRDefault="00537B24">
      <w:pPr>
        <w:numPr>
          <w:ilvl w:val="0"/>
          <w:numId w:val="11"/>
        </w:numPr>
        <w:spacing w:after="167" w:line="251" w:lineRule="auto"/>
        <w:ind w:hanging="360"/>
      </w:pPr>
      <w:r>
        <w:t xml:space="preserve">Validaciones:  </w:t>
      </w:r>
    </w:p>
    <w:p w14:paraId="6ACAB2C1" w14:textId="77777777" w:rsidR="0096536C" w:rsidRDefault="00537B24">
      <w:pPr>
        <w:spacing w:after="0" w:line="400" w:lineRule="auto"/>
        <w:ind w:left="0" w:right="1928" w:firstLine="108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Verificar conexión a base de datos antes de ejecutar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Mostrar mensaje si no se encuentran resultados </w:t>
      </w:r>
      <w:proofErr w:type="spellStart"/>
      <w:r>
        <w:rPr>
          <w:b/>
        </w:rPr>
        <w:t>DataGridView</w:t>
      </w:r>
      <w:proofErr w:type="spellEnd"/>
      <w:r>
        <w:rPr>
          <w:b/>
        </w:rPr>
        <w:t xml:space="preserve"> "Listado de Productos": </w:t>
      </w:r>
    </w:p>
    <w:p w14:paraId="7D388E12" w14:textId="77777777" w:rsidR="0096536C" w:rsidRDefault="00537B24">
      <w:pPr>
        <w:numPr>
          <w:ilvl w:val="0"/>
          <w:numId w:val="11"/>
        </w:numPr>
        <w:spacing w:after="0" w:line="251" w:lineRule="auto"/>
        <w:ind w:hanging="360"/>
      </w:pPr>
      <w:r>
        <w:t xml:space="preserve">Uso: Muestra todos los productos </w:t>
      </w:r>
      <w:r>
        <w:t xml:space="preserve">existentes en la base de datos, permitiendo ver la información detallada de cada artículo. </w:t>
      </w:r>
    </w:p>
    <w:p w14:paraId="7DAF4165" w14:textId="77777777" w:rsidR="0096536C" w:rsidRDefault="00537B24">
      <w:pPr>
        <w:spacing w:after="153" w:line="256" w:lineRule="auto"/>
        <w:ind w:left="720" w:firstLine="0"/>
      </w:pPr>
      <w:r>
        <w:lastRenderedPageBreak/>
        <w:t xml:space="preserve"> </w:t>
      </w:r>
    </w:p>
    <w:p w14:paraId="476CBF72" w14:textId="77777777" w:rsidR="0096536C" w:rsidRDefault="00537B24">
      <w:pPr>
        <w:spacing w:after="165" w:line="251" w:lineRule="auto"/>
      </w:pPr>
      <w:r>
        <w:rPr>
          <w:b/>
        </w:rPr>
        <w:t xml:space="preserve">Editar (control operacional) </w:t>
      </w:r>
      <w:r>
        <w:t xml:space="preserve"> </w:t>
      </w:r>
    </w:p>
    <w:p w14:paraId="31F946B7" w14:textId="77777777" w:rsidR="0096536C" w:rsidRDefault="00537B24">
      <w:pPr>
        <w:numPr>
          <w:ilvl w:val="0"/>
          <w:numId w:val="11"/>
        </w:numPr>
        <w:spacing w:after="165" w:line="251" w:lineRule="auto"/>
        <w:ind w:hanging="360"/>
      </w:pPr>
      <w:r>
        <w:rPr>
          <w:b/>
        </w:rPr>
        <w:t xml:space="preserve">Tipo: </w:t>
      </w:r>
      <w:r>
        <w:t>Botón</w:t>
      </w:r>
      <w:r>
        <w:rPr>
          <w:rFonts w:ascii="Calibri" w:eastAsia="Calibri" w:hAnsi="Calibri" w:cs="Calibri"/>
          <w:sz w:val="22"/>
        </w:rPr>
        <w:t xml:space="preserve"> </w:t>
      </w:r>
      <w:r>
        <w:t xml:space="preserve"> </w:t>
      </w:r>
    </w:p>
    <w:p w14:paraId="431AAD34" w14:textId="77777777" w:rsidR="0096536C" w:rsidRDefault="00537B24">
      <w:pPr>
        <w:numPr>
          <w:ilvl w:val="0"/>
          <w:numId w:val="11"/>
        </w:numPr>
        <w:spacing w:after="167" w:line="251" w:lineRule="auto"/>
        <w:ind w:hanging="360"/>
      </w:pPr>
      <w:r>
        <w:rPr>
          <w:b/>
        </w:rPr>
        <w:t xml:space="preserve">Descripción: </w:t>
      </w:r>
      <w:r>
        <w:t>Ejecuta el protocolo de edición con producto seleccionado donde este es eliminado y sus datos aparecen l</w:t>
      </w:r>
      <w:r>
        <w:t>lenando los campos de un nuevo producto con sus datos actuales para que estos puedan ser reemplazados por actuales.</w:t>
      </w:r>
      <w:r>
        <w:rPr>
          <w:rFonts w:ascii="Calibri" w:eastAsia="Calibri" w:hAnsi="Calibri" w:cs="Calibri"/>
          <w:sz w:val="22"/>
        </w:rPr>
        <w:t xml:space="preserve"> </w:t>
      </w:r>
      <w:r>
        <w:t xml:space="preserve"> </w:t>
      </w:r>
    </w:p>
    <w:p w14:paraId="71736BBF" w14:textId="77777777" w:rsidR="0096536C" w:rsidRDefault="00537B24">
      <w:pPr>
        <w:numPr>
          <w:ilvl w:val="0"/>
          <w:numId w:val="11"/>
        </w:numPr>
        <w:spacing w:after="167" w:line="251" w:lineRule="auto"/>
        <w:ind w:hanging="360"/>
      </w:pPr>
      <w:r>
        <w:rPr>
          <w:b/>
        </w:rPr>
        <w:t xml:space="preserve">Uso: </w:t>
      </w:r>
      <w:r>
        <w:t>Filtrar y mostrar productos específicos en el listado</w:t>
      </w:r>
      <w:r>
        <w:rPr>
          <w:rFonts w:ascii="Calibri" w:eastAsia="Calibri" w:hAnsi="Calibri" w:cs="Calibri"/>
          <w:sz w:val="22"/>
        </w:rPr>
        <w:t xml:space="preserve"> </w:t>
      </w:r>
      <w:r>
        <w:t xml:space="preserve"> </w:t>
      </w:r>
    </w:p>
    <w:p w14:paraId="73F95FA4" w14:textId="77777777" w:rsidR="0096536C" w:rsidRDefault="00537B24">
      <w:pPr>
        <w:numPr>
          <w:ilvl w:val="0"/>
          <w:numId w:val="11"/>
        </w:numPr>
        <w:spacing w:after="167" w:line="251" w:lineRule="auto"/>
        <w:ind w:hanging="360"/>
      </w:pPr>
      <w:r>
        <w:rPr>
          <w:b/>
        </w:rPr>
        <w:t xml:space="preserve">Validación: </w:t>
      </w:r>
      <w:r>
        <w:t xml:space="preserve">debe haber seleccionado un producto previamente </w:t>
      </w:r>
    </w:p>
    <w:p w14:paraId="40D70E17" w14:textId="77777777" w:rsidR="0096536C" w:rsidRDefault="0096536C">
      <w:pPr>
        <w:spacing w:after="167" w:line="251" w:lineRule="auto"/>
      </w:pPr>
    </w:p>
    <w:p w14:paraId="15445768" w14:textId="77777777" w:rsidR="0096536C" w:rsidRDefault="0096536C">
      <w:pPr>
        <w:spacing w:after="167" w:line="251" w:lineRule="auto"/>
      </w:pPr>
    </w:p>
    <w:p w14:paraId="79D9FC75" w14:textId="77777777" w:rsidR="0096536C" w:rsidRDefault="0096536C">
      <w:pPr>
        <w:spacing w:after="167" w:line="251" w:lineRule="auto"/>
      </w:pPr>
    </w:p>
    <w:p w14:paraId="3AB6FFE0" w14:textId="77777777" w:rsidR="0096536C" w:rsidRDefault="00537B24">
      <w:pPr>
        <w:spacing w:line="256" w:lineRule="auto"/>
        <w:ind w:left="706" w:firstLine="0"/>
      </w:pPr>
      <w:r>
        <w:t xml:space="preserve"> </w:t>
      </w:r>
    </w:p>
    <w:p w14:paraId="19831975" w14:textId="77777777" w:rsidR="0096536C" w:rsidRDefault="00537B24">
      <w:pPr>
        <w:spacing w:after="165" w:line="251" w:lineRule="auto"/>
      </w:pPr>
      <w:r>
        <w:t xml:space="preserve"> </w:t>
      </w:r>
      <w:r>
        <w:rPr>
          <w:rFonts w:ascii="Calibri" w:eastAsia="Calibri" w:hAnsi="Calibri" w:cs="Calibri"/>
          <w:sz w:val="22"/>
        </w:rPr>
        <w:t xml:space="preserve"> </w:t>
      </w:r>
      <w:r>
        <w:rPr>
          <w:b/>
        </w:rPr>
        <w:t xml:space="preserve">Eliminar </w:t>
      </w:r>
      <w:r>
        <w:rPr>
          <w:b/>
        </w:rPr>
        <w:t xml:space="preserve">(control operacional) </w:t>
      </w:r>
      <w:r>
        <w:t xml:space="preserve"> </w:t>
      </w:r>
    </w:p>
    <w:p w14:paraId="55745241" w14:textId="77777777" w:rsidR="0096536C" w:rsidRDefault="00537B24">
      <w:pPr>
        <w:numPr>
          <w:ilvl w:val="0"/>
          <w:numId w:val="11"/>
        </w:numPr>
        <w:spacing w:after="165" w:line="251" w:lineRule="auto"/>
        <w:ind w:hanging="360"/>
      </w:pPr>
      <w:r>
        <w:rPr>
          <w:b/>
        </w:rPr>
        <w:t xml:space="preserve">Tipo: </w:t>
      </w:r>
      <w:r>
        <w:t>Botón</w:t>
      </w:r>
      <w:r>
        <w:rPr>
          <w:rFonts w:ascii="Calibri" w:eastAsia="Calibri" w:hAnsi="Calibri" w:cs="Calibri"/>
          <w:sz w:val="22"/>
        </w:rPr>
        <w:t xml:space="preserve"> </w:t>
      </w:r>
      <w:r>
        <w:t xml:space="preserve"> </w:t>
      </w:r>
    </w:p>
    <w:p w14:paraId="6A845CA8" w14:textId="77777777" w:rsidR="0096536C" w:rsidRDefault="00537B24">
      <w:pPr>
        <w:numPr>
          <w:ilvl w:val="0"/>
          <w:numId w:val="11"/>
        </w:numPr>
        <w:spacing w:after="167" w:line="251" w:lineRule="auto"/>
        <w:ind w:hanging="360"/>
      </w:pPr>
      <w:r>
        <w:rPr>
          <w:b/>
        </w:rPr>
        <w:t xml:space="preserve">Descripción: </w:t>
      </w:r>
      <w:r>
        <w:t>Elimina todos los datos existentes de un producto en la base de datos.</w:t>
      </w:r>
      <w:r>
        <w:rPr>
          <w:rFonts w:ascii="Calibri" w:eastAsia="Calibri" w:hAnsi="Calibri" w:cs="Calibri"/>
          <w:sz w:val="22"/>
        </w:rPr>
        <w:t xml:space="preserve"> </w:t>
      </w:r>
      <w:r>
        <w:t xml:space="preserve"> </w:t>
      </w:r>
    </w:p>
    <w:p w14:paraId="72E37916" w14:textId="77777777" w:rsidR="0096536C" w:rsidRDefault="00537B24">
      <w:pPr>
        <w:numPr>
          <w:ilvl w:val="0"/>
          <w:numId w:val="11"/>
        </w:numPr>
        <w:spacing w:after="167" w:line="251" w:lineRule="auto"/>
        <w:ind w:hanging="360"/>
      </w:pPr>
      <w:r>
        <w:rPr>
          <w:b/>
        </w:rPr>
        <w:t xml:space="preserve">Uso: </w:t>
      </w:r>
      <w:r>
        <w:t>Eliminar productos</w:t>
      </w:r>
      <w:r>
        <w:rPr>
          <w:rFonts w:ascii="Calibri" w:eastAsia="Calibri" w:hAnsi="Calibri" w:cs="Calibri"/>
          <w:sz w:val="22"/>
        </w:rPr>
        <w:t xml:space="preserve"> </w:t>
      </w:r>
      <w:r>
        <w:t xml:space="preserve"> </w:t>
      </w:r>
    </w:p>
    <w:p w14:paraId="1BA93BF4" w14:textId="77777777" w:rsidR="0096536C" w:rsidRDefault="00537B24">
      <w:pPr>
        <w:numPr>
          <w:ilvl w:val="0"/>
          <w:numId w:val="11"/>
        </w:numPr>
        <w:spacing w:after="6" w:line="251" w:lineRule="auto"/>
        <w:ind w:hanging="360"/>
      </w:pPr>
      <w:r>
        <w:rPr>
          <w:b/>
        </w:rPr>
        <w:t xml:space="preserve">Validación: </w:t>
      </w:r>
      <w:r>
        <w:t xml:space="preserve">debe haber seleccionado un producto previamente </w:t>
      </w:r>
      <w:r>
        <w:rPr>
          <w:rFonts w:ascii="Calibri" w:eastAsia="Calibri" w:hAnsi="Calibri" w:cs="Calibri"/>
          <w:sz w:val="22"/>
        </w:rPr>
        <w:t xml:space="preserve">  </w:t>
      </w:r>
    </w:p>
    <w:p w14:paraId="466DB5F7" w14:textId="77777777" w:rsidR="0096536C" w:rsidRDefault="00537B24">
      <w:pPr>
        <w:spacing w:after="0" w:line="256" w:lineRule="auto"/>
        <w:ind w:left="706" w:firstLine="0"/>
      </w:pPr>
      <w:r>
        <w:t xml:space="preserve"> </w:t>
      </w:r>
    </w:p>
    <w:p w14:paraId="79EA92A7" w14:textId="77777777" w:rsidR="0096536C" w:rsidRDefault="00537B24">
      <w:pPr>
        <w:spacing w:after="0" w:line="256" w:lineRule="auto"/>
        <w:ind w:left="706" w:firstLine="0"/>
      </w:pPr>
      <w:r>
        <w:t xml:space="preserve"> </w:t>
      </w:r>
    </w:p>
    <w:p w14:paraId="37090D46" w14:textId="77777777" w:rsidR="0096536C" w:rsidRDefault="00537B24">
      <w:pPr>
        <w:spacing w:after="140" w:line="256" w:lineRule="auto"/>
        <w:ind w:left="-622" w:right="-348" w:firstLine="0"/>
      </w:pPr>
      <w:r>
        <w:rPr>
          <w:rFonts w:ascii="Calibri" w:eastAsia="Calibri" w:hAnsi="Calibri" w:cs="Calibri"/>
          <w:noProof/>
          <w:sz w:val="22"/>
        </w:rPr>
        <w:lastRenderedPageBreak/>
        <mc:AlternateContent>
          <mc:Choice Requires="wpg">
            <w:drawing>
              <wp:inline distT="0" distB="0" distL="0" distR="0" wp14:anchorId="37C39C27" wp14:editId="664A57B6">
                <wp:extent cx="6008759" cy="3840296"/>
                <wp:effectExtent l="0" t="0" r="0" b="7804"/>
                <wp:docPr id="218" name="Group 5655"/>
                <wp:cNvGraphicFramePr/>
                <a:graphic xmlns:a="http://schemas.openxmlformats.org/drawingml/2006/main">
                  <a:graphicData uri="http://schemas.microsoft.com/office/word/2010/wordprocessingGroup">
                    <wpg:wgp>
                      <wpg:cNvGrpSpPr/>
                      <wpg:grpSpPr>
                        <a:xfrm>
                          <a:off x="0" y="0"/>
                          <a:ext cx="6008759" cy="3840296"/>
                          <a:chOff x="0" y="0"/>
                          <a:chExt cx="6008759" cy="3840296"/>
                        </a:xfrm>
                      </wpg:grpSpPr>
                      <wps:wsp>
                        <wps:cNvPr id="219" name="Rectangle 656"/>
                        <wps:cNvSpPr/>
                        <wps:spPr>
                          <a:xfrm>
                            <a:off x="395285" y="333527"/>
                            <a:ext cx="3825154" cy="336572"/>
                          </a:xfrm>
                          <a:prstGeom prst="rect">
                            <a:avLst/>
                          </a:prstGeom>
                          <a:noFill/>
                          <a:ln cap="flat">
                            <a:noFill/>
                            <a:prstDash val="solid"/>
                          </a:ln>
                        </wps:spPr>
                        <wps:txbx>
                          <w:txbxContent>
                            <w:p w14:paraId="36C232B7" w14:textId="77777777" w:rsidR="0096536C" w:rsidRDefault="00537B24">
                              <w:pPr>
                                <w:spacing w:after="160" w:line="256" w:lineRule="auto"/>
                                <w:ind w:left="0" w:firstLine="0"/>
                                <w:rPr>
                                  <w:b/>
                                  <w:bCs/>
                                </w:rPr>
                              </w:pPr>
                              <w:r>
                                <w:rPr>
                                  <w:b/>
                                  <w:bCs/>
                                </w:rPr>
                                <w:t xml:space="preserve">Formulario Gestión de </w:t>
                              </w:r>
                              <w:r>
                                <w:rPr>
                                  <w:b/>
                                  <w:bCs/>
                                </w:rPr>
                                <w:t>Clientes</w:t>
                              </w:r>
                            </w:p>
                          </w:txbxContent>
                        </wps:txbx>
                        <wps:bodyPr vert="horz" wrap="square" lIns="0" tIns="0" rIns="0" bIns="0" anchor="t" anchorCtr="0" compatLnSpc="0">
                          <a:noAutofit/>
                        </wps:bodyPr>
                      </wps:wsp>
                      <wps:wsp>
                        <wps:cNvPr id="220" name="Rectangle 657"/>
                        <wps:cNvSpPr/>
                        <wps:spPr>
                          <a:xfrm>
                            <a:off x="3273186" y="401421"/>
                            <a:ext cx="50676" cy="224375"/>
                          </a:xfrm>
                          <a:prstGeom prst="rect">
                            <a:avLst/>
                          </a:prstGeom>
                          <a:noFill/>
                          <a:ln cap="flat">
                            <a:noFill/>
                            <a:prstDash val="solid"/>
                          </a:ln>
                        </wps:spPr>
                        <wps:txbx>
                          <w:txbxContent>
                            <w:p w14:paraId="1C2EC63C" w14:textId="77777777" w:rsidR="0096536C" w:rsidRDefault="00537B24">
                              <w:pPr>
                                <w:spacing w:after="160" w:line="256" w:lineRule="auto"/>
                                <w:ind w:left="0" w:firstLine="0"/>
                              </w:pPr>
                              <w:r>
                                <w:rPr>
                                  <w:b/>
                                </w:rPr>
                                <w:t xml:space="preserve"> </w:t>
                              </w:r>
                            </w:p>
                          </w:txbxContent>
                        </wps:txbx>
                        <wps:bodyPr vert="horz" wrap="square" lIns="0" tIns="0" rIns="0" bIns="0" anchor="t" anchorCtr="0" compatLnSpc="0">
                          <a:noAutofit/>
                        </wps:bodyPr>
                      </wps:wsp>
                      <wps:wsp>
                        <wps:cNvPr id="221" name="Rectangle 658"/>
                        <wps:cNvSpPr/>
                        <wps:spPr>
                          <a:xfrm>
                            <a:off x="3309762" y="401421"/>
                            <a:ext cx="50676" cy="224375"/>
                          </a:xfrm>
                          <a:prstGeom prst="rect">
                            <a:avLst/>
                          </a:prstGeom>
                          <a:noFill/>
                          <a:ln cap="flat">
                            <a:noFill/>
                            <a:prstDash val="solid"/>
                          </a:ln>
                        </wps:spPr>
                        <wps:txbx>
                          <w:txbxContent>
                            <w:p w14:paraId="0E70A33B" w14:textId="77777777" w:rsidR="0096536C" w:rsidRDefault="00537B24">
                              <w:pPr>
                                <w:spacing w:after="160" w:line="256" w:lineRule="auto"/>
                                <w:ind w:left="0" w:firstLine="0"/>
                              </w:pPr>
                              <w:r>
                                <w:rPr>
                                  <w:b/>
                                </w:rPr>
                                <w:t xml:space="preserve"> </w:t>
                              </w:r>
                            </w:p>
                          </w:txbxContent>
                        </wps:txbx>
                        <wps:bodyPr vert="horz" wrap="square" lIns="0" tIns="0" rIns="0" bIns="0" anchor="t" anchorCtr="0" compatLnSpc="0">
                          <a:noAutofit/>
                        </wps:bodyPr>
                      </wps:wsp>
                      <wps:wsp>
                        <wps:cNvPr id="222" name="Rectangle 659"/>
                        <wps:cNvSpPr/>
                        <wps:spPr>
                          <a:xfrm>
                            <a:off x="5634240" y="3615921"/>
                            <a:ext cx="50676" cy="224375"/>
                          </a:xfrm>
                          <a:prstGeom prst="rect">
                            <a:avLst/>
                          </a:prstGeom>
                          <a:noFill/>
                          <a:ln cap="flat">
                            <a:noFill/>
                            <a:prstDash val="solid"/>
                          </a:ln>
                        </wps:spPr>
                        <wps:txbx>
                          <w:txbxContent>
                            <w:p w14:paraId="43EC0F49" w14:textId="77777777" w:rsidR="0096536C" w:rsidRDefault="00537B24">
                              <w:pPr>
                                <w:spacing w:after="160" w:line="256" w:lineRule="auto"/>
                                <w:ind w:left="0" w:firstLine="0"/>
                              </w:pPr>
                              <w:r>
                                <w:t xml:space="preserve"> </w:t>
                              </w:r>
                            </w:p>
                          </w:txbxContent>
                        </wps:txbx>
                        <wps:bodyPr vert="horz" wrap="square" lIns="0" tIns="0" rIns="0" bIns="0" anchor="t" anchorCtr="0" compatLnSpc="0">
                          <a:noAutofit/>
                        </wps:bodyPr>
                      </wps:wsp>
                      <pic:pic xmlns:pic="http://schemas.openxmlformats.org/drawingml/2006/picture">
                        <pic:nvPicPr>
                          <pic:cNvPr id="223" name="Picture 722"/>
                          <pic:cNvPicPr>
                            <a:picLocks noChangeAspect="1"/>
                          </pic:cNvPicPr>
                        </pic:nvPicPr>
                        <pic:blipFill>
                          <a:blip r:embed="rId89"/>
                          <a:stretch>
                            <a:fillRect/>
                          </a:stretch>
                        </pic:blipFill>
                        <pic:spPr>
                          <a:xfrm>
                            <a:off x="394600" y="600833"/>
                            <a:ext cx="5238753" cy="3149595"/>
                          </a:xfrm>
                          <a:prstGeom prst="rect">
                            <a:avLst/>
                          </a:prstGeom>
                          <a:noFill/>
                          <a:ln>
                            <a:noFill/>
                            <a:prstDash/>
                          </a:ln>
                        </pic:spPr>
                      </pic:pic>
                      <wps:wsp>
                        <wps:cNvPr id="224" name="Shape 723"/>
                        <wps:cNvSpPr/>
                        <wps:spPr>
                          <a:xfrm>
                            <a:off x="0" y="2282955"/>
                            <a:ext cx="879104" cy="827788"/>
                          </a:xfrm>
                          <a:custGeom>
                            <a:avLst/>
                            <a:gdLst>
                              <a:gd name="f0" fmla="val w"/>
                              <a:gd name="f1" fmla="val h"/>
                              <a:gd name="f2" fmla="val 0"/>
                              <a:gd name="f3" fmla="val 879107"/>
                              <a:gd name="f4" fmla="val 827786"/>
                              <a:gd name="f5" fmla="val 852564"/>
                              <a:gd name="f6" fmla="val 89788"/>
                              <a:gd name="f7" fmla="val 852056"/>
                              <a:gd name="f8" fmla="val 91439"/>
                              <a:gd name="f9" fmla="val 850278"/>
                              <a:gd name="f10" fmla="val 92456"/>
                              <a:gd name="f11" fmla="val 848627"/>
                              <a:gd name="f12" fmla="val 91948"/>
                              <a:gd name="f13" fmla="val 846976"/>
                              <a:gd name="f14" fmla="val 845960"/>
                              <a:gd name="f15" fmla="val 89662"/>
                              <a:gd name="f16" fmla="val 846468"/>
                              <a:gd name="f17" fmla="val 88011"/>
                              <a:gd name="f18" fmla="val 868176"/>
                              <a:gd name="f19" fmla="val 14622"/>
                              <a:gd name="f20" fmla="val 4343"/>
                              <a:gd name="f21" fmla="val 823213"/>
                              <a:gd name="f22" fmla="val 863902"/>
                              <a:gd name="f23" fmla="val 10008"/>
                              <a:gd name="f24" fmla="val 789318"/>
                              <a:gd name="f25" fmla="val 27305"/>
                              <a:gd name="f26" fmla="val 787540"/>
                              <a:gd name="f27" fmla="val 27686"/>
                              <a:gd name="f28" fmla="val 785889"/>
                              <a:gd name="f29" fmla="val 26543"/>
                              <a:gd name="f30" fmla="val 785508"/>
                              <a:gd name="f31" fmla="val 24892"/>
                              <a:gd name="f32" fmla="val 785127"/>
                              <a:gd name="f33" fmla="val 23240"/>
                              <a:gd name="f34" fmla="val 786143"/>
                              <a:gd name="f35" fmla="val 21462"/>
                              <a:gd name="f36" fmla="val 787921"/>
                              <a:gd name="f37" fmla="val 21082"/>
                              <a:gd name="f38" fmla="*/ f0 1 879107"/>
                              <a:gd name="f39" fmla="*/ f1 1 827786"/>
                              <a:gd name="f40" fmla="val f2"/>
                              <a:gd name="f41" fmla="val f3"/>
                              <a:gd name="f42" fmla="val f4"/>
                              <a:gd name="f43" fmla="+- f42 0 f40"/>
                              <a:gd name="f44" fmla="+- f41 0 f40"/>
                              <a:gd name="f45" fmla="*/ f44 1 879107"/>
                              <a:gd name="f46" fmla="*/ f43 1 827786"/>
                              <a:gd name="f47" fmla="*/ 0 1 f45"/>
                              <a:gd name="f48" fmla="*/ 879107 1 f45"/>
                              <a:gd name="f49" fmla="*/ 0 1 f46"/>
                              <a:gd name="f50" fmla="*/ 827786 1 f46"/>
                              <a:gd name="f51" fmla="*/ f47 f38 1"/>
                              <a:gd name="f52" fmla="*/ f48 f38 1"/>
                              <a:gd name="f53" fmla="*/ f50 f39 1"/>
                              <a:gd name="f54" fmla="*/ f49 f39 1"/>
                            </a:gdLst>
                            <a:ahLst/>
                            <a:cxnLst>
                              <a:cxn ang="3cd4">
                                <a:pos x="hc" y="t"/>
                              </a:cxn>
                              <a:cxn ang="0">
                                <a:pos x="r" y="vc"/>
                              </a:cxn>
                              <a:cxn ang="cd4">
                                <a:pos x="hc" y="b"/>
                              </a:cxn>
                              <a:cxn ang="cd2">
                                <a:pos x="l" y="vc"/>
                              </a:cxn>
                            </a:cxnLst>
                            <a:rect l="f51" t="f54" r="f52" b="f53"/>
                            <a:pathLst>
                              <a:path w="879107" h="827786">
                                <a:moveTo>
                                  <a:pt x="f3" y="f2"/>
                                </a:moveTo>
                                <a:lnTo>
                                  <a:pt x="f5" y="f6"/>
                                </a:lnTo>
                                <a:cubicBezTo>
                                  <a:pt x="f7" y="f8"/>
                                  <a:pt x="f9" y="f10"/>
                                  <a:pt x="f11" y="f12"/>
                                </a:cubicBezTo>
                                <a:cubicBezTo>
                                  <a:pt x="f13" y="f8"/>
                                  <a:pt x="f14" y="f15"/>
                                  <a:pt x="f16" y="f17"/>
                                </a:cubicBezTo>
                                <a:lnTo>
                                  <a:pt x="f18" y="f19"/>
                                </a:lnTo>
                                <a:lnTo>
                                  <a:pt x="f20" y="f4"/>
                                </a:lnTo>
                                <a:lnTo>
                                  <a:pt x="f2" y="f21"/>
                                </a:lnTo>
                                <a:lnTo>
                                  <a:pt x="f22" y="f23"/>
                                </a:lnTo>
                                <a:lnTo>
                                  <a:pt x="f24" y="f25"/>
                                </a:lnTo>
                                <a:cubicBezTo>
                                  <a:pt x="f26" y="f27"/>
                                  <a:pt x="f28" y="f29"/>
                                  <a:pt x="f30" y="f31"/>
                                </a:cubicBezTo>
                                <a:cubicBezTo>
                                  <a:pt x="f32" y="f33"/>
                                  <a:pt x="f34" y="f35"/>
                                  <a:pt x="f36" y="f37"/>
                                </a:cubicBezTo>
                                <a:lnTo>
                                  <a:pt x="f3" y="f2"/>
                                </a:lnTo>
                                <a:close/>
                              </a:path>
                            </a:pathLst>
                          </a:custGeom>
                          <a:solidFill>
                            <a:srgbClr val="000000"/>
                          </a:solidFill>
                          <a:ln cap="flat">
                            <a:noFill/>
                            <a:prstDash val="solid"/>
                          </a:ln>
                        </wps:spPr>
                        <wps:bodyPr lIns="0" tIns="0" rIns="0" bIns="0"/>
                      </wps:wsp>
                      <wps:wsp>
                        <wps:cNvPr id="225" name="Shape 724"/>
                        <wps:cNvSpPr/>
                        <wps:spPr>
                          <a:xfrm>
                            <a:off x="5166625" y="298707"/>
                            <a:ext cx="842134" cy="674882"/>
                          </a:xfrm>
                          <a:custGeom>
                            <a:avLst/>
                            <a:gdLst>
                              <a:gd name="f0" fmla="val w"/>
                              <a:gd name="f1" fmla="val h"/>
                              <a:gd name="f2" fmla="val 0"/>
                              <a:gd name="f3" fmla="val 842137"/>
                              <a:gd name="f4" fmla="val 674878"/>
                              <a:gd name="f5" fmla="val 838073"/>
                              <a:gd name="f6" fmla="val 4953"/>
                              <a:gd name="f7" fmla="val 16149"/>
                              <a:gd name="f8" fmla="val 666046"/>
                              <a:gd name="f9" fmla="val 91694"/>
                              <a:gd name="f10" fmla="val 654939"/>
                              <a:gd name="f11" fmla="val 93472"/>
                              <a:gd name="f12" fmla="val 654686"/>
                              <a:gd name="f13" fmla="val 94996"/>
                              <a:gd name="f14" fmla="val 655828"/>
                              <a:gd name="f15" fmla="val 95250"/>
                              <a:gd name="f16" fmla="val 657606"/>
                              <a:gd name="f17" fmla="val 95504"/>
                              <a:gd name="f18" fmla="val 659257"/>
                              <a:gd name="f19" fmla="val 94361"/>
                              <a:gd name="f20" fmla="val 660909"/>
                              <a:gd name="f21" fmla="val 92583"/>
                              <a:gd name="f22" fmla="val 661162"/>
                              <a:gd name="f23" fmla="val 33655"/>
                              <a:gd name="f24" fmla="val 587502"/>
                              <a:gd name="f25" fmla="val 34290"/>
                              <a:gd name="f26" fmla="val 585851"/>
                              <a:gd name="f27" fmla="val 36068"/>
                              <a:gd name="f28" fmla="val 585089"/>
                              <a:gd name="f29" fmla="val 37719"/>
                              <a:gd name="f30" fmla="val 585724"/>
                              <a:gd name="f31" fmla="val 39370"/>
                              <a:gd name="f32" fmla="val 586360"/>
                              <a:gd name="f33" fmla="val 40259"/>
                              <a:gd name="f34" fmla="val 588137"/>
                              <a:gd name="f35" fmla="val 39624"/>
                              <a:gd name="f36" fmla="val 589788"/>
                              <a:gd name="f37" fmla="val 12073"/>
                              <a:gd name="f38" fmla="val 661203"/>
                              <a:gd name="f39" fmla="*/ f0 1 842137"/>
                              <a:gd name="f40" fmla="*/ f1 1 674878"/>
                              <a:gd name="f41" fmla="val f2"/>
                              <a:gd name="f42" fmla="val f3"/>
                              <a:gd name="f43" fmla="val f4"/>
                              <a:gd name="f44" fmla="+- f43 0 f41"/>
                              <a:gd name="f45" fmla="+- f42 0 f41"/>
                              <a:gd name="f46" fmla="*/ f45 1 842137"/>
                              <a:gd name="f47" fmla="*/ f44 1 674878"/>
                              <a:gd name="f48" fmla="*/ 0 1 f46"/>
                              <a:gd name="f49" fmla="*/ 842137 1 f46"/>
                              <a:gd name="f50" fmla="*/ 0 1 f47"/>
                              <a:gd name="f51" fmla="*/ 674878 1 f47"/>
                              <a:gd name="f52" fmla="*/ f48 f39 1"/>
                              <a:gd name="f53" fmla="*/ f49 f39 1"/>
                              <a:gd name="f54" fmla="*/ f51 f40 1"/>
                              <a:gd name="f55" fmla="*/ f50 f40 1"/>
                            </a:gdLst>
                            <a:ahLst/>
                            <a:cxnLst>
                              <a:cxn ang="3cd4">
                                <a:pos x="hc" y="t"/>
                              </a:cxn>
                              <a:cxn ang="0">
                                <a:pos x="r" y="vc"/>
                              </a:cxn>
                              <a:cxn ang="cd4">
                                <a:pos x="hc" y="b"/>
                              </a:cxn>
                              <a:cxn ang="cd2">
                                <a:pos x="l" y="vc"/>
                              </a:cxn>
                            </a:cxnLst>
                            <a:rect l="f52" t="f55" r="f53" b="f54"/>
                            <a:pathLst>
                              <a:path w="842137" h="674878">
                                <a:moveTo>
                                  <a:pt x="f5" y="f2"/>
                                </a:moveTo>
                                <a:lnTo>
                                  <a:pt x="f3" y="f6"/>
                                </a:lnTo>
                                <a:lnTo>
                                  <a:pt x="f7" y="f8"/>
                                </a:lnTo>
                                <a:lnTo>
                                  <a:pt x="f9" y="f10"/>
                                </a:lnTo>
                                <a:cubicBezTo>
                                  <a:pt x="f11" y="f12"/>
                                  <a:pt x="f13" y="f14"/>
                                  <a:pt x="f15" y="f16"/>
                                </a:cubicBezTo>
                                <a:cubicBezTo>
                                  <a:pt x="f17" y="f18"/>
                                  <a:pt x="f19" y="f20"/>
                                  <a:pt x="f21" y="f22"/>
                                </a:cubicBezTo>
                                <a:lnTo>
                                  <a:pt x="f2" y="f4"/>
                                </a:lnTo>
                                <a:lnTo>
                                  <a:pt x="f23" y="f24"/>
                                </a:lnTo>
                                <a:cubicBezTo>
                                  <a:pt x="f25" y="f26"/>
                                  <a:pt x="f27" y="f28"/>
                                  <a:pt x="f29" y="f30"/>
                                </a:cubicBezTo>
                                <a:cubicBezTo>
                                  <a:pt x="f31" y="f32"/>
                                  <a:pt x="f33" y="f34"/>
                                  <a:pt x="f35" y="f36"/>
                                </a:cubicBezTo>
                                <a:lnTo>
                                  <a:pt x="f37" y="f38"/>
                                </a:lnTo>
                                <a:lnTo>
                                  <a:pt x="f5" y="f2"/>
                                </a:lnTo>
                                <a:close/>
                              </a:path>
                            </a:pathLst>
                          </a:custGeom>
                          <a:solidFill>
                            <a:srgbClr val="000000"/>
                          </a:solidFill>
                          <a:ln cap="flat">
                            <a:noFill/>
                            <a:prstDash val="solid"/>
                          </a:ln>
                        </wps:spPr>
                        <wps:bodyPr lIns="0" tIns="0" rIns="0" bIns="0"/>
                      </wps:wsp>
                      <wps:wsp>
                        <wps:cNvPr id="226" name="Shape 725"/>
                        <wps:cNvSpPr/>
                        <wps:spPr>
                          <a:xfrm>
                            <a:off x="482702" y="101214"/>
                            <a:ext cx="1083472" cy="930786"/>
                          </a:xfrm>
                          <a:custGeom>
                            <a:avLst/>
                            <a:gdLst>
                              <a:gd name="f0" fmla="val w"/>
                              <a:gd name="f1" fmla="val h"/>
                              <a:gd name="f2" fmla="val 0"/>
                              <a:gd name="f3" fmla="val 1083475"/>
                              <a:gd name="f4" fmla="val 930784"/>
                              <a:gd name="f5" fmla="val 4140"/>
                              <a:gd name="f6" fmla="val 1071894"/>
                              <a:gd name="f7" fmla="val 916653"/>
                              <a:gd name="f8" fmla="val 1046899"/>
                              <a:gd name="f9" fmla="val 844423"/>
                              <a:gd name="f10" fmla="val 1046264"/>
                              <a:gd name="f11" fmla="val 842772"/>
                              <a:gd name="f12" fmla="val 1047153"/>
                              <a:gd name="f13" fmla="val 840867"/>
                              <a:gd name="f14" fmla="val 1048804"/>
                              <a:gd name="f15" fmla="val 840359"/>
                              <a:gd name="f16" fmla="val 1050455"/>
                              <a:gd name="f17" fmla="val 839724"/>
                              <a:gd name="f18" fmla="val 1052233"/>
                              <a:gd name="f19" fmla="val 840613"/>
                              <a:gd name="f20" fmla="val 1052868"/>
                              <a:gd name="f21" fmla="val 842264"/>
                              <a:gd name="f22" fmla="val 991400"/>
                              <a:gd name="f23" fmla="val 913892"/>
                              <a:gd name="f24" fmla="val 989622"/>
                              <a:gd name="f25" fmla="val 913638"/>
                              <a:gd name="f26" fmla="val 988479"/>
                              <a:gd name="f27" fmla="val 911987"/>
                              <a:gd name="f28" fmla="val 988860"/>
                              <a:gd name="f29" fmla="val 910209"/>
                              <a:gd name="f30" fmla="val 989114"/>
                              <a:gd name="f31" fmla="val 908431"/>
                              <a:gd name="f32" fmla="val 990765"/>
                              <a:gd name="f33" fmla="val 907288"/>
                              <a:gd name="f34" fmla="val 992543"/>
                              <a:gd name="f35" fmla="val 907669"/>
                              <a:gd name="f36" fmla="val 1067622"/>
                              <a:gd name="f37" fmla="val 921410"/>
                              <a:gd name="f38" fmla="val 4826"/>
                              <a:gd name="f39" fmla="*/ f0 1 1083475"/>
                              <a:gd name="f40" fmla="*/ f1 1 930784"/>
                              <a:gd name="f41" fmla="val f2"/>
                              <a:gd name="f42" fmla="val f3"/>
                              <a:gd name="f43" fmla="val f4"/>
                              <a:gd name="f44" fmla="+- f43 0 f41"/>
                              <a:gd name="f45" fmla="+- f42 0 f41"/>
                              <a:gd name="f46" fmla="*/ f45 1 1083475"/>
                              <a:gd name="f47" fmla="*/ f44 1 930784"/>
                              <a:gd name="f48" fmla="*/ 0 1 f46"/>
                              <a:gd name="f49" fmla="*/ 1083475 1 f46"/>
                              <a:gd name="f50" fmla="*/ 0 1 f47"/>
                              <a:gd name="f51" fmla="*/ 930784 1 f47"/>
                              <a:gd name="f52" fmla="*/ f48 f39 1"/>
                              <a:gd name="f53" fmla="*/ f49 f39 1"/>
                              <a:gd name="f54" fmla="*/ f51 f40 1"/>
                              <a:gd name="f55" fmla="*/ f50 f40 1"/>
                            </a:gdLst>
                            <a:ahLst/>
                            <a:cxnLst>
                              <a:cxn ang="3cd4">
                                <a:pos x="hc" y="t"/>
                              </a:cxn>
                              <a:cxn ang="0">
                                <a:pos x="r" y="vc"/>
                              </a:cxn>
                              <a:cxn ang="cd4">
                                <a:pos x="hc" y="b"/>
                              </a:cxn>
                              <a:cxn ang="cd2">
                                <a:pos x="l" y="vc"/>
                              </a:cxn>
                            </a:cxnLst>
                            <a:rect l="f52" t="f55" r="f53" b="f54"/>
                            <a:pathLst>
                              <a:path w="1083475" h="930784">
                                <a:moveTo>
                                  <a:pt x="f5" y="f2"/>
                                </a:moveTo>
                                <a:lnTo>
                                  <a:pt x="f6" y="f7"/>
                                </a:lnTo>
                                <a:lnTo>
                                  <a:pt x="f8" y="f9"/>
                                </a:lnTo>
                                <a:cubicBezTo>
                                  <a:pt x="f10" y="f11"/>
                                  <a:pt x="f12" y="f13"/>
                                  <a:pt x="f14" y="f15"/>
                                </a:cubicBezTo>
                                <a:cubicBezTo>
                                  <a:pt x="f16" y="f17"/>
                                  <a:pt x="f18" y="f19"/>
                                  <a:pt x="f20" y="f21"/>
                                </a:cubicBezTo>
                                <a:lnTo>
                                  <a:pt x="f3" y="f4"/>
                                </a:lnTo>
                                <a:lnTo>
                                  <a:pt x="f22" y="f23"/>
                                </a:lnTo>
                                <a:cubicBezTo>
                                  <a:pt x="f24" y="f25"/>
                                  <a:pt x="f26" y="f27"/>
                                  <a:pt x="f28" y="f29"/>
                                </a:cubicBezTo>
                                <a:cubicBezTo>
                                  <a:pt x="f30" y="f31"/>
                                  <a:pt x="f32" y="f33"/>
                                  <a:pt x="f34" y="f35"/>
                                </a:cubicBezTo>
                                <a:lnTo>
                                  <a:pt x="f36" y="f37"/>
                                </a:lnTo>
                                <a:lnTo>
                                  <a:pt x="f2" y="f38"/>
                                </a:lnTo>
                                <a:lnTo>
                                  <a:pt x="f5" y="f2"/>
                                </a:lnTo>
                                <a:close/>
                              </a:path>
                            </a:pathLst>
                          </a:custGeom>
                          <a:solidFill>
                            <a:srgbClr val="000000"/>
                          </a:solidFill>
                          <a:ln cap="flat">
                            <a:noFill/>
                            <a:prstDash val="solid"/>
                          </a:ln>
                        </wps:spPr>
                        <wps:bodyPr lIns="0" tIns="0" rIns="0" bIns="0"/>
                      </wps:wsp>
                      <wps:wsp>
                        <wps:cNvPr id="227" name="Shape 726"/>
                        <wps:cNvSpPr/>
                        <wps:spPr>
                          <a:xfrm>
                            <a:off x="3084207" y="146432"/>
                            <a:ext cx="277620" cy="761750"/>
                          </a:xfrm>
                          <a:custGeom>
                            <a:avLst/>
                            <a:gdLst>
                              <a:gd name="f0" fmla="val w"/>
                              <a:gd name="f1" fmla="val h"/>
                              <a:gd name="f2" fmla="val 0"/>
                              <a:gd name="f3" fmla="val 277622"/>
                              <a:gd name="f4" fmla="val 761747"/>
                              <a:gd name="f5" fmla="val 271526"/>
                              <a:gd name="f6" fmla="val 2032"/>
                              <a:gd name="f7" fmla="val 27995"/>
                              <a:gd name="f8" fmla="val 745659"/>
                              <a:gd name="f9" fmla="val 85598"/>
                              <a:gd name="f10" fmla="val 695325"/>
                              <a:gd name="f11" fmla="val 86868"/>
                              <a:gd name="f12" fmla="val 694182"/>
                              <a:gd name="f13" fmla="val 88900"/>
                              <a:gd name="f14" fmla="val 694309"/>
                              <a:gd name="f15" fmla="val 90043"/>
                              <a:gd name="f16" fmla="val 695579"/>
                              <a:gd name="f17" fmla="val 91186"/>
                              <a:gd name="f18" fmla="val 696976"/>
                              <a:gd name="f19" fmla="val 91059"/>
                              <a:gd name="f20" fmla="val 698881"/>
                              <a:gd name="f21" fmla="val 89789"/>
                              <a:gd name="f22" fmla="val 700024"/>
                              <a:gd name="f23" fmla="val 19304"/>
                              <a:gd name="f24" fmla="val 254"/>
                              <a:gd name="f25" fmla="val 670052"/>
                              <a:gd name="f26" fmla="val 668274"/>
                              <a:gd name="f27" fmla="val 1016"/>
                              <a:gd name="f28" fmla="val 666623"/>
                              <a:gd name="f29" fmla="val 2794"/>
                              <a:gd name="f30" fmla="val 666242"/>
                              <a:gd name="f31" fmla="val 4445"/>
                              <a:gd name="f32" fmla="val 665988"/>
                              <a:gd name="f33" fmla="val 6096"/>
                              <a:gd name="f34" fmla="val 667004"/>
                              <a:gd name="f35" fmla="val 6477"/>
                              <a:gd name="f36" fmla="val 668782"/>
                              <a:gd name="f37" fmla="val 22007"/>
                              <a:gd name="f38" fmla="val 743677"/>
                              <a:gd name="f39" fmla="*/ f0 1 277622"/>
                              <a:gd name="f40" fmla="*/ f1 1 761747"/>
                              <a:gd name="f41" fmla="val f2"/>
                              <a:gd name="f42" fmla="val f3"/>
                              <a:gd name="f43" fmla="val f4"/>
                              <a:gd name="f44" fmla="+- f43 0 f41"/>
                              <a:gd name="f45" fmla="+- f42 0 f41"/>
                              <a:gd name="f46" fmla="*/ f45 1 277622"/>
                              <a:gd name="f47" fmla="*/ f44 1 761747"/>
                              <a:gd name="f48" fmla="*/ 0 1 f46"/>
                              <a:gd name="f49" fmla="*/ 277622 1 f46"/>
                              <a:gd name="f50" fmla="*/ 0 1 f47"/>
                              <a:gd name="f51" fmla="*/ 761747 1 f47"/>
                              <a:gd name="f52" fmla="*/ f48 f39 1"/>
                              <a:gd name="f53" fmla="*/ f49 f39 1"/>
                              <a:gd name="f54" fmla="*/ f51 f40 1"/>
                              <a:gd name="f55" fmla="*/ f50 f40 1"/>
                            </a:gdLst>
                            <a:ahLst/>
                            <a:cxnLst>
                              <a:cxn ang="3cd4">
                                <a:pos x="hc" y="t"/>
                              </a:cxn>
                              <a:cxn ang="0">
                                <a:pos x="r" y="vc"/>
                              </a:cxn>
                              <a:cxn ang="cd4">
                                <a:pos x="hc" y="b"/>
                              </a:cxn>
                              <a:cxn ang="cd2">
                                <a:pos x="l" y="vc"/>
                              </a:cxn>
                            </a:cxnLst>
                            <a:rect l="f52" t="f55" r="f53" b="f54"/>
                            <a:pathLst>
                              <a:path w="277622" h="761747">
                                <a:moveTo>
                                  <a:pt x="f5" y="f2"/>
                                </a:moveTo>
                                <a:lnTo>
                                  <a:pt x="f3" y="f6"/>
                                </a:lnTo>
                                <a:lnTo>
                                  <a:pt x="f7" y="f8"/>
                                </a:lnTo>
                                <a:lnTo>
                                  <a:pt x="f9" y="f10"/>
                                </a:lnTo>
                                <a:cubicBezTo>
                                  <a:pt x="f11" y="f12"/>
                                  <a:pt x="f13" y="f14"/>
                                  <a:pt x="f15" y="f16"/>
                                </a:cubicBezTo>
                                <a:cubicBezTo>
                                  <a:pt x="f17" y="f18"/>
                                  <a:pt x="f19" y="f20"/>
                                  <a:pt x="f21" y="f22"/>
                                </a:cubicBezTo>
                                <a:lnTo>
                                  <a:pt x="f23" y="f4"/>
                                </a:lnTo>
                                <a:lnTo>
                                  <a:pt x="f24" y="f25"/>
                                </a:lnTo>
                                <a:cubicBezTo>
                                  <a:pt x="f2" y="f26"/>
                                  <a:pt x="f27" y="f28"/>
                                  <a:pt x="f29" y="f30"/>
                                </a:cubicBezTo>
                                <a:cubicBezTo>
                                  <a:pt x="f31" y="f32"/>
                                  <a:pt x="f33" y="f34"/>
                                  <a:pt x="f35" y="f36"/>
                                </a:cubicBezTo>
                                <a:lnTo>
                                  <a:pt x="f37" y="f38"/>
                                </a:lnTo>
                                <a:lnTo>
                                  <a:pt x="f5" y="f2"/>
                                </a:lnTo>
                                <a:close/>
                              </a:path>
                            </a:pathLst>
                          </a:custGeom>
                          <a:solidFill>
                            <a:srgbClr val="000000"/>
                          </a:solidFill>
                          <a:ln cap="flat">
                            <a:noFill/>
                            <a:prstDash val="solid"/>
                          </a:ln>
                        </wps:spPr>
                        <wps:bodyPr lIns="0" tIns="0" rIns="0" bIns="0"/>
                      </wps:wsp>
                      <wps:wsp>
                        <wps:cNvPr id="228" name="Shape 727"/>
                        <wps:cNvSpPr/>
                        <wps:spPr>
                          <a:xfrm>
                            <a:off x="4018038" y="0"/>
                            <a:ext cx="469388" cy="936747"/>
                          </a:xfrm>
                          <a:custGeom>
                            <a:avLst/>
                            <a:gdLst>
                              <a:gd name="f0" fmla="val w"/>
                              <a:gd name="f1" fmla="val h"/>
                              <a:gd name="f2" fmla="val 0"/>
                              <a:gd name="f3" fmla="val 469392"/>
                              <a:gd name="f4" fmla="val 936752"/>
                              <a:gd name="f5" fmla="val 463804"/>
                              <a:gd name="f6" fmla="val 2794"/>
                              <a:gd name="f7" fmla="val 17620"/>
                              <a:gd name="f8" fmla="val 922033"/>
                              <a:gd name="f9" fmla="val 81407"/>
                              <a:gd name="f10" fmla="val 879729"/>
                              <a:gd name="f11" fmla="val 82804"/>
                              <a:gd name="f12" fmla="val 878713"/>
                              <a:gd name="f13" fmla="val 84836"/>
                              <a:gd name="f14" fmla="val 879094"/>
                              <a:gd name="f15" fmla="val 85725"/>
                              <a:gd name="f16" fmla="val 880618"/>
                              <a:gd name="f17" fmla="val 86741"/>
                              <a:gd name="f18" fmla="val 882014"/>
                              <a:gd name="f19" fmla="val 86360"/>
                              <a:gd name="f20" fmla="val 884047"/>
                              <a:gd name="f21" fmla="val 884936"/>
                              <a:gd name="f22" fmla="val 6858"/>
                              <a:gd name="f23" fmla="val 127"/>
                              <a:gd name="f24" fmla="val 843407"/>
                              <a:gd name="f25" fmla="val 841629"/>
                              <a:gd name="f26" fmla="val 1397"/>
                              <a:gd name="f27" fmla="val 840105"/>
                              <a:gd name="f28" fmla="val 3175"/>
                              <a:gd name="f29" fmla="val 839977"/>
                              <a:gd name="f30" fmla="val 4826"/>
                              <a:gd name="f31" fmla="val 839851"/>
                              <a:gd name="f32" fmla="val 6350"/>
                              <a:gd name="f33" fmla="val 841121"/>
                              <a:gd name="f34" fmla="val 6477"/>
                              <a:gd name="f35" fmla="val 842899"/>
                              <a:gd name="f36" fmla="val 11975"/>
                              <a:gd name="f37" fmla="val 919100"/>
                              <a:gd name="f38" fmla="*/ f0 1 469392"/>
                              <a:gd name="f39" fmla="*/ f1 1 936752"/>
                              <a:gd name="f40" fmla="val f2"/>
                              <a:gd name="f41" fmla="val f3"/>
                              <a:gd name="f42" fmla="val f4"/>
                              <a:gd name="f43" fmla="+- f42 0 f40"/>
                              <a:gd name="f44" fmla="+- f41 0 f40"/>
                              <a:gd name="f45" fmla="*/ f44 1 469392"/>
                              <a:gd name="f46" fmla="*/ f43 1 936752"/>
                              <a:gd name="f47" fmla="*/ 0 1 f45"/>
                              <a:gd name="f48" fmla="*/ 469392 1 f45"/>
                              <a:gd name="f49" fmla="*/ 0 1 f46"/>
                              <a:gd name="f50" fmla="*/ 936752 1 f46"/>
                              <a:gd name="f51" fmla="*/ f47 f38 1"/>
                              <a:gd name="f52" fmla="*/ f48 f38 1"/>
                              <a:gd name="f53" fmla="*/ f50 f39 1"/>
                              <a:gd name="f54" fmla="*/ f49 f39 1"/>
                            </a:gdLst>
                            <a:ahLst/>
                            <a:cxnLst>
                              <a:cxn ang="3cd4">
                                <a:pos x="hc" y="t"/>
                              </a:cxn>
                              <a:cxn ang="0">
                                <a:pos x="r" y="vc"/>
                              </a:cxn>
                              <a:cxn ang="cd4">
                                <a:pos x="hc" y="b"/>
                              </a:cxn>
                              <a:cxn ang="cd2">
                                <a:pos x="l" y="vc"/>
                              </a:cxn>
                            </a:cxnLst>
                            <a:rect l="f51" t="f54" r="f52" b="f53"/>
                            <a:pathLst>
                              <a:path w="469392" h="936752">
                                <a:moveTo>
                                  <a:pt x="f5" y="f2"/>
                                </a:moveTo>
                                <a:lnTo>
                                  <a:pt x="f3" y="f6"/>
                                </a:lnTo>
                                <a:lnTo>
                                  <a:pt x="f7" y="f8"/>
                                </a:lnTo>
                                <a:lnTo>
                                  <a:pt x="f9" y="f10"/>
                                </a:lnTo>
                                <a:cubicBezTo>
                                  <a:pt x="f11" y="f12"/>
                                  <a:pt x="f13" y="f14"/>
                                  <a:pt x="f15" y="f16"/>
                                </a:cubicBezTo>
                                <a:cubicBezTo>
                                  <a:pt x="f17" y="f18"/>
                                  <a:pt x="f19" y="f20"/>
                                  <a:pt x="f13" y="f21"/>
                                </a:cubicBezTo>
                                <a:lnTo>
                                  <a:pt x="f22" y="f4"/>
                                </a:lnTo>
                                <a:lnTo>
                                  <a:pt x="f23" y="f24"/>
                                </a:lnTo>
                                <a:cubicBezTo>
                                  <a:pt x="f2" y="f25"/>
                                  <a:pt x="f26" y="f27"/>
                                  <a:pt x="f28" y="f29"/>
                                </a:cubicBezTo>
                                <a:cubicBezTo>
                                  <a:pt x="f30" y="f31"/>
                                  <a:pt x="f32" y="f33"/>
                                  <a:pt x="f34" y="f35"/>
                                </a:cubicBezTo>
                                <a:lnTo>
                                  <a:pt x="f36" y="f37"/>
                                </a:lnTo>
                                <a:lnTo>
                                  <a:pt x="f5" y="f2"/>
                                </a:lnTo>
                                <a:close/>
                              </a:path>
                            </a:pathLst>
                          </a:custGeom>
                          <a:solidFill>
                            <a:srgbClr val="000000"/>
                          </a:solidFill>
                          <a:ln cap="flat">
                            <a:noFill/>
                            <a:prstDash val="solid"/>
                          </a:ln>
                        </wps:spPr>
                        <wps:bodyPr lIns="0" tIns="0" rIns="0" bIns="0"/>
                      </wps:wsp>
                    </wpg:wgp>
                  </a:graphicData>
                </a:graphic>
              </wp:inline>
            </w:drawing>
          </mc:Choice>
          <mc:Fallback>
            <w:pict>
              <v:group w14:anchorId="37C39C27" id="Group 5655" o:spid="_x0000_s1229" style="width:473.15pt;height:302.4pt;mso-position-horizontal-relative:char;mso-position-vertical-relative:line" coordsize="60087,384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&#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">
                <v:rect id="Rectangle 656" o:spid="_x0000_s1230" style="position:absolute;left:3952;top:3335;width:38252;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36C232B7" w14:textId="77777777" w:rsidR="0096536C" w:rsidRDefault="00537B24">
                        <w:pPr>
                          <w:spacing w:after="160" w:line="256" w:lineRule="auto"/>
                          <w:ind w:left="0" w:firstLine="0"/>
                          <w:rPr>
                            <w:b/>
                            <w:bCs/>
                          </w:rPr>
                        </w:pPr>
                        <w:r>
                          <w:rPr>
                            <w:b/>
                            <w:bCs/>
                          </w:rPr>
                          <w:t xml:space="preserve">Formulario Gestión de </w:t>
                        </w:r>
                        <w:r>
                          <w:rPr>
                            <w:b/>
                            <w:bCs/>
                          </w:rPr>
                          <w:t>Clientes</w:t>
                        </w:r>
                      </w:p>
                    </w:txbxContent>
                  </v:textbox>
                </v:rect>
                <v:rect id="Rectangle 657" o:spid="_x0000_s1231" style="position:absolute;left:32731;top:401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1C2EC63C" w14:textId="77777777" w:rsidR="0096536C" w:rsidRDefault="00537B24">
                        <w:pPr>
                          <w:spacing w:after="160" w:line="256" w:lineRule="auto"/>
                          <w:ind w:left="0" w:firstLine="0"/>
                        </w:pPr>
                        <w:r>
                          <w:rPr>
                            <w:b/>
                          </w:rPr>
                          <w:t xml:space="preserve"> </w:t>
                        </w:r>
                      </w:p>
                    </w:txbxContent>
                  </v:textbox>
                </v:rect>
                <v:rect id="Rectangle 658" o:spid="_x0000_s1232" style="position:absolute;left:33097;top:401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0E70A33B" w14:textId="77777777" w:rsidR="0096536C" w:rsidRDefault="00537B24">
                        <w:pPr>
                          <w:spacing w:after="160" w:line="256" w:lineRule="auto"/>
                          <w:ind w:left="0" w:firstLine="0"/>
                        </w:pPr>
                        <w:r>
                          <w:rPr>
                            <w:b/>
                          </w:rPr>
                          <w:t xml:space="preserve"> </w:t>
                        </w:r>
                      </w:p>
                    </w:txbxContent>
                  </v:textbox>
                </v:rect>
                <v:rect id="Rectangle 659" o:spid="_x0000_s1233" style="position:absolute;left:56342;top:3615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43EC0F49" w14:textId="77777777" w:rsidR="0096536C" w:rsidRDefault="00537B24">
                        <w:pPr>
                          <w:spacing w:after="160" w:line="256" w:lineRule="auto"/>
                          <w:ind w:left="0" w:firstLine="0"/>
                        </w:pPr>
                        <w:r>
                          <w:t xml:space="preserve"> </w:t>
                        </w:r>
                      </w:p>
                    </w:txbxContent>
                  </v:textbox>
                </v:rect>
                <v:shape id="Picture 722" o:spid="_x0000_s1234" type="#_x0000_t75" style="position:absolute;left:3946;top:6008;width:52387;height:31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">
                  <v:imagedata r:id="rId90" o:title=""/>
                </v:shape>
                <v:shape id="Shape 723" o:spid="_x0000_s1235" style="position:absolute;top:22829;width:8791;height:8278;visibility:visible;mso-wrap-style:square;v-text-anchor:top" coordsize="879107,827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" path="m879107,l852564,89788v-508,1651,-2286,2668,-3937,2160c846976,91439,845960,89662,846468,88011l868176,14622,4343,827786,,823213,863902,10008,789318,27305v-1778,381,-3429,-762,-3810,-2413c785127,23240,786143,21462,787921,21082l879107,xe" fillcolor="black" stroked="f">
                  <v:path arrowok="t" o:connecttype="custom" o:connectlocs="439552,0;879104,413894;439552,827788;0,413894" o:connectangles="270,0,90,180" textboxrect="0,0,879107,827786"/>
                </v:shape>
                <v:shape id="Shape 724" o:spid="_x0000_s1236" style="position:absolute;left:51666;top:2987;width:8421;height:6748;visibility:visible;mso-wrap-style:square;v-text-anchor:top" coordsize="842137,674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" path="m838073,r4064,4953l16149,666046,91694,654939v1778,-253,3302,889,3556,2667c95504,659257,94361,660909,92583,661162l,674878,33655,587502v635,-1651,2413,-2413,4064,-1778c39370,586360,40259,588137,39624,589788l12073,661203,838073,xe" fillcolor="black" stroked="f">
                  <v:path arrowok="t" o:connecttype="custom" o:connectlocs="421067,0;842134,337441;421067,674882;0,337441" o:connectangles="270,0,90,180" textboxrect="0,0,842137,674878"/>
                </v:shape>
                <v:shape id="Shape 725" o:spid="_x0000_s1237" style="position:absolute;left:4827;top:1012;width:10834;height:9308;visibility:visible;mso-wrap-style:square;v-text-anchor:top" coordsize="1083475,930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" path="m4140,l1071894,916653r-24995,-72230c1046264,842772,1047153,840867,1048804,840359v1651,-635,3429,254,4064,1905l1083475,930784,991400,913892v-1778,-254,-2921,-1905,-2540,-3683c989114,908431,990765,907288,992543,907669r75079,13741l,4826,4140,xe" fillcolor="black" stroked="f">
                  <v:path arrowok="t" o:connecttype="custom" o:connectlocs="541736,0;1083472,465393;541736,930786;0,465393" o:connectangles="270,0,90,180" textboxrect="0,0,1083475,930784"/>
                </v:shape>
                <v:shape id="Shape 726" o:spid="_x0000_s1238" style="position:absolute;left:30842;top:1464;width:2776;height:7617;visibility:visible;mso-wrap-style:square;v-text-anchor:top" coordsize="277622,761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" path="m271526,r6096,2032l27995,745659,85598,695325v1270,-1143,3302,-1016,4445,254c91186,696976,91059,698881,89789,700024l19304,761747,254,670052c,668274,1016,666623,2794,666242v1651,-254,3302,762,3683,2540l22007,743677,271526,xe" fillcolor="black" stroked="f">
                  <v:path arrowok="t" o:connecttype="custom" o:connectlocs="138810,0;277620,380875;138810,761750;0,380875" o:connectangles="270,0,90,180" textboxrect="0,0,277622,761747"/>
                </v:shape>
                <v:shape id="Shape 727" o:spid="_x0000_s1239" style="position:absolute;left:40180;width:4694;height:9367;visibility:visible;mso-wrap-style:square;v-text-anchor:top" coordsize="469392,936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" path="m463804,r5588,2794l17620,922033,81407,879729v1397,-1016,3429,-635,4318,889c86741,882014,86360,884047,84836,884936l6858,936752,127,843407c,841629,1397,840105,3175,839977v1651,-126,3175,1144,3302,2922l11975,919100,463804,xe" fillcolor="black" stroked="f">
                  <v:path arrowok="t" o:connecttype="custom" o:connectlocs="234694,0;469388,468374;234694,936747;0,468374" o:connectangles="270,0,90,180" textboxrect="0,0,469392,936752"/>
                </v:shape>
                <w10:anchorlock/>
              </v:group>
            </w:pict>
          </mc:Fallback>
        </mc:AlternateContent>
      </w:r>
    </w:p>
    <w:p w14:paraId="714F12F7" w14:textId="77777777" w:rsidR="0096536C" w:rsidRDefault="00537B24">
      <w:pPr>
        <w:ind w:left="730"/>
      </w:pPr>
      <w:r>
        <w:t xml:space="preserve">Formulario que aparte de que añade nuevos empeños gestiona a los usuarios, calcula los usuarios existentes y cuantas transacciones han hecho a partir de sus transacciones pasadas. </w:t>
      </w:r>
    </w:p>
    <w:p w14:paraId="01977416" w14:textId="77777777" w:rsidR="0096536C" w:rsidRDefault="00537B24">
      <w:pPr>
        <w:spacing w:after="0" w:line="256" w:lineRule="auto"/>
        <w:ind w:left="720" w:firstLine="0"/>
      </w:pPr>
      <w:r>
        <w:t xml:space="preserve"> </w:t>
      </w:r>
    </w:p>
    <w:p w14:paraId="2A4D2844" w14:textId="77777777" w:rsidR="0096536C" w:rsidRDefault="00537B24">
      <w:pPr>
        <w:spacing w:after="5" w:line="251" w:lineRule="auto"/>
        <w:ind w:left="730"/>
      </w:pPr>
      <w:r>
        <w:rPr>
          <w:b/>
        </w:rPr>
        <w:t xml:space="preserve">componentes principales: </w:t>
      </w:r>
    </w:p>
    <w:p w14:paraId="6D0E7BFD" w14:textId="77777777" w:rsidR="0096536C" w:rsidRDefault="00537B24">
      <w:pPr>
        <w:ind w:left="730"/>
      </w:pPr>
      <w:proofErr w:type="spellStart"/>
      <w:r>
        <w:t>TextBox</w:t>
      </w:r>
      <w:proofErr w:type="spellEnd"/>
      <w:r>
        <w:t xml:space="preserve"> </w:t>
      </w:r>
      <w:r>
        <w:t xml:space="preserve">"Cliente" (parte superior): </w:t>
      </w:r>
    </w:p>
    <w:p w14:paraId="5FB78298" w14:textId="77777777" w:rsidR="0096536C" w:rsidRDefault="00537B24">
      <w:pPr>
        <w:numPr>
          <w:ilvl w:val="0"/>
          <w:numId w:val="11"/>
        </w:numPr>
        <w:spacing w:after="167" w:line="251" w:lineRule="auto"/>
        <w:ind w:hanging="360"/>
      </w:pPr>
      <w:r>
        <w:t xml:space="preserve">Uso: muestra información de cliente seleccionado con clic en el data </w:t>
      </w:r>
      <w:proofErr w:type="spellStart"/>
      <w:r>
        <w:t>greed</w:t>
      </w:r>
      <w:proofErr w:type="spellEnd"/>
      <w:r>
        <w:t xml:space="preserve"> </w:t>
      </w:r>
      <w:proofErr w:type="spellStart"/>
      <w:r>
        <w:t>vew</w:t>
      </w:r>
      <w:proofErr w:type="spellEnd"/>
      <w:r>
        <w:t xml:space="preserve"> </w:t>
      </w:r>
    </w:p>
    <w:p w14:paraId="1E19F62F" w14:textId="77777777" w:rsidR="0096536C" w:rsidRDefault="00537B24">
      <w:pPr>
        <w:numPr>
          <w:ilvl w:val="0"/>
          <w:numId w:val="11"/>
        </w:numPr>
        <w:spacing w:after="167" w:line="251" w:lineRule="auto"/>
        <w:ind w:hanging="360"/>
      </w:pPr>
      <w:r>
        <w:t xml:space="preserve">Validaciones:  </w:t>
      </w:r>
    </w:p>
    <w:p w14:paraId="6506314E" w14:textId="77777777" w:rsidR="0096536C" w:rsidRDefault="00537B24">
      <w:pPr>
        <w:spacing w:after="1" w:line="396" w:lineRule="auto"/>
        <w:ind w:left="355" w:right="3660" w:firstLine="360"/>
      </w:pPr>
      <w:r>
        <w:rPr>
          <w:b/>
        </w:rPr>
        <w:t xml:space="preserve">Botón "Eliminar" (icono de papelera):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Uso: Elimina el cliente seleccionado </w:t>
      </w:r>
    </w:p>
    <w:p w14:paraId="399E5B12" w14:textId="77777777" w:rsidR="0096536C" w:rsidRDefault="00537B24">
      <w:pPr>
        <w:numPr>
          <w:ilvl w:val="0"/>
          <w:numId w:val="11"/>
        </w:numPr>
        <w:spacing w:after="167" w:line="251" w:lineRule="auto"/>
        <w:ind w:hanging="360"/>
      </w:pPr>
      <w:r>
        <w:t xml:space="preserve">Validaciones:  </w:t>
      </w:r>
    </w:p>
    <w:p w14:paraId="0B18A44C" w14:textId="77777777" w:rsidR="0096536C" w:rsidRDefault="00537B24">
      <w:pPr>
        <w:numPr>
          <w:ilvl w:val="1"/>
          <w:numId w:val="11"/>
        </w:numPr>
        <w:spacing w:after="0" w:line="403" w:lineRule="auto"/>
        <w:ind w:right="396" w:hanging="360"/>
      </w:pPr>
      <w:r>
        <w:t>Debe tener un cliente seleccionado e</w:t>
      </w:r>
      <w:r>
        <w:t xml:space="preserve">n el </w:t>
      </w:r>
      <w:proofErr w:type="spellStart"/>
      <w:r>
        <w:t>DataGridView</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Mostrar mensaje de confirmación antes de eliminar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Verificar que no tenga transacciones pendientes antes de eliminar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Validar conexión a base de datos </w:t>
      </w:r>
    </w:p>
    <w:p w14:paraId="4B63BA85" w14:textId="77777777" w:rsidR="0096536C" w:rsidRDefault="00537B24">
      <w:pPr>
        <w:spacing w:after="165" w:line="251" w:lineRule="auto"/>
        <w:ind w:left="730"/>
      </w:pPr>
      <w:r>
        <w:rPr>
          <w:b/>
        </w:rPr>
        <w:t xml:space="preserve">Botón "Editar" (icono de </w:t>
      </w:r>
      <w:proofErr w:type="spellStart"/>
      <w:r>
        <w:rPr>
          <w:b/>
        </w:rPr>
        <w:t>check</w:t>
      </w:r>
      <w:proofErr w:type="spellEnd"/>
      <w:r>
        <w:rPr>
          <w:b/>
        </w:rPr>
        <w:t xml:space="preserve"> y lápiz): </w:t>
      </w:r>
    </w:p>
    <w:p w14:paraId="4BF76206" w14:textId="77777777" w:rsidR="0096536C" w:rsidRDefault="00537B24">
      <w:pPr>
        <w:numPr>
          <w:ilvl w:val="0"/>
          <w:numId w:val="11"/>
        </w:numPr>
        <w:spacing w:after="167" w:line="251" w:lineRule="auto"/>
        <w:ind w:hanging="360"/>
      </w:pPr>
      <w:r>
        <w:t>Uso: Permite modificar datos del clie</w:t>
      </w:r>
      <w:r>
        <w:t xml:space="preserve">nte seleccionado </w:t>
      </w:r>
    </w:p>
    <w:p w14:paraId="6C78549F" w14:textId="77777777" w:rsidR="0096536C" w:rsidRDefault="00537B24">
      <w:pPr>
        <w:numPr>
          <w:ilvl w:val="0"/>
          <w:numId w:val="11"/>
        </w:numPr>
        <w:spacing w:after="167" w:line="251" w:lineRule="auto"/>
        <w:ind w:hanging="360"/>
      </w:pPr>
      <w:r>
        <w:t xml:space="preserve">Validaciones:  </w:t>
      </w:r>
    </w:p>
    <w:p w14:paraId="5F534CCC" w14:textId="77777777" w:rsidR="0096536C" w:rsidRDefault="00537B24">
      <w:pPr>
        <w:numPr>
          <w:ilvl w:val="1"/>
          <w:numId w:val="11"/>
        </w:numPr>
        <w:spacing w:after="167" w:line="251" w:lineRule="auto"/>
        <w:ind w:right="396" w:hanging="360"/>
      </w:pPr>
      <w:r>
        <w:lastRenderedPageBreak/>
        <w:t xml:space="preserve">Debe tener un cliente seleccionado </w:t>
      </w:r>
    </w:p>
    <w:p w14:paraId="19B623D3" w14:textId="77777777" w:rsidR="0096536C" w:rsidRDefault="00537B24">
      <w:pPr>
        <w:spacing w:after="165" w:line="251" w:lineRule="auto"/>
        <w:ind w:left="730"/>
      </w:pPr>
      <w:r>
        <w:rPr>
          <w:b/>
        </w:rPr>
        <w:t xml:space="preserve">Botón "Agregar Cliente" (icono de persona): </w:t>
      </w:r>
    </w:p>
    <w:p w14:paraId="7B8916D6" w14:textId="77777777" w:rsidR="0096536C" w:rsidRDefault="00537B24">
      <w:pPr>
        <w:numPr>
          <w:ilvl w:val="0"/>
          <w:numId w:val="11"/>
        </w:numPr>
        <w:spacing w:after="1" w:line="396" w:lineRule="auto"/>
        <w:ind w:hanging="360"/>
      </w:pPr>
      <w:r>
        <w:t xml:space="preserve">Uso: Abre formulario para registrar nuevo cliente </w:t>
      </w:r>
      <w:proofErr w:type="spellStart"/>
      <w:r>
        <w:rPr>
          <w:b/>
        </w:rPr>
        <w:t>DataGridView</w:t>
      </w:r>
      <w:proofErr w:type="spellEnd"/>
      <w:r>
        <w:rPr>
          <w:b/>
        </w:rPr>
        <w:t xml:space="preserve"> "Clientes actuales": </w:t>
      </w:r>
    </w:p>
    <w:p w14:paraId="553E10FE" w14:textId="77777777" w:rsidR="0096536C" w:rsidRDefault="00537B24">
      <w:pPr>
        <w:numPr>
          <w:ilvl w:val="0"/>
          <w:numId w:val="11"/>
        </w:numPr>
        <w:spacing w:after="160" w:line="256" w:lineRule="auto"/>
        <w:ind w:hanging="360"/>
      </w:pPr>
      <w:r>
        <w:t>Uso: Muestra listado de clientes registrados Característ</w:t>
      </w:r>
      <w:r>
        <w:t xml:space="preserve">icas: </w:t>
      </w:r>
    </w:p>
    <w:p w14:paraId="491EC6DA" w14:textId="77777777" w:rsidR="0096536C" w:rsidRDefault="00537B24">
      <w:pPr>
        <w:numPr>
          <w:ilvl w:val="0"/>
          <w:numId w:val="11"/>
        </w:numPr>
        <w:spacing w:after="167" w:line="251" w:lineRule="auto"/>
        <w:ind w:hanging="360"/>
      </w:pPr>
      <w:r>
        <w:t xml:space="preserve">Columnas: Nombre, Número de cliente, Cédula </w:t>
      </w:r>
    </w:p>
    <w:p w14:paraId="3CBF6639" w14:textId="77777777" w:rsidR="0096536C" w:rsidRDefault="0096536C">
      <w:pPr>
        <w:spacing w:after="167" w:line="251" w:lineRule="auto"/>
        <w:ind w:left="705" w:firstLine="0"/>
      </w:pPr>
    </w:p>
    <w:p w14:paraId="15C1680F" w14:textId="77777777" w:rsidR="0096536C" w:rsidRDefault="0096536C">
      <w:pPr>
        <w:spacing w:after="141" w:line="256" w:lineRule="auto"/>
        <w:ind w:left="0" w:firstLine="0"/>
      </w:pPr>
    </w:p>
    <w:p w14:paraId="37C1C8A3" w14:textId="77777777" w:rsidR="0096536C" w:rsidRDefault="00537B24">
      <w:pPr>
        <w:spacing w:after="0" w:line="256" w:lineRule="auto"/>
        <w:ind w:left="0" w:firstLine="0"/>
        <w:rPr>
          <w:rFonts w:ascii="Calibri" w:eastAsia="Calibri" w:hAnsi="Calibri" w:cs="Calibri"/>
          <w:sz w:val="22"/>
        </w:rPr>
      </w:pPr>
      <w:r>
        <w:rPr>
          <w:rFonts w:ascii="Calibri" w:eastAsia="Calibri" w:hAnsi="Calibri" w:cs="Calibri"/>
          <w:sz w:val="22"/>
        </w:rPr>
        <w:t xml:space="preserve"> </w:t>
      </w:r>
    </w:p>
    <w:p w14:paraId="203AF01B" w14:textId="77777777" w:rsidR="0096536C" w:rsidRDefault="0096536C">
      <w:pPr>
        <w:spacing w:after="0" w:line="256" w:lineRule="auto"/>
        <w:ind w:left="0" w:firstLine="0"/>
        <w:rPr>
          <w:rFonts w:ascii="Calibri" w:eastAsia="Calibri" w:hAnsi="Calibri" w:cs="Calibri"/>
          <w:sz w:val="22"/>
        </w:rPr>
      </w:pPr>
    </w:p>
    <w:p w14:paraId="1019FBF3" w14:textId="77777777" w:rsidR="0096536C" w:rsidRDefault="0096536C">
      <w:pPr>
        <w:spacing w:after="0" w:line="256" w:lineRule="auto"/>
        <w:ind w:left="0" w:firstLine="0"/>
        <w:rPr>
          <w:rFonts w:ascii="Calibri" w:eastAsia="Calibri" w:hAnsi="Calibri" w:cs="Calibri"/>
          <w:sz w:val="22"/>
        </w:rPr>
      </w:pPr>
    </w:p>
    <w:p w14:paraId="4FE35F56" w14:textId="77777777" w:rsidR="0096536C" w:rsidRDefault="0096536C">
      <w:pPr>
        <w:spacing w:after="0" w:line="256" w:lineRule="auto"/>
        <w:ind w:left="0" w:firstLine="0"/>
        <w:rPr>
          <w:rFonts w:ascii="Calibri" w:eastAsia="Calibri" w:hAnsi="Calibri" w:cs="Calibri"/>
          <w:sz w:val="22"/>
        </w:rPr>
      </w:pPr>
    </w:p>
    <w:p w14:paraId="60CD39B6" w14:textId="77777777" w:rsidR="0096536C" w:rsidRDefault="0096536C">
      <w:pPr>
        <w:spacing w:after="0" w:line="256" w:lineRule="auto"/>
        <w:ind w:left="0" w:firstLine="0"/>
        <w:rPr>
          <w:rFonts w:ascii="Calibri" w:eastAsia="Calibri" w:hAnsi="Calibri" w:cs="Calibri"/>
          <w:sz w:val="22"/>
        </w:rPr>
      </w:pPr>
    </w:p>
    <w:p w14:paraId="3C2BE24B" w14:textId="77777777" w:rsidR="0096536C" w:rsidRDefault="0096536C">
      <w:pPr>
        <w:spacing w:after="0" w:line="256" w:lineRule="auto"/>
        <w:ind w:left="0" w:firstLine="0"/>
        <w:rPr>
          <w:rFonts w:ascii="Calibri" w:eastAsia="Calibri" w:hAnsi="Calibri" w:cs="Calibri"/>
          <w:sz w:val="22"/>
        </w:rPr>
      </w:pPr>
    </w:p>
    <w:p w14:paraId="7A9535A7" w14:textId="77777777" w:rsidR="0096536C" w:rsidRDefault="0096536C">
      <w:pPr>
        <w:spacing w:after="0" w:line="256" w:lineRule="auto"/>
        <w:ind w:left="0" w:firstLine="0"/>
        <w:rPr>
          <w:rFonts w:ascii="Calibri" w:eastAsia="Calibri" w:hAnsi="Calibri" w:cs="Calibri"/>
          <w:sz w:val="22"/>
        </w:rPr>
      </w:pPr>
    </w:p>
    <w:p w14:paraId="493842C6" w14:textId="77777777" w:rsidR="0096536C" w:rsidRDefault="0096536C">
      <w:pPr>
        <w:spacing w:after="0" w:line="256" w:lineRule="auto"/>
        <w:ind w:left="0" w:firstLine="0"/>
        <w:rPr>
          <w:rFonts w:ascii="Calibri" w:eastAsia="Calibri" w:hAnsi="Calibri" w:cs="Calibri"/>
          <w:sz w:val="22"/>
        </w:rPr>
      </w:pPr>
    </w:p>
    <w:p w14:paraId="0E66908E" w14:textId="77777777" w:rsidR="0096536C" w:rsidRDefault="0096536C">
      <w:pPr>
        <w:spacing w:after="0" w:line="256" w:lineRule="auto"/>
        <w:ind w:left="0" w:firstLine="0"/>
        <w:rPr>
          <w:rFonts w:ascii="Calibri" w:eastAsia="Calibri" w:hAnsi="Calibri" w:cs="Calibri"/>
          <w:sz w:val="22"/>
        </w:rPr>
      </w:pPr>
    </w:p>
    <w:p w14:paraId="0FC45D46" w14:textId="77777777" w:rsidR="0096536C" w:rsidRDefault="0096536C">
      <w:pPr>
        <w:spacing w:after="0" w:line="256" w:lineRule="auto"/>
        <w:ind w:left="0" w:firstLine="0"/>
        <w:rPr>
          <w:rFonts w:ascii="Calibri" w:eastAsia="Calibri" w:hAnsi="Calibri" w:cs="Calibri"/>
          <w:sz w:val="22"/>
        </w:rPr>
      </w:pPr>
    </w:p>
    <w:p w14:paraId="7B3AF70E" w14:textId="77777777" w:rsidR="0096536C" w:rsidRDefault="0096536C">
      <w:pPr>
        <w:spacing w:after="0" w:line="256" w:lineRule="auto"/>
        <w:ind w:left="0" w:firstLine="0"/>
        <w:rPr>
          <w:rFonts w:ascii="Calibri" w:eastAsia="Calibri" w:hAnsi="Calibri" w:cs="Calibri"/>
          <w:sz w:val="22"/>
        </w:rPr>
      </w:pPr>
    </w:p>
    <w:p w14:paraId="2024CFDF" w14:textId="77777777" w:rsidR="0096536C" w:rsidRDefault="0096536C">
      <w:pPr>
        <w:spacing w:after="0" w:line="256" w:lineRule="auto"/>
        <w:ind w:left="0" w:firstLine="0"/>
        <w:rPr>
          <w:rFonts w:ascii="Calibri" w:eastAsia="Calibri" w:hAnsi="Calibri" w:cs="Calibri"/>
          <w:sz w:val="22"/>
        </w:rPr>
      </w:pPr>
    </w:p>
    <w:p w14:paraId="3F47542F" w14:textId="77777777" w:rsidR="0096536C" w:rsidRDefault="0096536C">
      <w:pPr>
        <w:spacing w:after="0" w:line="256" w:lineRule="auto"/>
        <w:ind w:left="0" w:firstLine="0"/>
        <w:rPr>
          <w:rFonts w:ascii="Calibri" w:eastAsia="Calibri" w:hAnsi="Calibri" w:cs="Calibri"/>
          <w:sz w:val="22"/>
        </w:rPr>
      </w:pPr>
    </w:p>
    <w:p w14:paraId="2E75756D" w14:textId="77777777" w:rsidR="0096536C" w:rsidRDefault="0096536C">
      <w:pPr>
        <w:spacing w:after="0" w:line="256" w:lineRule="auto"/>
        <w:ind w:left="0" w:firstLine="0"/>
        <w:rPr>
          <w:rFonts w:ascii="Calibri" w:eastAsia="Calibri" w:hAnsi="Calibri" w:cs="Calibri"/>
          <w:sz w:val="22"/>
        </w:rPr>
      </w:pPr>
    </w:p>
    <w:p w14:paraId="6B26B514" w14:textId="77777777" w:rsidR="0096536C" w:rsidRDefault="0096536C">
      <w:pPr>
        <w:spacing w:after="0" w:line="256" w:lineRule="auto"/>
        <w:ind w:left="0" w:firstLine="0"/>
        <w:rPr>
          <w:rFonts w:ascii="Calibri" w:eastAsia="Calibri" w:hAnsi="Calibri" w:cs="Calibri"/>
          <w:sz w:val="22"/>
        </w:rPr>
      </w:pPr>
    </w:p>
    <w:p w14:paraId="46FDC257" w14:textId="77777777" w:rsidR="0096536C" w:rsidRDefault="0096536C">
      <w:pPr>
        <w:spacing w:after="0" w:line="256" w:lineRule="auto"/>
        <w:ind w:left="0" w:firstLine="0"/>
        <w:rPr>
          <w:rFonts w:ascii="Calibri" w:eastAsia="Calibri" w:hAnsi="Calibri" w:cs="Calibri"/>
          <w:sz w:val="22"/>
        </w:rPr>
      </w:pPr>
    </w:p>
    <w:p w14:paraId="10156A09" w14:textId="77777777" w:rsidR="0096536C" w:rsidRDefault="0096536C">
      <w:pPr>
        <w:spacing w:after="0" w:line="256" w:lineRule="auto"/>
        <w:ind w:left="0" w:firstLine="0"/>
        <w:rPr>
          <w:rFonts w:ascii="Calibri" w:eastAsia="Calibri" w:hAnsi="Calibri" w:cs="Calibri"/>
          <w:sz w:val="22"/>
        </w:rPr>
      </w:pPr>
    </w:p>
    <w:p w14:paraId="20919A5D" w14:textId="77777777" w:rsidR="0096536C" w:rsidRDefault="0096536C">
      <w:pPr>
        <w:spacing w:after="0" w:line="256" w:lineRule="auto"/>
        <w:ind w:left="0" w:firstLine="0"/>
        <w:rPr>
          <w:rFonts w:ascii="Calibri" w:eastAsia="Calibri" w:hAnsi="Calibri" w:cs="Calibri"/>
          <w:sz w:val="22"/>
        </w:rPr>
      </w:pPr>
    </w:p>
    <w:p w14:paraId="0CDB9304" w14:textId="77777777" w:rsidR="0096536C" w:rsidRDefault="0096536C">
      <w:pPr>
        <w:spacing w:after="0" w:line="256" w:lineRule="auto"/>
        <w:ind w:left="0" w:firstLine="0"/>
        <w:rPr>
          <w:rFonts w:ascii="Calibri" w:eastAsia="Calibri" w:hAnsi="Calibri" w:cs="Calibri"/>
          <w:sz w:val="22"/>
        </w:rPr>
      </w:pPr>
    </w:p>
    <w:p w14:paraId="5EA3C0E4" w14:textId="77777777" w:rsidR="0096536C" w:rsidRDefault="0096536C">
      <w:pPr>
        <w:spacing w:after="0" w:line="256" w:lineRule="auto"/>
        <w:ind w:left="0" w:firstLine="0"/>
        <w:rPr>
          <w:rFonts w:ascii="Calibri" w:eastAsia="Calibri" w:hAnsi="Calibri" w:cs="Calibri"/>
          <w:sz w:val="22"/>
        </w:rPr>
      </w:pPr>
    </w:p>
    <w:p w14:paraId="4B2BCCC2" w14:textId="77777777" w:rsidR="0096536C" w:rsidRDefault="0096536C">
      <w:pPr>
        <w:spacing w:after="0" w:line="256" w:lineRule="auto"/>
        <w:ind w:left="0" w:firstLine="0"/>
        <w:rPr>
          <w:rFonts w:ascii="Calibri" w:eastAsia="Calibri" w:hAnsi="Calibri" w:cs="Calibri"/>
          <w:sz w:val="22"/>
        </w:rPr>
      </w:pPr>
    </w:p>
    <w:p w14:paraId="6A5B17D3" w14:textId="77777777" w:rsidR="0096536C" w:rsidRDefault="0096536C">
      <w:pPr>
        <w:spacing w:after="0" w:line="256" w:lineRule="auto"/>
        <w:ind w:left="0" w:firstLine="0"/>
        <w:rPr>
          <w:rFonts w:ascii="Calibri" w:eastAsia="Calibri" w:hAnsi="Calibri" w:cs="Calibri"/>
          <w:sz w:val="22"/>
        </w:rPr>
      </w:pPr>
    </w:p>
    <w:p w14:paraId="43ADE254" w14:textId="77777777" w:rsidR="0096536C" w:rsidRDefault="0096536C">
      <w:pPr>
        <w:spacing w:after="0" w:line="256" w:lineRule="auto"/>
        <w:ind w:left="0" w:firstLine="0"/>
        <w:rPr>
          <w:rFonts w:ascii="Calibri" w:eastAsia="Calibri" w:hAnsi="Calibri" w:cs="Calibri"/>
          <w:sz w:val="22"/>
        </w:rPr>
      </w:pPr>
    </w:p>
    <w:p w14:paraId="00D080D8" w14:textId="77777777" w:rsidR="0096536C" w:rsidRDefault="0096536C">
      <w:pPr>
        <w:spacing w:after="0" w:line="256" w:lineRule="auto"/>
        <w:ind w:left="0" w:firstLine="0"/>
        <w:rPr>
          <w:rFonts w:ascii="Calibri" w:eastAsia="Calibri" w:hAnsi="Calibri" w:cs="Calibri"/>
          <w:sz w:val="22"/>
        </w:rPr>
      </w:pPr>
    </w:p>
    <w:p w14:paraId="59EB8727" w14:textId="77777777" w:rsidR="0096536C" w:rsidRDefault="0096536C">
      <w:pPr>
        <w:spacing w:after="0" w:line="256" w:lineRule="auto"/>
        <w:ind w:left="0" w:firstLine="0"/>
        <w:rPr>
          <w:rFonts w:ascii="Calibri" w:eastAsia="Calibri" w:hAnsi="Calibri" w:cs="Calibri"/>
          <w:sz w:val="22"/>
        </w:rPr>
      </w:pPr>
    </w:p>
    <w:p w14:paraId="3BACD536" w14:textId="77777777" w:rsidR="0096536C" w:rsidRDefault="0096536C">
      <w:pPr>
        <w:spacing w:after="0" w:line="256" w:lineRule="auto"/>
        <w:ind w:left="0" w:firstLine="0"/>
        <w:rPr>
          <w:rFonts w:ascii="Calibri" w:eastAsia="Calibri" w:hAnsi="Calibri" w:cs="Calibri"/>
          <w:sz w:val="22"/>
        </w:rPr>
      </w:pPr>
    </w:p>
    <w:p w14:paraId="707C4916" w14:textId="77777777" w:rsidR="0096536C" w:rsidRDefault="00537B24">
      <w:pPr>
        <w:pStyle w:val="Ttulo2"/>
      </w:pPr>
      <w:bookmarkStart w:id="38" w:name="_Toc183613459"/>
      <w:r>
        <w:t>Formato Salidas (formularios de reportes y cómo van a salir los reportes) y sus descripciones</w:t>
      </w:r>
      <w:bookmarkEnd w:id="38"/>
    </w:p>
    <w:p w14:paraId="6B0CD457" w14:textId="77777777" w:rsidR="0096536C" w:rsidRDefault="00537B24">
      <w:pPr>
        <w:ind w:left="0" w:firstLine="0"/>
        <w:rPr>
          <w:b/>
          <w:bCs/>
        </w:rPr>
      </w:pPr>
      <w:r>
        <w:rPr>
          <w:b/>
          <w:bCs/>
        </w:rPr>
        <w:t xml:space="preserve">Salida de datos mediante Factura  </w:t>
      </w:r>
    </w:p>
    <w:p w14:paraId="663AF77A" w14:textId="77777777" w:rsidR="0096536C" w:rsidRDefault="0096536C">
      <w:pPr>
        <w:spacing w:after="0" w:line="256" w:lineRule="auto"/>
        <w:ind w:left="0" w:firstLine="0"/>
      </w:pPr>
    </w:p>
    <w:p w14:paraId="7F34F67B" w14:textId="77777777" w:rsidR="0096536C" w:rsidRDefault="00537B24">
      <w:pPr>
        <w:spacing w:after="179" w:line="256" w:lineRule="auto"/>
        <w:ind w:left="0" w:firstLine="0"/>
      </w:pPr>
      <w:r>
        <w:rPr>
          <w:rFonts w:ascii="Calibri" w:eastAsia="Calibri" w:hAnsi="Calibri" w:cs="Calibri"/>
          <w:noProof/>
          <w:sz w:val="22"/>
        </w:rPr>
        <w:lastRenderedPageBreak/>
        <mc:AlternateContent>
          <mc:Choice Requires="wpg">
            <w:drawing>
              <wp:inline distT="0" distB="0" distL="0" distR="0" wp14:anchorId="4D13CF43" wp14:editId="0C0317A2">
                <wp:extent cx="4706837" cy="5809959"/>
                <wp:effectExtent l="0" t="0" r="17563" b="291"/>
                <wp:docPr id="229" name="Group 2372"/>
                <wp:cNvGraphicFramePr/>
                <a:graphic xmlns:a="http://schemas.openxmlformats.org/drawingml/2006/main">
                  <a:graphicData uri="http://schemas.microsoft.com/office/word/2010/wordprocessingGroup">
                    <wpg:wgp>
                      <wpg:cNvGrpSpPr/>
                      <wpg:grpSpPr>
                        <a:xfrm>
                          <a:off x="0" y="0"/>
                          <a:ext cx="4706837" cy="5809959"/>
                          <a:chOff x="0" y="0"/>
                          <a:chExt cx="4706837" cy="5809959"/>
                        </a:xfrm>
                      </wpg:grpSpPr>
                      <pic:pic xmlns:pic="http://schemas.openxmlformats.org/drawingml/2006/picture">
                        <pic:nvPicPr>
                          <pic:cNvPr id="230" name="Picture 7"/>
                          <pic:cNvPicPr>
                            <a:picLocks noChangeAspect="1"/>
                          </pic:cNvPicPr>
                        </pic:nvPicPr>
                        <pic:blipFill>
                          <a:blip r:embed="rId101"/>
                          <a:stretch>
                            <a:fillRect/>
                          </a:stretch>
                        </pic:blipFill>
                        <pic:spPr>
                          <a:xfrm>
                            <a:off x="3127" y="0"/>
                            <a:ext cx="4252590" cy="5734687"/>
                          </a:xfrm>
                          <a:prstGeom prst="rect">
                            <a:avLst/>
                          </a:prstGeom>
                          <a:noFill/>
                          <a:ln>
                            <a:noFill/>
                            <a:prstDash/>
                          </a:ln>
                        </pic:spPr>
                      </pic:pic>
                      <pic:pic xmlns:pic="http://schemas.openxmlformats.org/drawingml/2006/picture">
                        <pic:nvPicPr>
                          <pic:cNvPr id="231" name="Picture 9"/>
                          <pic:cNvPicPr>
                            <a:picLocks noChangeAspect="1"/>
                          </pic:cNvPicPr>
                        </pic:nvPicPr>
                        <pic:blipFill>
                          <a:blip r:embed="rId102"/>
                          <a:stretch>
                            <a:fillRect/>
                          </a:stretch>
                        </pic:blipFill>
                        <pic:spPr>
                          <a:xfrm>
                            <a:off x="2788865" y="216347"/>
                            <a:ext cx="1030601" cy="975929"/>
                          </a:xfrm>
                          <a:prstGeom prst="rect">
                            <a:avLst/>
                          </a:prstGeom>
                          <a:noFill/>
                          <a:ln>
                            <a:noFill/>
                            <a:prstDash/>
                          </a:ln>
                        </pic:spPr>
                      </pic:pic>
                      <wps:wsp>
                        <wps:cNvPr id="232" name="Rectangle 27"/>
                        <wps:cNvSpPr/>
                        <wps:spPr>
                          <a:xfrm>
                            <a:off x="2583509" y="726234"/>
                            <a:ext cx="37856" cy="227630"/>
                          </a:xfrm>
                          <a:prstGeom prst="rect">
                            <a:avLst/>
                          </a:prstGeom>
                          <a:noFill/>
                          <a:ln cap="flat">
                            <a:noFill/>
                            <a:prstDash val="solid"/>
                          </a:ln>
                        </wps:spPr>
                        <wps:txbx>
                          <w:txbxContent>
                            <w:p w14:paraId="4795DF0D" w14:textId="77777777" w:rsidR="0096536C" w:rsidRDefault="00537B24">
                              <w:pPr>
                                <w:spacing w:after="160" w:line="256" w:lineRule="auto"/>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233" name="Rectangle 28"/>
                        <wps:cNvSpPr/>
                        <wps:spPr>
                          <a:xfrm>
                            <a:off x="2583509" y="1011225"/>
                            <a:ext cx="37856" cy="227630"/>
                          </a:xfrm>
                          <a:prstGeom prst="rect">
                            <a:avLst/>
                          </a:prstGeom>
                          <a:noFill/>
                          <a:ln cap="flat">
                            <a:noFill/>
                            <a:prstDash val="solid"/>
                          </a:ln>
                        </wps:spPr>
                        <wps:txbx>
                          <w:txbxContent>
                            <w:p w14:paraId="5BF1864E" w14:textId="77777777" w:rsidR="0096536C" w:rsidRDefault="00537B24">
                              <w:pPr>
                                <w:spacing w:after="160" w:line="256" w:lineRule="auto"/>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234" name="Rectangle 29"/>
                        <wps:cNvSpPr/>
                        <wps:spPr>
                          <a:xfrm>
                            <a:off x="0" y="1297734"/>
                            <a:ext cx="37856" cy="227630"/>
                          </a:xfrm>
                          <a:prstGeom prst="rect">
                            <a:avLst/>
                          </a:prstGeom>
                          <a:noFill/>
                          <a:ln cap="flat">
                            <a:noFill/>
                            <a:prstDash val="solid"/>
                          </a:ln>
                        </wps:spPr>
                        <wps:txbx>
                          <w:txbxContent>
                            <w:p w14:paraId="12578488" w14:textId="77777777" w:rsidR="0096536C" w:rsidRDefault="00537B24">
                              <w:pPr>
                                <w:spacing w:after="160" w:line="256" w:lineRule="auto"/>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235" name="Rectangle 30"/>
                        <wps:cNvSpPr/>
                        <wps:spPr>
                          <a:xfrm>
                            <a:off x="0" y="1582725"/>
                            <a:ext cx="37856" cy="227630"/>
                          </a:xfrm>
                          <a:prstGeom prst="rect">
                            <a:avLst/>
                          </a:prstGeom>
                          <a:noFill/>
                          <a:ln cap="flat">
                            <a:noFill/>
                            <a:prstDash val="solid"/>
                          </a:ln>
                        </wps:spPr>
                        <wps:txbx>
                          <w:txbxContent>
                            <w:p w14:paraId="5ED6F1F4" w14:textId="77777777" w:rsidR="0096536C" w:rsidRDefault="00537B24">
                              <w:pPr>
                                <w:spacing w:after="160" w:line="256" w:lineRule="auto"/>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236" name="Rectangle 31"/>
                        <wps:cNvSpPr/>
                        <wps:spPr>
                          <a:xfrm>
                            <a:off x="0" y="1869234"/>
                            <a:ext cx="37856" cy="227630"/>
                          </a:xfrm>
                          <a:prstGeom prst="rect">
                            <a:avLst/>
                          </a:prstGeom>
                          <a:noFill/>
                          <a:ln cap="flat">
                            <a:noFill/>
                            <a:prstDash val="solid"/>
                          </a:ln>
                        </wps:spPr>
                        <wps:txbx>
                          <w:txbxContent>
                            <w:p w14:paraId="48621123" w14:textId="77777777" w:rsidR="0096536C" w:rsidRDefault="00537B24">
                              <w:pPr>
                                <w:spacing w:after="160" w:line="256" w:lineRule="auto"/>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237" name="Rectangle 32"/>
                        <wps:cNvSpPr/>
                        <wps:spPr>
                          <a:xfrm>
                            <a:off x="0" y="2154225"/>
                            <a:ext cx="37856" cy="227630"/>
                          </a:xfrm>
                          <a:prstGeom prst="rect">
                            <a:avLst/>
                          </a:prstGeom>
                          <a:noFill/>
                          <a:ln cap="flat">
                            <a:noFill/>
                            <a:prstDash val="solid"/>
                          </a:ln>
                        </wps:spPr>
                        <wps:txbx>
                          <w:txbxContent>
                            <w:p w14:paraId="0DB6C8E5" w14:textId="77777777" w:rsidR="0096536C" w:rsidRDefault="00537B24">
                              <w:pPr>
                                <w:spacing w:after="160" w:line="256" w:lineRule="auto"/>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238" name="Rectangle 33"/>
                        <wps:cNvSpPr/>
                        <wps:spPr>
                          <a:xfrm>
                            <a:off x="0" y="2439463"/>
                            <a:ext cx="37856" cy="227630"/>
                          </a:xfrm>
                          <a:prstGeom prst="rect">
                            <a:avLst/>
                          </a:prstGeom>
                          <a:noFill/>
                          <a:ln cap="flat">
                            <a:noFill/>
                            <a:prstDash val="solid"/>
                          </a:ln>
                        </wps:spPr>
                        <wps:txbx>
                          <w:txbxContent>
                            <w:p w14:paraId="65905BAF" w14:textId="77777777" w:rsidR="0096536C" w:rsidRDefault="00537B24">
                              <w:pPr>
                                <w:spacing w:after="160" w:line="256" w:lineRule="auto"/>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239" name="Rectangle 34"/>
                        <wps:cNvSpPr/>
                        <wps:spPr>
                          <a:xfrm>
                            <a:off x="2421962" y="2725972"/>
                            <a:ext cx="37856" cy="227630"/>
                          </a:xfrm>
                          <a:prstGeom prst="rect">
                            <a:avLst/>
                          </a:prstGeom>
                          <a:noFill/>
                          <a:ln cap="flat">
                            <a:noFill/>
                            <a:prstDash val="solid"/>
                          </a:ln>
                        </wps:spPr>
                        <wps:txbx>
                          <w:txbxContent>
                            <w:p w14:paraId="011C0F55" w14:textId="77777777" w:rsidR="0096536C" w:rsidRDefault="00537B24">
                              <w:pPr>
                                <w:spacing w:after="160" w:line="256" w:lineRule="auto"/>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240" name="Rectangle 35"/>
                        <wps:cNvSpPr/>
                        <wps:spPr>
                          <a:xfrm>
                            <a:off x="2421962" y="3010963"/>
                            <a:ext cx="37856" cy="227630"/>
                          </a:xfrm>
                          <a:prstGeom prst="rect">
                            <a:avLst/>
                          </a:prstGeom>
                          <a:noFill/>
                          <a:ln cap="flat">
                            <a:noFill/>
                            <a:prstDash val="solid"/>
                          </a:ln>
                        </wps:spPr>
                        <wps:txbx>
                          <w:txbxContent>
                            <w:p w14:paraId="7FD0FA36" w14:textId="77777777" w:rsidR="0096536C" w:rsidRDefault="00537B24">
                              <w:pPr>
                                <w:spacing w:after="160" w:line="256" w:lineRule="auto"/>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241" name="Rectangle 36"/>
                        <wps:cNvSpPr/>
                        <wps:spPr>
                          <a:xfrm>
                            <a:off x="2421962" y="3297472"/>
                            <a:ext cx="37856" cy="227630"/>
                          </a:xfrm>
                          <a:prstGeom prst="rect">
                            <a:avLst/>
                          </a:prstGeom>
                          <a:noFill/>
                          <a:ln cap="flat">
                            <a:noFill/>
                            <a:prstDash val="solid"/>
                          </a:ln>
                        </wps:spPr>
                        <wps:txbx>
                          <w:txbxContent>
                            <w:p w14:paraId="3EBBE9EE" w14:textId="77777777" w:rsidR="0096536C" w:rsidRDefault="00537B24">
                              <w:pPr>
                                <w:spacing w:after="160" w:line="256" w:lineRule="auto"/>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242" name="Rectangle 37"/>
                        <wps:cNvSpPr/>
                        <wps:spPr>
                          <a:xfrm>
                            <a:off x="2421962" y="3582463"/>
                            <a:ext cx="37856" cy="227630"/>
                          </a:xfrm>
                          <a:prstGeom prst="rect">
                            <a:avLst/>
                          </a:prstGeom>
                          <a:noFill/>
                          <a:ln cap="flat">
                            <a:noFill/>
                            <a:prstDash val="solid"/>
                          </a:ln>
                        </wps:spPr>
                        <wps:txbx>
                          <w:txbxContent>
                            <w:p w14:paraId="0121B4B2" w14:textId="77777777" w:rsidR="0096536C" w:rsidRDefault="00537B24">
                              <w:pPr>
                                <w:spacing w:after="160" w:line="256" w:lineRule="auto"/>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243" name="Rectangle 44"/>
                        <wps:cNvSpPr/>
                        <wps:spPr>
                          <a:xfrm>
                            <a:off x="0" y="5582329"/>
                            <a:ext cx="37856" cy="227630"/>
                          </a:xfrm>
                          <a:prstGeom prst="rect">
                            <a:avLst/>
                          </a:prstGeom>
                          <a:noFill/>
                          <a:ln cap="flat">
                            <a:noFill/>
                            <a:prstDash val="solid"/>
                          </a:ln>
                        </wps:spPr>
                        <wps:txbx>
                          <w:txbxContent>
                            <w:p w14:paraId="5FE6A2AD" w14:textId="77777777" w:rsidR="0096536C" w:rsidRDefault="00537B24">
                              <w:pPr>
                                <w:spacing w:after="160" w:line="256" w:lineRule="auto"/>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244" name="Rectangle 45"/>
                        <wps:cNvSpPr/>
                        <wps:spPr>
                          <a:xfrm>
                            <a:off x="4668981" y="5582329"/>
                            <a:ext cx="37856" cy="227630"/>
                          </a:xfrm>
                          <a:prstGeom prst="rect">
                            <a:avLst/>
                          </a:prstGeom>
                          <a:noFill/>
                          <a:ln cap="flat">
                            <a:noFill/>
                            <a:prstDash val="solid"/>
                          </a:ln>
                        </wps:spPr>
                        <wps:txbx>
                          <w:txbxContent>
                            <w:p w14:paraId="2A3D48F9" w14:textId="77777777" w:rsidR="0096536C" w:rsidRDefault="00537B24">
                              <w:pPr>
                                <w:spacing w:after="160" w:line="256" w:lineRule="auto"/>
                                <w:ind w:left="0" w:firstLine="0"/>
                              </w:pPr>
                              <w:r>
                                <w:rPr>
                                  <w:rFonts w:ascii="Calibri" w:eastAsia="Calibri" w:hAnsi="Calibri" w:cs="Calibri"/>
                                  <w:sz w:val="22"/>
                                </w:rPr>
                                <w:t xml:space="preserve"> </w:t>
                              </w:r>
                            </w:p>
                          </w:txbxContent>
                        </wps:txbx>
                        <wps:bodyPr vert="horz" wrap="square" lIns="0" tIns="0" rIns="0" bIns="0" anchor="t" anchorCtr="0" compatLnSpc="0">
                          <a:noAutofit/>
                        </wps:bodyPr>
                      </wps:wsp>
                      <wps:wsp>
                        <wps:cNvPr id="245" name="Shape 2594"/>
                        <wps:cNvSpPr/>
                        <wps:spPr>
                          <a:xfrm>
                            <a:off x="163147" y="860935"/>
                            <a:ext cx="2296158" cy="254632"/>
                          </a:xfrm>
                          <a:custGeom>
                            <a:avLst/>
                            <a:gdLst>
                              <a:gd name="f0" fmla="val w"/>
                              <a:gd name="f1" fmla="val h"/>
                              <a:gd name="f2" fmla="val 0"/>
                              <a:gd name="f3" fmla="val 2296160"/>
                              <a:gd name="f4" fmla="val 254635"/>
                              <a:gd name="f5" fmla="*/ f0 1 2296160"/>
                              <a:gd name="f6" fmla="*/ f1 1 254635"/>
                              <a:gd name="f7" fmla="val f2"/>
                              <a:gd name="f8" fmla="val f3"/>
                              <a:gd name="f9" fmla="val f4"/>
                              <a:gd name="f10" fmla="+- f9 0 f7"/>
                              <a:gd name="f11" fmla="+- f8 0 f7"/>
                              <a:gd name="f12" fmla="*/ f11 1 2296160"/>
                              <a:gd name="f13" fmla="*/ f10 1 254635"/>
                              <a:gd name="f14" fmla="*/ 0 1 f12"/>
                              <a:gd name="f15" fmla="*/ 2296160 1 f12"/>
                              <a:gd name="f16" fmla="*/ 0 1 f13"/>
                              <a:gd name="f17" fmla="*/ 254635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2296160" h="254635">
                                <a:moveTo>
                                  <a:pt x="f2" y="f2"/>
                                </a:moveTo>
                                <a:lnTo>
                                  <a:pt x="f3" y="f2"/>
                                </a:lnTo>
                                <a:lnTo>
                                  <a:pt x="f3" y="f4"/>
                                </a:lnTo>
                                <a:lnTo>
                                  <a:pt x="f2" y="f4"/>
                                </a:lnTo>
                                <a:lnTo>
                                  <a:pt x="f2" y="f2"/>
                                </a:lnTo>
                              </a:path>
                            </a:pathLst>
                          </a:custGeom>
                          <a:noFill/>
                          <a:ln cap="flat">
                            <a:noFill/>
                            <a:prstDash val="solid"/>
                          </a:ln>
                        </wps:spPr>
                        <wps:bodyPr lIns="0" tIns="0" rIns="0" bIns="0"/>
                      </wps:wsp>
                      <wps:wsp>
                        <wps:cNvPr id="246" name="Rectangle 50"/>
                        <wps:cNvSpPr/>
                        <wps:spPr>
                          <a:xfrm>
                            <a:off x="259031" y="945050"/>
                            <a:ext cx="2229407" cy="190515"/>
                          </a:xfrm>
                          <a:prstGeom prst="rect">
                            <a:avLst/>
                          </a:prstGeom>
                          <a:noFill/>
                          <a:ln cap="flat">
                            <a:noFill/>
                            <a:prstDash val="solid"/>
                          </a:ln>
                        </wps:spPr>
                        <wps:txbx>
                          <w:txbxContent>
                            <w:p w14:paraId="0D09F3D9" w14:textId="77777777" w:rsidR="0096536C" w:rsidRDefault="00537B24">
                              <w:pPr>
                                <w:spacing w:after="160" w:line="256" w:lineRule="auto"/>
                                <w:ind w:left="0" w:firstLine="0"/>
                              </w:pPr>
                              <w:r>
                                <w:rPr>
                                  <w:rFonts w:ascii="Arial" w:eastAsia="Arial" w:hAnsi="Arial" w:cs="Arial"/>
                                </w:rPr>
                                <w:t xml:space="preserve">Compraventa la Colonia </w:t>
                              </w:r>
                            </w:p>
                          </w:txbxContent>
                        </wps:txbx>
                        <wps:bodyPr vert="horz" wrap="square" lIns="0" tIns="0" rIns="0" bIns="0" anchor="t" anchorCtr="0" compatLnSpc="0">
                          <a:noAutofit/>
                        </wps:bodyPr>
                      </wps:wsp>
                      <wps:wsp>
                        <wps:cNvPr id="247" name="Rectangle 51"/>
                        <wps:cNvSpPr/>
                        <wps:spPr>
                          <a:xfrm>
                            <a:off x="1935812" y="918085"/>
                            <a:ext cx="56317" cy="226003"/>
                          </a:xfrm>
                          <a:prstGeom prst="rect">
                            <a:avLst/>
                          </a:prstGeom>
                          <a:noFill/>
                          <a:ln cap="flat">
                            <a:noFill/>
                            <a:prstDash val="solid"/>
                          </a:ln>
                        </wps:spPr>
                        <wps:txbx>
                          <w:txbxContent>
                            <w:p w14:paraId="137166D9" w14:textId="77777777" w:rsidR="0096536C" w:rsidRDefault="00537B24">
                              <w:pPr>
                                <w:spacing w:after="160" w:line="256" w:lineRule="auto"/>
                                <w:ind w:left="0" w:firstLine="0"/>
                              </w:pPr>
                              <w:r>
                                <w:rPr>
                                  <w:rFonts w:ascii="Arial" w:eastAsia="Arial" w:hAnsi="Arial" w:cs="Arial"/>
                                </w:rPr>
                                <w:t xml:space="preserve"> </w:t>
                              </w:r>
                            </w:p>
                          </w:txbxContent>
                        </wps:txbx>
                        <wps:bodyPr vert="horz" wrap="square" lIns="0" tIns="0" rIns="0" bIns="0" anchor="t" anchorCtr="0" compatLnSpc="0">
                          <a:noAutofit/>
                        </wps:bodyPr>
                      </wps:wsp>
                      <wps:wsp>
                        <wps:cNvPr id="248" name="Shape 2595"/>
                        <wps:cNvSpPr/>
                        <wps:spPr>
                          <a:xfrm>
                            <a:off x="173306" y="2806567"/>
                            <a:ext cx="2125979" cy="818516"/>
                          </a:xfrm>
                          <a:custGeom>
                            <a:avLst/>
                            <a:gdLst>
                              <a:gd name="f0" fmla="val w"/>
                              <a:gd name="f1" fmla="val h"/>
                              <a:gd name="f2" fmla="val 0"/>
                              <a:gd name="f3" fmla="val 2125980"/>
                              <a:gd name="f4" fmla="val 818515"/>
                              <a:gd name="f5" fmla="*/ f0 1 2125980"/>
                              <a:gd name="f6" fmla="*/ f1 1 818515"/>
                              <a:gd name="f7" fmla="val f2"/>
                              <a:gd name="f8" fmla="val f3"/>
                              <a:gd name="f9" fmla="val f4"/>
                              <a:gd name="f10" fmla="+- f9 0 f7"/>
                              <a:gd name="f11" fmla="+- f8 0 f7"/>
                              <a:gd name="f12" fmla="*/ f11 1 2125980"/>
                              <a:gd name="f13" fmla="*/ f10 1 818515"/>
                              <a:gd name="f14" fmla="*/ 0 1 f12"/>
                              <a:gd name="f15" fmla="*/ 2125980 1 f12"/>
                              <a:gd name="f16" fmla="*/ 0 1 f13"/>
                              <a:gd name="f17" fmla="*/ 818515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2125980" h="818515">
                                <a:moveTo>
                                  <a:pt x="f2" y="f2"/>
                                </a:moveTo>
                                <a:lnTo>
                                  <a:pt x="f3" y="f2"/>
                                </a:lnTo>
                                <a:lnTo>
                                  <a:pt x="f3" y="f4"/>
                                </a:lnTo>
                                <a:lnTo>
                                  <a:pt x="f2" y="f4"/>
                                </a:lnTo>
                                <a:lnTo>
                                  <a:pt x="f2" y="f2"/>
                                </a:lnTo>
                              </a:path>
                            </a:pathLst>
                          </a:custGeom>
                          <a:noFill/>
                          <a:ln cap="flat">
                            <a:noFill/>
                            <a:prstDash val="solid"/>
                          </a:ln>
                        </wps:spPr>
                        <wps:bodyPr lIns="0" tIns="0" rIns="0" bIns="0"/>
                      </wps:wsp>
                      <wps:wsp>
                        <wps:cNvPr id="249" name="Rectangle 53"/>
                        <wps:cNvSpPr/>
                        <wps:spPr>
                          <a:xfrm>
                            <a:off x="269693" y="2882618"/>
                            <a:ext cx="1216206" cy="142893"/>
                          </a:xfrm>
                          <a:prstGeom prst="rect">
                            <a:avLst/>
                          </a:prstGeom>
                          <a:noFill/>
                          <a:ln cap="flat">
                            <a:noFill/>
                            <a:prstDash val="solid"/>
                          </a:ln>
                        </wps:spPr>
                        <wps:txbx>
                          <w:txbxContent>
                            <w:p w14:paraId="487D673D" w14:textId="77777777" w:rsidR="0096536C" w:rsidRDefault="00537B24">
                              <w:pPr>
                                <w:spacing w:after="160" w:line="256" w:lineRule="auto"/>
                                <w:ind w:left="0" w:firstLine="0"/>
                              </w:pPr>
                              <w:r>
                                <w:rPr>
                                  <w:rFonts w:ascii="Arial" w:eastAsia="Arial" w:hAnsi="Arial" w:cs="Arial"/>
                                  <w:sz w:val="18"/>
                                </w:rPr>
                                <w:t>XXXXXXXXXXXX</w:t>
                              </w:r>
                            </w:p>
                          </w:txbxContent>
                        </wps:txbx>
                        <wps:bodyPr vert="horz" wrap="square" lIns="0" tIns="0" rIns="0" bIns="0" anchor="t" anchorCtr="0" compatLnSpc="0">
                          <a:noAutofit/>
                        </wps:bodyPr>
                      </wps:wsp>
                      <wps:wsp>
                        <wps:cNvPr id="250" name="Rectangle 54"/>
                        <wps:cNvSpPr/>
                        <wps:spPr>
                          <a:xfrm>
                            <a:off x="1184093" y="2862392"/>
                            <a:ext cx="42236" cy="169502"/>
                          </a:xfrm>
                          <a:prstGeom prst="rect">
                            <a:avLst/>
                          </a:prstGeom>
                          <a:noFill/>
                          <a:ln cap="flat">
                            <a:noFill/>
                            <a:prstDash val="solid"/>
                          </a:ln>
                        </wps:spPr>
                        <wps:txbx>
                          <w:txbxContent>
                            <w:p w14:paraId="10A90656" w14:textId="77777777" w:rsidR="0096536C" w:rsidRDefault="00537B24">
                              <w:pPr>
                                <w:spacing w:after="160" w:line="256" w:lineRule="auto"/>
                                <w:ind w:left="0" w:firstLine="0"/>
                              </w:pPr>
                              <w:r>
                                <w:rPr>
                                  <w:rFonts w:ascii="Arial" w:eastAsia="Arial" w:hAnsi="Arial" w:cs="Arial"/>
                                  <w:sz w:val="18"/>
                                </w:rPr>
                                <w:t xml:space="preserve"> </w:t>
                              </w:r>
                            </w:p>
                          </w:txbxContent>
                        </wps:txbx>
                        <wps:bodyPr vert="horz" wrap="square" lIns="0" tIns="0" rIns="0" bIns="0" anchor="t" anchorCtr="0" compatLnSpc="0">
                          <a:noAutofit/>
                        </wps:bodyPr>
                      </wps:wsp>
                      <wps:wsp>
                        <wps:cNvPr id="251" name="Rectangle 55"/>
                        <wps:cNvSpPr/>
                        <wps:spPr>
                          <a:xfrm>
                            <a:off x="269693" y="3126452"/>
                            <a:ext cx="608130" cy="142893"/>
                          </a:xfrm>
                          <a:prstGeom prst="rect">
                            <a:avLst/>
                          </a:prstGeom>
                          <a:noFill/>
                          <a:ln cap="flat">
                            <a:noFill/>
                            <a:prstDash val="solid"/>
                          </a:ln>
                        </wps:spPr>
                        <wps:txbx>
                          <w:txbxContent>
                            <w:p w14:paraId="1609ED78" w14:textId="77777777" w:rsidR="0096536C" w:rsidRDefault="00537B24">
                              <w:pPr>
                                <w:spacing w:after="160" w:line="256" w:lineRule="auto"/>
                                <w:ind w:left="0" w:firstLine="0"/>
                              </w:pPr>
                              <w:r>
                                <w:rPr>
                                  <w:rFonts w:ascii="Arial" w:eastAsia="Arial" w:hAnsi="Arial" w:cs="Arial"/>
                                  <w:sz w:val="18"/>
                                </w:rPr>
                                <w:t>XXXXXX</w:t>
                              </w:r>
                            </w:p>
                          </w:txbxContent>
                        </wps:txbx>
                        <wps:bodyPr vert="horz" wrap="square" lIns="0" tIns="0" rIns="0" bIns="0" anchor="t" anchorCtr="0" compatLnSpc="0">
                          <a:noAutofit/>
                        </wps:bodyPr>
                      </wps:wsp>
                      <wps:wsp>
                        <wps:cNvPr id="252" name="Rectangle 56"/>
                        <wps:cNvSpPr/>
                        <wps:spPr>
                          <a:xfrm>
                            <a:off x="726893" y="3126452"/>
                            <a:ext cx="1013511" cy="142893"/>
                          </a:xfrm>
                          <a:prstGeom prst="rect">
                            <a:avLst/>
                          </a:prstGeom>
                          <a:noFill/>
                          <a:ln cap="flat">
                            <a:noFill/>
                            <a:prstDash val="solid"/>
                          </a:ln>
                        </wps:spPr>
                        <wps:txbx>
                          <w:txbxContent>
                            <w:p w14:paraId="7A321258" w14:textId="77777777" w:rsidR="0096536C" w:rsidRDefault="00537B24">
                              <w:pPr>
                                <w:spacing w:after="160" w:line="256" w:lineRule="auto"/>
                                <w:ind w:left="0" w:firstLine="0"/>
                              </w:pPr>
                              <w:r>
                                <w:rPr>
                                  <w:rFonts w:ascii="Arial" w:eastAsia="Arial" w:hAnsi="Arial" w:cs="Arial"/>
                                  <w:sz w:val="18"/>
                                </w:rPr>
                                <w:t>XXXXXXXXXX</w:t>
                              </w:r>
                            </w:p>
                          </w:txbxContent>
                        </wps:txbx>
                        <wps:bodyPr vert="horz" wrap="square" lIns="0" tIns="0" rIns="0" bIns="0" anchor="t" anchorCtr="0" compatLnSpc="0">
                          <a:noAutofit/>
                        </wps:bodyPr>
                      </wps:wsp>
                      <wps:wsp>
                        <wps:cNvPr id="253" name="Rectangle 57"/>
                        <wps:cNvSpPr/>
                        <wps:spPr>
                          <a:xfrm>
                            <a:off x="1489274" y="3106225"/>
                            <a:ext cx="42236" cy="169502"/>
                          </a:xfrm>
                          <a:prstGeom prst="rect">
                            <a:avLst/>
                          </a:prstGeom>
                          <a:noFill/>
                          <a:ln cap="flat">
                            <a:noFill/>
                            <a:prstDash val="solid"/>
                          </a:ln>
                        </wps:spPr>
                        <wps:txbx>
                          <w:txbxContent>
                            <w:p w14:paraId="2A76DC95" w14:textId="77777777" w:rsidR="0096536C" w:rsidRDefault="00537B24">
                              <w:pPr>
                                <w:spacing w:after="160" w:line="256" w:lineRule="auto"/>
                                <w:ind w:left="0" w:firstLine="0"/>
                              </w:pPr>
                              <w:r>
                                <w:rPr>
                                  <w:rFonts w:ascii="Arial" w:eastAsia="Arial" w:hAnsi="Arial" w:cs="Arial"/>
                                  <w:sz w:val="18"/>
                                </w:rPr>
                                <w:t xml:space="preserve"> </w:t>
                              </w:r>
                            </w:p>
                          </w:txbxContent>
                        </wps:txbx>
                        <wps:bodyPr vert="horz" wrap="square" lIns="0" tIns="0" rIns="0" bIns="0" anchor="t" anchorCtr="0" compatLnSpc="0">
                          <a:noAutofit/>
                        </wps:bodyPr>
                      </wps:wsp>
                      <wps:wsp>
                        <wps:cNvPr id="254" name="Rectangle 58"/>
                        <wps:cNvSpPr/>
                        <wps:spPr>
                          <a:xfrm>
                            <a:off x="269693" y="3370295"/>
                            <a:ext cx="1621587" cy="142893"/>
                          </a:xfrm>
                          <a:prstGeom prst="rect">
                            <a:avLst/>
                          </a:prstGeom>
                          <a:noFill/>
                          <a:ln cap="flat">
                            <a:noFill/>
                            <a:prstDash val="solid"/>
                          </a:ln>
                        </wps:spPr>
                        <wps:txbx>
                          <w:txbxContent>
                            <w:p w14:paraId="6846F4B7" w14:textId="77777777" w:rsidR="0096536C" w:rsidRDefault="00537B24">
                              <w:pPr>
                                <w:spacing w:after="160" w:line="256" w:lineRule="auto"/>
                                <w:ind w:left="0" w:firstLine="0"/>
                              </w:pPr>
                              <w:r>
                                <w:rPr>
                                  <w:rFonts w:ascii="Arial" w:eastAsia="Arial" w:hAnsi="Arial" w:cs="Arial"/>
                                  <w:sz w:val="18"/>
                                </w:rPr>
                                <w:t>XXXXXXXXXXXXXXXX</w:t>
                              </w:r>
                            </w:p>
                          </w:txbxContent>
                        </wps:txbx>
                        <wps:bodyPr vert="horz" wrap="square" lIns="0" tIns="0" rIns="0" bIns="0" anchor="t" anchorCtr="0" compatLnSpc="0">
                          <a:noAutofit/>
                        </wps:bodyPr>
                      </wps:wsp>
                      <wps:wsp>
                        <wps:cNvPr id="255" name="Rectangle 59"/>
                        <wps:cNvSpPr/>
                        <wps:spPr>
                          <a:xfrm>
                            <a:off x="1489274" y="3350068"/>
                            <a:ext cx="42236" cy="169502"/>
                          </a:xfrm>
                          <a:prstGeom prst="rect">
                            <a:avLst/>
                          </a:prstGeom>
                          <a:noFill/>
                          <a:ln cap="flat">
                            <a:noFill/>
                            <a:prstDash val="solid"/>
                          </a:ln>
                        </wps:spPr>
                        <wps:txbx>
                          <w:txbxContent>
                            <w:p w14:paraId="45DD6513" w14:textId="77777777" w:rsidR="0096536C" w:rsidRDefault="00537B24">
                              <w:pPr>
                                <w:spacing w:after="160" w:line="256" w:lineRule="auto"/>
                                <w:ind w:left="0" w:firstLine="0"/>
                              </w:pPr>
                              <w:r>
                                <w:rPr>
                                  <w:rFonts w:ascii="Arial" w:eastAsia="Arial" w:hAnsi="Arial" w:cs="Arial"/>
                                  <w:sz w:val="18"/>
                                </w:rPr>
                                <w:t xml:space="preserve"> </w:t>
                              </w:r>
                            </w:p>
                          </w:txbxContent>
                        </wps:txbx>
                        <wps:bodyPr vert="horz" wrap="square" lIns="0" tIns="0" rIns="0" bIns="0" anchor="t" anchorCtr="0" compatLnSpc="0">
                          <a:noAutofit/>
                        </wps:bodyPr>
                      </wps:wsp>
                      <wps:wsp>
                        <wps:cNvPr id="256" name="Shape 2596"/>
                        <wps:cNvSpPr/>
                        <wps:spPr>
                          <a:xfrm>
                            <a:off x="1024201" y="127503"/>
                            <a:ext cx="1764663" cy="733421"/>
                          </a:xfrm>
                          <a:custGeom>
                            <a:avLst/>
                            <a:gdLst>
                              <a:gd name="f0" fmla="val w"/>
                              <a:gd name="f1" fmla="val h"/>
                              <a:gd name="f2" fmla="val 0"/>
                              <a:gd name="f3" fmla="val 1764665"/>
                              <a:gd name="f4" fmla="val 733425"/>
                              <a:gd name="f5" fmla="*/ f0 1 1764665"/>
                              <a:gd name="f6" fmla="*/ f1 1 733425"/>
                              <a:gd name="f7" fmla="val f2"/>
                              <a:gd name="f8" fmla="val f3"/>
                              <a:gd name="f9" fmla="val f4"/>
                              <a:gd name="f10" fmla="+- f9 0 f7"/>
                              <a:gd name="f11" fmla="+- f8 0 f7"/>
                              <a:gd name="f12" fmla="*/ f11 1 1764665"/>
                              <a:gd name="f13" fmla="*/ f10 1 733425"/>
                              <a:gd name="f14" fmla="*/ 0 1 f12"/>
                              <a:gd name="f15" fmla="*/ 1764665 1 f12"/>
                              <a:gd name="f16" fmla="*/ 0 1 f13"/>
                              <a:gd name="f17" fmla="*/ 733425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1764665" h="733425">
                                <a:moveTo>
                                  <a:pt x="f2" y="f2"/>
                                </a:moveTo>
                                <a:lnTo>
                                  <a:pt x="f3" y="f2"/>
                                </a:lnTo>
                                <a:lnTo>
                                  <a:pt x="f3" y="f4"/>
                                </a:lnTo>
                                <a:lnTo>
                                  <a:pt x="f2" y="f4"/>
                                </a:lnTo>
                                <a:lnTo>
                                  <a:pt x="f2" y="f2"/>
                                </a:lnTo>
                              </a:path>
                            </a:pathLst>
                          </a:custGeom>
                          <a:noFill/>
                          <a:ln cap="flat">
                            <a:noFill/>
                            <a:prstDash val="solid"/>
                          </a:ln>
                        </wps:spPr>
                        <wps:bodyPr lIns="0" tIns="0" rIns="0" bIns="0"/>
                      </wps:wsp>
                    </wpg:wgp>
                  </a:graphicData>
                </a:graphic>
              </wp:inline>
            </w:drawing>
          </mc:Choice>
          <mc:Fallback>
            <w:pict>
              <v:group w14:anchorId="4D13CF43" id="Group 2372" o:spid="_x0000_s1240" style="width:370.6pt;height:457.5pt;mso-position-horizontal-relative:char;mso-position-vertical-relative:line" coordsize="47068,580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">
                <v:shape id="Picture 7" o:spid="_x0000_s1241" type="#_x0000_t75" style="position:absolute;left:31;width:42526;height:57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">
                  <v:imagedata r:id="rId103" o:title=""/>
                </v:shape>
                <v:shape id="Picture 9" o:spid="_x0000_s1242" type="#_x0000_t75" style="position:absolute;left:27888;top:2163;width:10306;height:9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">
                  <v:imagedata r:id="rId104" o:title=""/>
                </v:shape>
                <v:rect id="Rectangle 27" o:spid="_x0000_s1243" style="position:absolute;left:25835;top:7262;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4795DF0D" w14:textId="77777777" w:rsidR="0096536C" w:rsidRDefault="00537B24">
                        <w:pPr>
                          <w:spacing w:after="160" w:line="256" w:lineRule="auto"/>
                          <w:ind w:left="0" w:firstLine="0"/>
                        </w:pPr>
                        <w:r>
                          <w:rPr>
                            <w:rFonts w:ascii="Calibri" w:eastAsia="Calibri" w:hAnsi="Calibri" w:cs="Calibri"/>
                            <w:sz w:val="22"/>
                          </w:rPr>
                          <w:t xml:space="preserve"> </w:t>
                        </w:r>
                      </w:p>
                    </w:txbxContent>
                  </v:textbox>
                </v:rect>
                <v:rect id="Rectangle 28" o:spid="_x0000_s1244" style="position:absolute;left:25835;top:10112;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5BF1864E" w14:textId="77777777" w:rsidR="0096536C" w:rsidRDefault="00537B24">
                        <w:pPr>
                          <w:spacing w:after="160" w:line="256" w:lineRule="auto"/>
                          <w:ind w:left="0" w:firstLine="0"/>
                        </w:pPr>
                        <w:r>
                          <w:rPr>
                            <w:rFonts w:ascii="Calibri" w:eastAsia="Calibri" w:hAnsi="Calibri" w:cs="Calibri"/>
                            <w:sz w:val="22"/>
                          </w:rPr>
                          <w:t xml:space="preserve"> </w:t>
                        </w:r>
                      </w:p>
                    </w:txbxContent>
                  </v:textbox>
                </v:rect>
                <v:rect id="Rectangle 29" o:spid="_x0000_s1245" style="position:absolute;top:12977;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12578488" w14:textId="77777777" w:rsidR="0096536C" w:rsidRDefault="00537B24">
                        <w:pPr>
                          <w:spacing w:after="160" w:line="256" w:lineRule="auto"/>
                          <w:ind w:left="0" w:firstLine="0"/>
                        </w:pPr>
                        <w:r>
                          <w:rPr>
                            <w:rFonts w:ascii="Calibri" w:eastAsia="Calibri" w:hAnsi="Calibri" w:cs="Calibri"/>
                            <w:sz w:val="22"/>
                          </w:rPr>
                          <w:t xml:space="preserve"> </w:t>
                        </w:r>
                      </w:p>
                    </w:txbxContent>
                  </v:textbox>
                </v:rect>
                <v:rect id="Rectangle 30" o:spid="_x0000_s1246" style="position:absolute;top:15827;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5ED6F1F4" w14:textId="77777777" w:rsidR="0096536C" w:rsidRDefault="00537B24">
                        <w:pPr>
                          <w:spacing w:after="160" w:line="256" w:lineRule="auto"/>
                          <w:ind w:left="0" w:firstLine="0"/>
                        </w:pPr>
                        <w:r>
                          <w:rPr>
                            <w:rFonts w:ascii="Calibri" w:eastAsia="Calibri" w:hAnsi="Calibri" w:cs="Calibri"/>
                            <w:sz w:val="22"/>
                          </w:rPr>
                          <w:t xml:space="preserve"> </w:t>
                        </w:r>
                      </w:p>
                    </w:txbxContent>
                  </v:textbox>
                </v:rect>
                <v:rect id="Rectangle 31" o:spid="_x0000_s1247" style="position:absolute;top:18692;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48621123" w14:textId="77777777" w:rsidR="0096536C" w:rsidRDefault="00537B24">
                        <w:pPr>
                          <w:spacing w:after="160" w:line="256" w:lineRule="auto"/>
                          <w:ind w:left="0" w:firstLine="0"/>
                        </w:pPr>
                        <w:r>
                          <w:rPr>
                            <w:rFonts w:ascii="Calibri" w:eastAsia="Calibri" w:hAnsi="Calibri" w:cs="Calibri"/>
                            <w:sz w:val="22"/>
                          </w:rPr>
                          <w:t xml:space="preserve"> </w:t>
                        </w:r>
                      </w:p>
                    </w:txbxContent>
                  </v:textbox>
                </v:rect>
                <v:rect id="Rectangle 32" o:spid="_x0000_s1248" style="position:absolute;top:21542;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0DB6C8E5" w14:textId="77777777" w:rsidR="0096536C" w:rsidRDefault="00537B24">
                        <w:pPr>
                          <w:spacing w:after="160" w:line="256" w:lineRule="auto"/>
                          <w:ind w:left="0" w:firstLine="0"/>
                        </w:pPr>
                        <w:r>
                          <w:rPr>
                            <w:rFonts w:ascii="Calibri" w:eastAsia="Calibri" w:hAnsi="Calibri" w:cs="Calibri"/>
                            <w:sz w:val="22"/>
                          </w:rPr>
                          <w:t xml:space="preserve"> </w:t>
                        </w:r>
                      </w:p>
                    </w:txbxContent>
                  </v:textbox>
                </v:rect>
                <v:rect id="Rectangle 33" o:spid="_x0000_s1249" style="position:absolute;top:24394;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65905BAF" w14:textId="77777777" w:rsidR="0096536C" w:rsidRDefault="00537B24">
                        <w:pPr>
                          <w:spacing w:after="160" w:line="256" w:lineRule="auto"/>
                          <w:ind w:left="0" w:firstLine="0"/>
                        </w:pPr>
                        <w:r>
                          <w:rPr>
                            <w:rFonts w:ascii="Calibri" w:eastAsia="Calibri" w:hAnsi="Calibri" w:cs="Calibri"/>
                            <w:sz w:val="22"/>
                          </w:rPr>
                          <w:t xml:space="preserve"> </w:t>
                        </w:r>
                      </w:p>
                    </w:txbxContent>
                  </v:textbox>
                </v:rect>
                <v:rect id="Rectangle 34" o:spid="_x0000_s1250" style="position:absolute;left:24219;top:27259;width:379;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011C0F55" w14:textId="77777777" w:rsidR="0096536C" w:rsidRDefault="00537B24">
                        <w:pPr>
                          <w:spacing w:after="160" w:line="256" w:lineRule="auto"/>
                          <w:ind w:left="0" w:firstLine="0"/>
                        </w:pPr>
                        <w:r>
                          <w:rPr>
                            <w:rFonts w:ascii="Calibri" w:eastAsia="Calibri" w:hAnsi="Calibri" w:cs="Calibri"/>
                            <w:sz w:val="22"/>
                          </w:rPr>
                          <w:t xml:space="preserve"> </w:t>
                        </w:r>
                      </w:p>
                    </w:txbxContent>
                  </v:textbox>
                </v:rect>
                <v:rect id="Rectangle 35" o:spid="_x0000_s1251" style="position:absolute;left:24219;top:30109;width:379;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7FD0FA36" w14:textId="77777777" w:rsidR="0096536C" w:rsidRDefault="00537B24">
                        <w:pPr>
                          <w:spacing w:after="160" w:line="256" w:lineRule="auto"/>
                          <w:ind w:left="0" w:firstLine="0"/>
                        </w:pPr>
                        <w:r>
                          <w:rPr>
                            <w:rFonts w:ascii="Calibri" w:eastAsia="Calibri" w:hAnsi="Calibri" w:cs="Calibri"/>
                            <w:sz w:val="22"/>
                          </w:rPr>
                          <w:t xml:space="preserve"> </w:t>
                        </w:r>
                      </w:p>
                    </w:txbxContent>
                  </v:textbox>
                </v:rect>
                <v:rect id="Rectangle 36" o:spid="_x0000_s1252" style="position:absolute;left:24219;top:32974;width:379;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3EBBE9EE" w14:textId="77777777" w:rsidR="0096536C" w:rsidRDefault="00537B24">
                        <w:pPr>
                          <w:spacing w:after="160" w:line="256" w:lineRule="auto"/>
                          <w:ind w:left="0" w:firstLine="0"/>
                        </w:pPr>
                        <w:r>
                          <w:rPr>
                            <w:rFonts w:ascii="Calibri" w:eastAsia="Calibri" w:hAnsi="Calibri" w:cs="Calibri"/>
                            <w:sz w:val="22"/>
                          </w:rPr>
                          <w:t xml:space="preserve"> </w:t>
                        </w:r>
                      </w:p>
                    </w:txbxContent>
                  </v:textbox>
                </v:rect>
                <v:rect id="Rectangle 37" o:spid="_x0000_s1253" style="position:absolute;left:24219;top:35824;width:379;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0121B4B2" w14:textId="77777777" w:rsidR="0096536C" w:rsidRDefault="00537B24">
                        <w:pPr>
                          <w:spacing w:after="160" w:line="256" w:lineRule="auto"/>
                          <w:ind w:left="0" w:firstLine="0"/>
                        </w:pPr>
                        <w:r>
                          <w:rPr>
                            <w:rFonts w:ascii="Calibri" w:eastAsia="Calibri" w:hAnsi="Calibri" w:cs="Calibri"/>
                            <w:sz w:val="22"/>
                          </w:rPr>
                          <w:t xml:space="preserve"> </w:t>
                        </w:r>
                      </w:p>
                    </w:txbxContent>
                  </v:textbox>
                </v:rect>
                <v:rect id="Rectangle 44" o:spid="_x0000_s1254" style="position:absolute;top:55823;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5FE6A2AD" w14:textId="77777777" w:rsidR="0096536C" w:rsidRDefault="00537B24">
                        <w:pPr>
                          <w:spacing w:after="160" w:line="256" w:lineRule="auto"/>
                          <w:ind w:left="0" w:firstLine="0"/>
                        </w:pPr>
                        <w:r>
                          <w:rPr>
                            <w:rFonts w:ascii="Calibri" w:eastAsia="Calibri" w:hAnsi="Calibri" w:cs="Calibri"/>
                            <w:sz w:val="22"/>
                          </w:rPr>
                          <w:t xml:space="preserve"> </w:t>
                        </w:r>
                      </w:p>
                    </w:txbxContent>
                  </v:textbox>
                </v:rect>
                <v:rect id="Rectangle 45" o:spid="_x0000_s1255" style="position:absolute;left:46689;top:55823;width:379;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2A3D48F9" w14:textId="77777777" w:rsidR="0096536C" w:rsidRDefault="00537B24">
                        <w:pPr>
                          <w:spacing w:after="160" w:line="256" w:lineRule="auto"/>
                          <w:ind w:left="0" w:firstLine="0"/>
                        </w:pPr>
                        <w:r>
                          <w:rPr>
                            <w:rFonts w:ascii="Calibri" w:eastAsia="Calibri" w:hAnsi="Calibri" w:cs="Calibri"/>
                            <w:sz w:val="22"/>
                          </w:rPr>
                          <w:t xml:space="preserve"> </w:t>
                        </w:r>
                      </w:p>
                    </w:txbxContent>
                  </v:textbox>
                </v:rect>
                <v:shape id="Shape 2594" o:spid="_x0000_s1256" style="position:absolute;left:1631;top:8609;width:22962;height:2546;visibility:visible;mso-wrap-style:square;v-text-anchor:top" coordsize="2296160,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" path="m,l2296160,r,254635l,254635,,e" filled="f" stroked="f">
                  <v:path arrowok="t" o:connecttype="custom" o:connectlocs="1148079,0;2296158,127316;1148079,254632;0,127316" o:connectangles="270,0,90,180" textboxrect="0,0,2296160,254635"/>
                </v:shape>
                <v:rect id="Rectangle 50" o:spid="_x0000_s1257" style="position:absolute;left:2590;top:9450;width:2229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0D09F3D9" w14:textId="77777777" w:rsidR="0096536C" w:rsidRDefault="00537B24">
                        <w:pPr>
                          <w:spacing w:after="160" w:line="256" w:lineRule="auto"/>
                          <w:ind w:left="0" w:firstLine="0"/>
                        </w:pPr>
                        <w:r>
                          <w:rPr>
                            <w:rFonts w:ascii="Arial" w:eastAsia="Arial" w:hAnsi="Arial" w:cs="Arial"/>
                          </w:rPr>
                          <w:t xml:space="preserve">Compraventa la Colonia </w:t>
                        </w:r>
                      </w:p>
                    </w:txbxContent>
                  </v:textbox>
                </v:rect>
                <v:rect id="Rectangle 51" o:spid="_x0000_s1258" style="position:absolute;left:19358;top:918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137166D9" w14:textId="77777777" w:rsidR="0096536C" w:rsidRDefault="00537B24">
                        <w:pPr>
                          <w:spacing w:after="160" w:line="256" w:lineRule="auto"/>
                          <w:ind w:left="0" w:firstLine="0"/>
                        </w:pPr>
                        <w:r>
                          <w:rPr>
                            <w:rFonts w:ascii="Arial" w:eastAsia="Arial" w:hAnsi="Arial" w:cs="Arial"/>
                          </w:rPr>
                          <w:t xml:space="preserve"> </w:t>
                        </w:r>
                      </w:p>
                    </w:txbxContent>
                  </v:textbox>
                </v:rect>
                <v:shape id="Shape 2595" o:spid="_x0000_s1259" style="position:absolute;left:1733;top:28065;width:21259;height:8185;visibility:visible;mso-wrap-style:square;v-text-anchor:top" coordsize="2125980,81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" path="m,l2125980,r,818515l,818515,,e" filled="f" stroked="f">
                  <v:path arrowok="t" o:connecttype="custom" o:connectlocs="1062990,0;2125979,409258;1062990,818516;0,409258" o:connectangles="270,0,90,180" textboxrect="0,0,2125980,818515"/>
                </v:shape>
                <v:rect id="Rectangle 53" o:spid="_x0000_s1260" style="position:absolute;left:2696;top:28826;width:1216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487D673D" w14:textId="77777777" w:rsidR="0096536C" w:rsidRDefault="00537B24">
                        <w:pPr>
                          <w:spacing w:after="160" w:line="256" w:lineRule="auto"/>
                          <w:ind w:left="0" w:firstLine="0"/>
                        </w:pPr>
                        <w:r>
                          <w:rPr>
                            <w:rFonts w:ascii="Arial" w:eastAsia="Arial" w:hAnsi="Arial" w:cs="Arial"/>
                            <w:sz w:val="18"/>
                          </w:rPr>
                          <w:t>XXXXXXXXXXXX</w:t>
                        </w:r>
                      </w:p>
                    </w:txbxContent>
                  </v:textbox>
                </v:rect>
                <v:rect id="Rectangle 54" o:spid="_x0000_s1261" style="position:absolute;left:11840;top:28623;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10A90656" w14:textId="77777777" w:rsidR="0096536C" w:rsidRDefault="00537B24">
                        <w:pPr>
                          <w:spacing w:after="160" w:line="256" w:lineRule="auto"/>
                          <w:ind w:left="0" w:firstLine="0"/>
                        </w:pPr>
                        <w:r>
                          <w:rPr>
                            <w:rFonts w:ascii="Arial" w:eastAsia="Arial" w:hAnsi="Arial" w:cs="Arial"/>
                            <w:sz w:val="18"/>
                          </w:rPr>
                          <w:t xml:space="preserve"> </w:t>
                        </w:r>
                      </w:p>
                    </w:txbxContent>
                  </v:textbox>
                </v:rect>
                <v:rect id="Rectangle 55" o:spid="_x0000_s1262" style="position:absolute;left:2696;top:31264;width:608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1609ED78" w14:textId="77777777" w:rsidR="0096536C" w:rsidRDefault="00537B24">
                        <w:pPr>
                          <w:spacing w:after="160" w:line="256" w:lineRule="auto"/>
                          <w:ind w:left="0" w:firstLine="0"/>
                        </w:pPr>
                        <w:r>
                          <w:rPr>
                            <w:rFonts w:ascii="Arial" w:eastAsia="Arial" w:hAnsi="Arial" w:cs="Arial"/>
                            <w:sz w:val="18"/>
                          </w:rPr>
                          <w:t>XXXXXX</w:t>
                        </w:r>
                      </w:p>
                    </w:txbxContent>
                  </v:textbox>
                </v:rect>
                <v:rect id="Rectangle 56" o:spid="_x0000_s1263" style="position:absolute;left:7268;top:31264;width:1013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7A321258" w14:textId="77777777" w:rsidR="0096536C" w:rsidRDefault="00537B24">
                        <w:pPr>
                          <w:spacing w:after="160" w:line="256" w:lineRule="auto"/>
                          <w:ind w:left="0" w:firstLine="0"/>
                        </w:pPr>
                        <w:r>
                          <w:rPr>
                            <w:rFonts w:ascii="Arial" w:eastAsia="Arial" w:hAnsi="Arial" w:cs="Arial"/>
                            <w:sz w:val="18"/>
                          </w:rPr>
                          <w:t>XXXXXXXXXX</w:t>
                        </w:r>
                      </w:p>
                    </w:txbxContent>
                  </v:textbox>
                </v:rect>
                <v:rect id="Rectangle 57" o:spid="_x0000_s1264" style="position:absolute;left:14892;top:31062;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2A76DC95" w14:textId="77777777" w:rsidR="0096536C" w:rsidRDefault="00537B24">
                        <w:pPr>
                          <w:spacing w:after="160" w:line="256" w:lineRule="auto"/>
                          <w:ind w:left="0" w:firstLine="0"/>
                        </w:pPr>
                        <w:r>
                          <w:rPr>
                            <w:rFonts w:ascii="Arial" w:eastAsia="Arial" w:hAnsi="Arial" w:cs="Arial"/>
                            <w:sz w:val="18"/>
                          </w:rPr>
                          <w:t xml:space="preserve"> </w:t>
                        </w:r>
                      </w:p>
                    </w:txbxContent>
                  </v:textbox>
                </v:rect>
                <v:rect id="Rectangle 58" o:spid="_x0000_s1265" style="position:absolute;left:2696;top:33702;width:1621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6846F4B7" w14:textId="77777777" w:rsidR="0096536C" w:rsidRDefault="00537B24">
                        <w:pPr>
                          <w:spacing w:after="160" w:line="256" w:lineRule="auto"/>
                          <w:ind w:left="0" w:firstLine="0"/>
                        </w:pPr>
                        <w:r>
                          <w:rPr>
                            <w:rFonts w:ascii="Arial" w:eastAsia="Arial" w:hAnsi="Arial" w:cs="Arial"/>
                            <w:sz w:val="18"/>
                          </w:rPr>
                          <w:t>XXXXXXXXXXXXXXXX</w:t>
                        </w:r>
                      </w:p>
                    </w:txbxContent>
                  </v:textbox>
                </v:rect>
                <v:rect id="Rectangle 59" o:spid="_x0000_s1266" style="position:absolute;left:14892;top:33500;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45DD6513" w14:textId="77777777" w:rsidR="0096536C" w:rsidRDefault="00537B24">
                        <w:pPr>
                          <w:spacing w:after="160" w:line="256" w:lineRule="auto"/>
                          <w:ind w:left="0" w:firstLine="0"/>
                        </w:pPr>
                        <w:r>
                          <w:rPr>
                            <w:rFonts w:ascii="Arial" w:eastAsia="Arial" w:hAnsi="Arial" w:cs="Arial"/>
                            <w:sz w:val="18"/>
                          </w:rPr>
                          <w:t xml:space="preserve"> </w:t>
                        </w:r>
                      </w:p>
                    </w:txbxContent>
                  </v:textbox>
                </v:rect>
                <v:shape id="Shape 2596" o:spid="_x0000_s1267" style="position:absolute;left:10242;top:1275;width:17646;height:7334;visibility:visible;mso-wrap-style:square;v-text-anchor:top" coordsize="1764665,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" path="m,l1764665,r,733425l,733425,,e" filled="f" stroked="f">
                  <v:path arrowok="t" o:connecttype="custom" o:connectlocs="882332,0;1764663,366711;882332,733421;0,366711" o:connectangles="270,0,90,180" textboxrect="0,0,1764665,733425"/>
                </v:shape>
                <w10:anchorlock/>
              </v:group>
            </w:pict>
          </mc:Fallback>
        </mc:AlternateContent>
      </w:r>
    </w:p>
    <w:p w14:paraId="2DE0D3DB" w14:textId="77777777" w:rsidR="0096536C" w:rsidRDefault="00537B24">
      <w:pPr>
        <w:spacing w:after="160" w:line="256" w:lineRule="auto"/>
        <w:ind w:left="0" w:firstLine="0"/>
      </w:pPr>
      <w:r>
        <w:rPr>
          <w:rFonts w:ascii="Calibri" w:eastAsia="Calibri" w:hAnsi="Calibri" w:cs="Calibri"/>
          <w:sz w:val="22"/>
        </w:rPr>
        <w:t xml:space="preserve"> </w:t>
      </w:r>
    </w:p>
    <w:p w14:paraId="252C461D" w14:textId="77777777" w:rsidR="0096536C" w:rsidRDefault="00537B24">
      <w:pPr>
        <w:spacing w:after="158" w:line="256" w:lineRule="auto"/>
        <w:ind w:left="0" w:firstLine="0"/>
      </w:pPr>
      <w:r>
        <w:rPr>
          <w:rFonts w:ascii="Calibri" w:eastAsia="Calibri" w:hAnsi="Calibri" w:cs="Calibri"/>
          <w:sz w:val="22"/>
        </w:rPr>
        <w:t xml:space="preserve"> </w:t>
      </w:r>
    </w:p>
    <w:p w14:paraId="2E8A79F0" w14:textId="77777777" w:rsidR="0096536C" w:rsidRDefault="00537B24">
      <w:pPr>
        <w:spacing w:after="0" w:line="256" w:lineRule="auto"/>
        <w:ind w:left="0" w:firstLine="0"/>
      </w:pPr>
      <w:r>
        <w:rPr>
          <w:rFonts w:ascii="Calibri" w:eastAsia="Calibri" w:hAnsi="Calibri" w:cs="Calibri"/>
          <w:sz w:val="22"/>
        </w:rPr>
        <w:t xml:space="preserve"> </w:t>
      </w:r>
    </w:p>
    <w:p w14:paraId="1174B6E5" w14:textId="77777777" w:rsidR="0096536C" w:rsidRDefault="00537B24">
      <w:pPr>
        <w:ind w:left="-5" w:right="35"/>
      </w:pPr>
      <w:r>
        <w:t xml:space="preserve">Esta interfaz se encarga de mostrar la factura generada como un documento detallado que contiene toda la información relacionada con una </w:t>
      </w:r>
      <w:r>
        <w:t xml:space="preserve">transacción de venta. Como interfaz de salida de datos, su función principal es presentar de manera clara y organizada los siguientes elementos: </w:t>
      </w:r>
    </w:p>
    <w:p w14:paraId="45992657" w14:textId="77777777" w:rsidR="0096536C" w:rsidRDefault="00537B24">
      <w:pPr>
        <w:numPr>
          <w:ilvl w:val="0"/>
          <w:numId w:val="13"/>
        </w:numPr>
        <w:spacing w:after="154" w:line="266" w:lineRule="auto"/>
        <w:ind w:right="35" w:hanging="360"/>
      </w:pPr>
      <w:r>
        <w:rPr>
          <w:b/>
        </w:rPr>
        <w:t>Datos del cliente</w:t>
      </w:r>
      <w:r>
        <w:t>: Nombre, dirección, número de contacto y cualquier otra información relevante del comprador.</w:t>
      </w:r>
      <w:r>
        <w:t xml:space="preserve"> </w:t>
      </w:r>
    </w:p>
    <w:p w14:paraId="1F60A575" w14:textId="77777777" w:rsidR="0096536C" w:rsidRDefault="00537B24">
      <w:pPr>
        <w:numPr>
          <w:ilvl w:val="0"/>
          <w:numId w:val="13"/>
        </w:numPr>
        <w:spacing w:after="154" w:line="266" w:lineRule="auto"/>
        <w:ind w:right="35" w:hanging="360"/>
      </w:pPr>
      <w:r>
        <w:rPr>
          <w:b/>
        </w:rPr>
        <w:t>Detalles de la venta</w:t>
      </w:r>
      <w:r>
        <w:t xml:space="preserve">: Listado de los productos o servicios adquiridos, con la descripción, cantidad, precio unitario y total por cada artículo. </w:t>
      </w:r>
    </w:p>
    <w:p w14:paraId="59B848C7" w14:textId="77777777" w:rsidR="0096536C" w:rsidRDefault="00537B24">
      <w:pPr>
        <w:numPr>
          <w:ilvl w:val="0"/>
          <w:numId w:val="13"/>
        </w:numPr>
        <w:spacing w:after="154" w:line="266" w:lineRule="auto"/>
        <w:ind w:right="35" w:hanging="360"/>
      </w:pPr>
      <w:r>
        <w:rPr>
          <w:b/>
        </w:rPr>
        <w:t>Totales</w:t>
      </w:r>
      <w:r>
        <w:t>: El subtotal, impuestos aplicables (si corresponde), descuentos (si los hay) y el total final a pagar</w:t>
      </w:r>
      <w:r>
        <w:t xml:space="preserve">. </w:t>
      </w:r>
    </w:p>
    <w:p w14:paraId="0DCCDAE1" w14:textId="77777777" w:rsidR="0096536C" w:rsidRDefault="00537B24">
      <w:pPr>
        <w:numPr>
          <w:ilvl w:val="0"/>
          <w:numId w:val="13"/>
        </w:numPr>
        <w:spacing w:after="195" w:line="266" w:lineRule="auto"/>
        <w:ind w:right="35" w:hanging="360"/>
      </w:pPr>
      <w:r>
        <w:rPr>
          <w:b/>
        </w:rPr>
        <w:lastRenderedPageBreak/>
        <w:t>Fecha y número de factura</w:t>
      </w:r>
      <w:r>
        <w:t xml:space="preserve">: Información que identifica la factura de manera única y establece el contexto temporal de la transacción. </w:t>
      </w:r>
    </w:p>
    <w:p w14:paraId="06F5A263" w14:textId="77777777" w:rsidR="0096536C" w:rsidRDefault="00537B24">
      <w:pPr>
        <w:ind w:left="0" w:firstLine="0"/>
        <w:rPr>
          <w:b/>
          <w:bCs/>
        </w:rPr>
      </w:pPr>
      <w:r>
        <w:rPr>
          <w:b/>
          <w:bCs/>
        </w:rPr>
        <w:t xml:space="preserve">Salida de datos mediante historial </w:t>
      </w:r>
    </w:p>
    <w:p w14:paraId="18636FBB" w14:textId="77777777" w:rsidR="0096536C" w:rsidRDefault="00537B24">
      <w:pPr>
        <w:spacing w:after="0" w:line="256" w:lineRule="auto"/>
        <w:ind w:left="-1" w:right="509" w:firstLine="0"/>
        <w:jc w:val="right"/>
      </w:pPr>
      <w:r>
        <w:rPr>
          <w:noProof/>
        </w:rPr>
        <w:drawing>
          <wp:inline distT="0" distB="0" distL="0" distR="0" wp14:anchorId="6DAE509B" wp14:editId="53573156">
            <wp:extent cx="5076319" cy="5358127"/>
            <wp:effectExtent l="0" t="0" r="0" b="0"/>
            <wp:docPr id="257" name="Picture 102" descr="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stretch>
                      <a:fillRect/>
                    </a:stretch>
                  </pic:blipFill>
                  <pic:spPr>
                    <a:xfrm>
                      <a:off x="0" y="0"/>
                      <a:ext cx="5076319" cy="5358127"/>
                    </a:xfrm>
                    <a:prstGeom prst="rect">
                      <a:avLst/>
                    </a:prstGeom>
                    <a:noFill/>
                    <a:ln>
                      <a:noFill/>
                      <a:prstDash/>
                    </a:ln>
                  </pic:spPr>
                </pic:pic>
              </a:graphicData>
            </a:graphic>
          </wp:inline>
        </w:drawing>
      </w:r>
      <w:r>
        <w:rPr>
          <w:rFonts w:ascii="Calibri" w:eastAsia="Calibri" w:hAnsi="Calibri" w:cs="Calibri"/>
          <w:sz w:val="22"/>
        </w:rPr>
        <w:t xml:space="preserve"> </w:t>
      </w:r>
    </w:p>
    <w:p w14:paraId="39C22284" w14:textId="77777777" w:rsidR="0096536C" w:rsidRDefault="00537B24">
      <w:pPr>
        <w:ind w:left="0" w:firstLine="0"/>
      </w:pPr>
      <w:r>
        <w:t xml:space="preserve">Interfaz de Historial de Ventas </w:t>
      </w:r>
    </w:p>
    <w:p w14:paraId="67B2E3AA" w14:textId="77777777" w:rsidR="0096536C" w:rsidRDefault="00537B24">
      <w:pPr>
        <w:spacing w:after="200"/>
        <w:ind w:left="-5" w:right="35"/>
      </w:pPr>
      <w:r>
        <w:t>Esta interfaz se encarga de mostrar un registro</w:t>
      </w:r>
      <w:r>
        <w:t xml:space="preserve"> completo de todas las ventas realizadas en el sistema. Permite a los usuarios consultar detalles como el número de venta, el cliente, los productos o servicios adquiridos, las cantidades, los precios unitarios, los totales y el método de pago utilizado. A</w:t>
      </w:r>
      <w:r>
        <w:t>demás, proporciona la posibilidad de filtrar o buscar ventas por diferentes parámetros, como fecha, cliente o estado de la venta (completa, pendiente, cancelada). Esta interfaz está diseñada para ofrecer una visión organizada y accesible de las transaccion</w:t>
      </w:r>
      <w:r>
        <w:t xml:space="preserve">es pasadas, lo que facilita el seguimiento de ventas y la toma de decisiones sobre el rendimiento del negocio. </w:t>
      </w:r>
    </w:p>
    <w:p w14:paraId="54D4D60F" w14:textId="77777777" w:rsidR="0096536C" w:rsidRDefault="00537B24">
      <w:pPr>
        <w:ind w:left="0" w:firstLine="0"/>
      </w:pPr>
      <w:r>
        <w:t xml:space="preserve">Botón "Finalizar Día" </w:t>
      </w:r>
    </w:p>
    <w:p w14:paraId="0424ED79" w14:textId="77777777" w:rsidR="0096536C" w:rsidRDefault="00537B24">
      <w:pPr>
        <w:spacing w:after="194"/>
        <w:ind w:left="-5" w:right="35"/>
      </w:pPr>
      <w:r>
        <w:t>Este botón es una función importante dentro de la interfaz de historial de ventas, diseñada para cerrar las operaciones d</w:t>
      </w:r>
      <w:r>
        <w:t xml:space="preserve">el día. Su tipo es un </w:t>
      </w:r>
      <w:r>
        <w:rPr>
          <w:b/>
        </w:rPr>
        <w:t>botón de acción</w:t>
      </w:r>
      <w:r>
        <w:t xml:space="preserve"> que, al ser </w:t>
      </w:r>
      <w:r>
        <w:lastRenderedPageBreak/>
        <w:t>presionado, realiza una serie de procesos automáticos. La función principal de este botón es generar un reporte final de las ventas del día, cerrando cualquier transacción pendiente y resumiendo el total de</w:t>
      </w:r>
      <w:r>
        <w:t xml:space="preserve"> ingresos. Al finalizar el día, el sistema puede realizar acciones como generar un informe con el total de ventas, el dinero recibido, los productos vendidos y las ventas pendientes, además de resetear los registros para empezar un nuevo ciclo de ventas al</w:t>
      </w:r>
      <w:r>
        <w:t xml:space="preserve"> día siguiente. Este botón también puede estar vinculado a la actualización de la caja o a la contabilización de las ganancias del día. </w:t>
      </w:r>
    </w:p>
    <w:p w14:paraId="17B6DD47" w14:textId="77777777" w:rsidR="0096536C" w:rsidRDefault="00537B24">
      <w:pPr>
        <w:ind w:left="0" w:firstLine="0"/>
      </w:pPr>
      <w:r>
        <w:rPr>
          <w:b/>
          <w:bCs/>
        </w:rPr>
        <w:t xml:space="preserve">Interfaz de salida historial de facturas </w:t>
      </w:r>
      <w:r>
        <w:rPr>
          <w:rFonts w:ascii="Calibri" w:eastAsia="Calibri" w:hAnsi="Calibri" w:cs="Calibri"/>
          <w:b/>
          <w:bCs/>
          <w:sz w:val="22"/>
        </w:rPr>
        <w:t xml:space="preserve">  </w:t>
      </w:r>
    </w:p>
    <w:p w14:paraId="5D53A79C" w14:textId="77777777" w:rsidR="0096536C" w:rsidRDefault="00537B24">
      <w:pPr>
        <w:spacing w:after="0" w:line="256" w:lineRule="auto"/>
        <w:ind w:left="0" w:firstLine="0"/>
      </w:pPr>
      <w:r>
        <w:rPr>
          <w:rFonts w:ascii="Calibri" w:eastAsia="Calibri" w:hAnsi="Calibri" w:cs="Calibri"/>
          <w:sz w:val="22"/>
        </w:rPr>
        <w:t xml:space="preserve"> </w:t>
      </w:r>
    </w:p>
    <w:p w14:paraId="6D51FC10" w14:textId="77777777" w:rsidR="0096536C" w:rsidRDefault="00537B24">
      <w:pPr>
        <w:spacing w:after="115" w:line="256" w:lineRule="auto"/>
        <w:ind w:left="-1" w:firstLine="0"/>
        <w:jc w:val="right"/>
      </w:pPr>
      <w:r>
        <w:rPr>
          <w:noProof/>
        </w:rPr>
        <w:drawing>
          <wp:inline distT="0" distB="0" distL="0" distR="0" wp14:anchorId="530C80CA" wp14:editId="21B5A957">
            <wp:extent cx="5400044" cy="3035936"/>
            <wp:effectExtent l="0" t="0" r="0" b="0"/>
            <wp:docPr id="258" name="Picture 158" descr="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tretch>
                      <a:fillRect/>
                    </a:stretch>
                  </pic:blipFill>
                  <pic:spPr>
                    <a:xfrm>
                      <a:off x="0" y="0"/>
                      <a:ext cx="5400044" cy="3035936"/>
                    </a:xfrm>
                    <a:prstGeom prst="rect">
                      <a:avLst/>
                    </a:prstGeom>
                    <a:noFill/>
                    <a:ln>
                      <a:noFill/>
                      <a:prstDash/>
                    </a:ln>
                  </pic:spPr>
                </pic:pic>
              </a:graphicData>
            </a:graphic>
          </wp:inline>
        </w:drawing>
      </w:r>
      <w:r>
        <w:rPr>
          <w:rFonts w:ascii="Calibri" w:eastAsia="Calibri" w:hAnsi="Calibri" w:cs="Calibri"/>
          <w:sz w:val="22"/>
        </w:rPr>
        <w:t xml:space="preserve"> </w:t>
      </w:r>
    </w:p>
    <w:p w14:paraId="7D3FDD55" w14:textId="77777777" w:rsidR="0096536C" w:rsidRDefault="00537B24">
      <w:pPr>
        <w:spacing w:after="132"/>
        <w:ind w:left="-5" w:right="35"/>
      </w:pPr>
      <w:r>
        <w:t xml:space="preserve">Esta interfaz se encarga de mostrar un registro detallado de </w:t>
      </w:r>
      <w:r>
        <w:t xml:space="preserve">todas las facturas generadas dentro del sistema. Permite a los usuarios consultar y visualizar la información relacionada con cada factura, como el número de factura, el cliente asociado, la fecha de emisión, los productos o servicios adquiridos, el monto </w:t>
      </w:r>
      <w:r>
        <w:t xml:space="preserve">total, los pagos realizados y el saldo pendiente (si aplica). </w:t>
      </w:r>
    </w:p>
    <w:p w14:paraId="161AF8E6" w14:textId="77777777" w:rsidR="0096536C" w:rsidRDefault="0096536C">
      <w:pPr>
        <w:spacing w:after="132"/>
        <w:ind w:left="-5" w:right="35"/>
      </w:pPr>
    </w:p>
    <w:p w14:paraId="23CB3C24" w14:textId="77777777" w:rsidR="0096536C" w:rsidRDefault="0096536C">
      <w:pPr>
        <w:spacing w:after="132"/>
        <w:ind w:left="-5" w:right="35"/>
      </w:pPr>
    </w:p>
    <w:p w14:paraId="46CEE77A" w14:textId="77777777" w:rsidR="0096536C" w:rsidRDefault="0096536C">
      <w:pPr>
        <w:spacing w:after="132"/>
        <w:ind w:left="-5" w:right="35"/>
      </w:pPr>
    </w:p>
    <w:p w14:paraId="0A930838" w14:textId="77777777" w:rsidR="0096536C" w:rsidRDefault="0096536C">
      <w:pPr>
        <w:spacing w:after="132"/>
        <w:ind w:left="-5" w:right="35"/>
      </w:pPr>
    </w:p>
    <w:p w14:paraId="45AEF81A" w14:textId="77777777" w:rsidR="0096536C" w:rsidRDefault="0096536C">
      <w:pPr>
        <w:spacing w:after="132"/>
        <w:ind w:left="-5" w:right="35"/>
      </w:pPr>
    </w:p>
    <w:p w14:paraId="6470DA48" w14:textId="77777777" w:rsidR="0096536C" w:rsidRDefault="00537B24">
      <w:pPr>
        <w:spacing w:after="0" w:line="256" w:lineRule="auto"/>
        <w:ind w:left="0" w:firstLine="0"/>
      </w:pPr>
      <w:r>
        <w:rPr>
          <w:rFonts w:ascii="Calibri" w:eastAsia="Calibri" w:hAnsi="Calibri" w:cs="Calibri"/>
          <w:sz w:val="22"/>
        </w:rPr>
        <w:t xml:space="preserve"> </w:t>
      </w:r>
    </w:p>
    <w:p w14:paraId="5872D804" w14:textId="77777777" w:rsidR="0096536C" w:rsidRDefault="0096536C">
      <w:pPr>
        <w:ind w:left="0" w:firstLine="0"/>
        <w:rPr>
          <w:b/>
          <w:bCs/>
        </w:rPr>
      </w:pPr>
    </w:p>
    <w:p w14:paraId="48D605D1" w14:textId="77777777" w:rsidR="0096536C" w:rsidRDefault="0096536C">
      <w:pPr>
        <w:ind w:left="0" w:firstLine="0"/>
        <w:rPr>
          <w:b/>
          <w:bCs/>
        </w:rPr>
      </w:pPr>
    </w:p>
    <w:p w14:paraId="55AA0023" w14:textId="77777777" w:rsidR="0096536C" w:rsidRDefault="0096536C">
      <w:pPr>
        <w:ind w:left="0" w:firstLine="0"/>
        <w:rPr>
          <w:b/>
          <w:bCs/>
        </w:rPr>
      </w:pPr>
    </w:p>
    <w:p w14:paraId="75D4170D" w14:textId="77777777" w:rsidR="0096536C" w:rsidRDefault="0096536C">
      <w:pPr>
        <w:ind w:left="0" w:firstLine="0"/>
        <w:rPr>
          <w:b/>
          <w:bCs/>
        </w:rPr>
      </w:pPr>
    </w:p>
    <w:p w14:paraId="648553D8" w14:textId="77777777" w:rsidR="0096536C" w:rsidRDefault="00537B24">
      <w:pPr>
        <w:ind w:left="0" w:firstLine="0"/>
        <w:rPr>
          <w:b/>
          <w:bCs/>
        </w:rPr>
      </w:pPr>
      <w:r>
        <w:rPr>
          <w:b/>
          <w:bCs/>
        </w:rPr>
        <w:t xml:space="preserve">Salida de datos mediante notificaciones  </w:t>
      </w:r>
    </w:p>
    <w:p w14:paraId="69EE64B3" w14:textId="77777777" w:rsidR="0096536C" w:rsidRDefault="00537B24">
      <w:pPr>
        <w:spacing w:after="0" w:line="256" w:lineRule="auto"/>
        <w:ind w:left="0" w:firstLine="0"/>
      </w:pPr>
      <w:r>
        <w:rPr>
          <w:b/>
        </w:rPr>
        <w:lastRenderedPageBreak/>
        <w:t xml:space="preserve"> </w:t>
      </w:r>
    </w:p>
    <w:p w14:paraId="799A220E" w14:textId="77777777" w:rsidR="0096536C" w:rsidRDefault="00537B24">
      <w:pPr>
        <w:spacing w:after="187" w:line="256" w:lineRule="auto"/>
        <w:ind w:left="-1" w:firstLine="0"/>
      </w:pPr>
      <w:r>
        <w:rPr>
          <w:rFonts w:ascii="Calibri" w:eastAsia="Calibri" w:hAnsi="Calibri" w:cs="Calibri"/>
          <w:noProof/>
          <w:sz w:val="22"/>
        </w:rPr>
        <mc:AlternateContent>
          <mc:Choice Requires="wpg">
            <w:drawing>
              <wp:inline distT="0" distB="0" distL="0" distR="0" wp14:anchorId="512E2DEB" wp14:editId="73A47CDD">
                <wp:extent cx="3485519" cy="3012380"/>
                <wp:effectExtent l="0" t="0" r="631" b="16570"/>
                <wp:docPr id="259" name="Group 2262"/>
                <wp:cNvGraphicFramePr/>
                <a:graphic xmlns:a="http://schemas.openxmlformats.org/drawingml/2006/main">
                  <a:graphicData uri="http://schemas.microsoft.com/office/word/2010/wordprocessingGroup">
                    <wpg:wgp>
                      <wpg:cNvGrpSpPr/>
                      <wpg:grpSpPr>
                        <a:xfrm>
                          <a:off x="0" y="0"/>
                          <a:ext cx="3485519" cy="3012380"/>
                          <a:chOff x="0" y="0"/>
                          <a:chExt cx="3485519" cy="3012380"/>
                        </a:xfrm>
                      </wpg:grpSpPr>
                      <wps:wsp>
                        <wps:cNvPr id="260" name="Rectangle 169"/>
                        <wps:cNvSpPr/>
                        <wps:spPr>
                          <a:xfrm>
                            <a:off x="3434843" y="2788005"/>
                            <a:ext cx="50676" cy="224375"/>
                          </a:xfrm>
                          <a:prstGeom prst="rect">
                            <a:avLst/>
                          </a:prstGeom>
                          <a:noFill/>
                          <a:ln cap="flat">
                            <a:noFill/>
                            <a:prstDash val="solid"/>
                          </a:ln>
                        </wps:spPr>
                        <wps:txbx>
                          <w:txbxContent>
                            <w:p w14:paraId="6E8E779B" w14:textId="77777777" w:rsidR="0096536C" w:rsidRDefault="00537B24">
                              <w:pPr>
                                <w:spacing w:after="160" w:line="256" w:lineRule="auto"/>
                                <w:ind w:left="0" w:firstLine="0"/>
                              </w:pPr>
                              <w:r>
                                <w:rPr>
                                  <w:b/>
                                </w:rPr>
                                <w:t xml:space="preserve"> </w:t>
                              </w:r>
                            </w:p>
                          </w:txbxContent>
                        </wps:txbx>
                        <wps:bodyPr vert="horz" wrap="square" lIns="0" tIns="0" rIns="0" bIns="0" anchor="t" anchorCtr="0" compatLnSpc="0">
                          <a:noAutofit/>
                        </wps:bodyPr>
                      </wps:wsp>
                      <pic:pic xmlns:pic="http://schemas.openxmlformats.org/drawingml/2006/picture">
                        <pic:nvPicPr>
                          <pic:cNvPr id="261" name="Picture 196"/>
                          <pic:cNvPicPr>
                            <a:picLocks noChangeAspect="1"/>
                          </pic:cNvPicPr>
                        </pic:nvPicPr>
                        <pic:blipFill>
                          <a:blip r:embed="rId107"/>
                          <a:stretch>
                            <a:fillRect/>
                          </a:stretch>
                        </pic:blipFill>
                        <pic:spPr>
                          <a:xfrm>
                            <a:off x="0" y="0"/>
                            <a:ext cx="3433700" cy="2922907"/>
                          </a:xfrm>
                          <a:prstGeom prst="rect">
                            <a:avLst/>
                          </a:prstGeom>
                          <a:noFill/>
                          <a:ln>
                            <a:noFill/>
                            <a:prstDash/>
                          </a:ln>
                        </pic:spPr>
                      </pic:pic>
                      <pic:pic xmlns:pic="http://schemas.openxmlformats.org/drawingml/2006/picture">
                        <pic:nvPicPr>
                          <pic:cNvPr id="262" name="Picture 198"/>
                          <pic:cNvPicPr>
                            <a:picLocks noChangeAspect="1"/>
                          </pic:cNvPicPr>
                        </pic:nvPicPr>
                        <pic:blipFill>
                          <a:blip r:embed="rId108"/>
                          <a:stretch>
                            <a:fillRect/>
                          </a:stretch>
                        </pic:blipFill>
                        <pic:spPr>
                          <a:xfrm>
                            <a:off x="2831467" y="1134157"/>
                            <a:ext cx="499106" cy="472644"/>
                          </a:xfrm>
                          <a:prstGeom prst="rect">
                            <a:avLst/>
                          </a:prstGeom>
                          <a:noFill/>
                          <a:ln>
                            <a:noFill/>
                            <a:prstDash/>
                          </a:ln>
                        </pic:spPr>
                      </pic:pic>
                      <wps:wsp>
                        <wps:cNvPr id="263" name="Shape 200"/>
                        <wps:cNvSpPr/>
                        <wps:spPr>
                          <a:xfrm>
                            <a:off x="280665" y="1134112"/>
                            <a:ext cx="1775463" cy="276221"/>
                          </a:xfrm>
                          <a:custGeom>
                            <a:avLst/>
                            <a:gdLst>
                              <a:gd name="f0" fmla="val w"/>
                              <a:gd name="f1" fmla="val h"/>
                              <a:gd name="f2" fmla="val 0"/>
                              <a:gd name="f3" fmla="val 1775460"/>
                              <a:gd name="f4" fmla="val 276225"/>
                              <a:gd name="f5" fmla="*/ f0 1 1775460"/>
                              <a:gd name="f6" fmla="*/ f1 1 276225"/>
                              <a:gd name="f7" fmla="val f2"/>
                              <a:gd name="f8" fmla="val f3"/>
                              <a:gd name="f9" fmla="val f4"/>
                              <a:gd name="f10" fmla="+- f9 0 f7"/>
                              <a:gd name="f11" fmla="+- f8 0 f7"/>
                              <a:gd name="f12" fmla="*/ f11 1 1775460"/>
                              <a:gd name="f13" fmla="*/ f10 1 276225"/>
                              <a:gd name="f14" fmla="*/ 0 1 f12"/>
                              <a:gd name="f15" fmla="*/ 1775460 1 f12"/>
                              <a:gd name="f16" fmla="*/ 0 1 f13"/>
                              <a:gd name="f17" fmla="*/ 276225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1775460" h="276225">
                                <a:moveTo>
                                  <a:pt x="f2" y="f4"/>
                                </a:moveTo>
                                <a:lnTo>
                                  <a:pt x="f3" y="f4"/>
                                </a:lnTo>
                                <a:lnTo>
                                  <a:pt x="f3" y="f2"/>
                                </a:lnTo>
                                <a:lnTo>
                                  <a:pt x="f2" y="f2"/>
                                </a:lnTo>
                                <a:close/>
                              </a:path>
                            </a:pathLst>
                          </a:custGeom>
                          <a:noFill/>
                          <a:ln w="9528" cap="flat">
                            <a:solidFill>
                              <a:srgbClr val="F2F2F2"/>
                            </a:solidFill>
                            <a:prstDash val="solid"/>
                            <a:miter/>
                          </a:ln>
                        </wps:spPr>
                        <wps:bodyPr lIns="0" tIns="0" rIns="0" bIns="0"/>
                      </wps:wsp>
                      <wps:wsp>
                        <wps:cNvPr id="264" name="Rectangle 202"/>
                        <wps:cNvSpPr/>
                        <wps:spPr>
                          <a:xfrm>
                            <a:off x="1916682" y="1183946"/>
                            <a:ext cx="37856" cy="227630"/>
                          </a:xfrm>
                          <a:prstGeom prst="rect">
                            <a:avLst/>
                          </a:prstGeom>
                          <a:noFill/>
                          <a:ln cap="flat">
                            <a:noFill/>
                            <a:prstDash val="solid"/>
                          </a:ln>
                        </wps:spPr>
                        <wps:txbx>
                          <w:txbxContent>
                            <w:p w14:paraId="1A5D0E34" w14:textId="77777777" w:rsidR="0096536C" w:rsidRDefault="00537B24">
                              <w:pPr>
                                <w:spacing w:after="160" w:line="256" w:lineRule="auto"/>
                                <w:ind w:left="0" w:firstLine="0"/>
                              </w:pPr>
                              <w:r>
                                <w:rPr>
                                  <w:rFonts w:ascii="Calibri" w:eastAsia="Calibri" w:hAnsi="Calibri" w:cs="Calibri"/>
                                  <w:b/>
                                  <w:sz w:val="22"/>
                                </w:rPr>
                                <w:t xml:space="preserve"> </w:t>
                              </w:r>
                            </w:p>
                          </w:txbxContent>
                        </wps:txbx>
                        <wps:bodyPr vert="horz" wrap="square" lIns="0" tIns="0" rIns="0" bIns="0" anchor="t" anchorCtr="0" compatLnSpc="0">
                          <a:noAutofit/>
                        </wps:bodyPr>
                      </wps:wsp>
                    </wpg:wgp>
                  </a:graphicData>
                </a:graphic>
              </wp:inline>
            </w:drawing>
          </mc:Choice>
          <mc:Fallback>
            <w:pict>
              <v:group w14:anchorId="512E2DEB" id="Group 2262" o:spid="_x0000_s1268" style="width:274.45pt;height:237.2pt;mso-position-horizontal-relative:char;mso-position-vertical-relative:line" coordsize="34855,301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6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">
                <v:rect id="Rectangle 169" o:spid="_x0000_s1269" style="position:absolute;left:34348;top:2788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6E8E779B" w14:textId="77777777" w:rsidR="0096536C" w:rsidRDefault="00537B24">
                        <w:pPr>
                          <w:spacing w:after="160" w:line="256" w:lineRule="auto"/>
                          <w:ind w:left="0" w:firstLine="0"/>
                        </w:pPr>
                        <w:r>
                          <w:rPr>
                            <w:b/>
                          </w:rPr>
                          <w:t xml:space="preserve"> </w:t>
                        </w:r>
                      </w:p>
                    </w:txbxContent>
                  </v:textbox>
                </v:rect>
                <v:shape id="Picture 196" o:spid="_x0000_s1270" type="#_x0000_t75" style="position:absolute;width:34337;height:29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">
                  <v:imagedata r:id="rId109" o:title=""/>
                </v:shape>
                <v:shape id="Picture 198" o:spid="_x0000_s1271" type="#_x0000_t75" style="position:absolute;left:28314;top:11341;width:4991;height:4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">
                  <v:imagedata r:id="rId110" o:title=""/>
                </v:shape>
                <v:shape id="Shape 200" o:spid="_x0000_s1272" style="position:absolute;left:2806;top:11341;width:17755;height:2762;visibility:visible;mso-wrap-style:square;v-text-anchor:top" coordsize="177546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" path="m,276225r1775460,l1775460,,,,,276225xe" filled="f" strokecolor="#f2f2f2" strokeweight=".26467mm">
                  <v:stroke joinstyle="miter"/>
                  <v:path arrowok="t" o:connecttype="custom" o:connectlocs="887732,0;1775463,138111;887732,276221;0,138111" o:connectangles="270,0,90,180" textboxrect="0,0,1775460,276225"/>
                </v:shape>
                <v:rect id="Rectangle 202" o:spid="_x0000_s1273" style="position:absolute;left:19166;top:11839;width:379;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1A5D0E34" w14:textId="77777777" w:rsidR="0096536C" w:rsidRDefault="00537B24">
                        <w:pPr>
                          <w:spacing w:after="160" w:line="256" w:lineRule="auto"/>
                          <w:ind w:left="0" w:firstLine="0"/>
                        </w:pPr>
                        <w:r>
                          <w:rPr>
                            <w:rFonts w:ascii="Calibri" w:eastAsia="Calibri" w:hAnsi="Calibri" w:cs="Calibri"/>
                            <w:b/>
                            <w:sz w:val="22"/>
                          </w:rPr>
                          <w:t xml:space="preserve"> </w:t>
                        </w:r>
                      </w:p>
                    </w:txbxContent>
                  </v:textbox>
                </v:rect>
                <w10:anchorlock/>
              </v:group>
            </w:pict>
          </mc:Fallback>
        </mc:AlternateContent>
      </w:r>
    </w:p>
    <w:p w14:paraId="29197D08" w14:textId="77777777" w:rsidR="0096536C" w:rsidRDefault="00537B24">
      <w:pPr>
        <w:ind w:left="-5" w:right="35"/>
      </w:pPr>
      <w:r>
        <w:t xml:space="preserve">Esta interfaz se encarga de enviar notificaciones a los clientes, informándoles sobre eventos o acciones importantes </w:t>
      </w:r>
      <w:r>
        <w:t xml:space="preserve">relacionadas con </w:t>
      </w:r>
      <w:proofErr w:type="gramStart"/>
      <w:r>
        <w:t xml:space="preserve">la  </w:t>
      </w:r>
      <w:proofErr w:type="spellStart"/>
      <w:r>
        <w:t>commpraventa</w:t>
      </w:r>
      <w:proofErr w:type="spellEnd"/>
      <w:proofErr w:type="gramEnd"/>
      <w:r>
        <w:t>. En este caso, la notificación tiene como objetivo alertar al cliente de que un empeño está a punto de vencer. La notificación incluye un mensaje claro y directo, como "Su empeño está a punto de vencer", acompañado de deta</w:t>
      </w:r>
      <w:r>
        <w:t xml:space="preserve">lles relevantes como la fecha límite para el pago o la renovación del empeño. </w:t>
      </w:r>
    </w:p>
    <w:p w14:paraId="51DE5ED1" w14:textId="77777777" w:rsidR="0096536C" w:rsidRDefault="00537B24">
      <w:pPr>
        <w:ind w:left="-5" w:right="35"/>
      </w:pPr>
      <w:r>
        <w:t xml:space="preserve">Como interfaz de salida de datos, su función principal es proporcionar una forma rápida y efectiva de comunicación, asegurando que el usuario reciba la alerta en el </w:t>
      </w:r>
      <w:r>
        <w:t xml:space="preserve">momento adecuado. Las notificaciones pueden ser visuales (apareciendo en una ventana emergente dentro del sistema) o enviadas a través de otros canales, como correos electrónicos o mensajes de texto, dependiendo de la configuración del sistema. </w:t>
      </w:r>
    </w:p>
    <w:p w14:paraId="5AE859A2" w14:textId="77777777" w:rsidR="0096536C" w:rsidRDefault="0096536C">
      <w:pPr>
        <w:pageBreakBefore/>
        <w:spacing w:after="160" w:line="256" w:lineRule="auto"/>
        <w:ind w:left="0" w:firstLine="0"/>
      </w:pPr>
    </w:p>
    <w:p w14:paraId="1EC3704C" w14:textId="77777777" w:rsidR="0096536C" w:rsidRDefault="00537B24">
      <w:pPr>
        <w:pStyle w:val="Ttulo1"/>
      </w:pPr>
      <w:bookmarkStart w:id="39" w:name="_Toc183613460"/>
      <w:r>
        <w:t>Recomenda</w:t>
      </w:r>
      <w:r>
        <w:t>ciones</w:t>
      </w:r>
      <w:bookmarkEnd w:id="39"/>
    </w:p>
    <w:p w14:paraId="4AB7E249" w14:textId="77777777" w:rsidR="0096536C" w:rsidRDefault="0096536C">
      <w:pPr>
        <w:pageBreakBefore/>
        <w:spacing w:after="160" w:line="256" w:lineRule="auto"/>
        <w:ind w:left="0" w:firstLine="0"/>
        <w:rPr>
          <w:sz w:val="36"/>
          <w:szCs w:val="36"/>
        </w:rPr>
      </w:pPr>
    </w:p>
    <w:p w14:paraId="0B70D9B9" w14:textId="77777777" w:rsidR="0096536C" w:rsidRDefault="00537B24">
      <w:pPr>
        <w:pStyle w:val="Ttulo1"/>
      </w:pPr>
      <w:bookmarkStart w:id="40" w:name="_Toc183613461"/>
      <w:r>
        <w:t>Conclusiones</w:t>
      </w:r>
      <w:bookmarkEnd w:id="40"/>
    </w:p>
    <w:p w14:paraId="035D4176" w14:textId="77777777" w:rsidR="0096536C" w:rsidRDefault="0096536C">
      <w:pPr>
        <w:spacing w:after="167" w:line="251" w:lineRule="auto"/>
        <w:rPr>
          <w:sz w:val="32"/>
          <w:szCs w:val="32"/>
        </w:rPr>
      </w:pPr>
    </w:p>
    <w:p w14:paraId="2BA508A3" w14:textId="77777777" w:rsidR="0096536C" w:rsidRDefault="0096536C">
      <w:pPr>
        <w:rPr>
          <w:sz w:val="32"/>
          <w:szCs w:val="32"/>
        </w:rPr>
      </w:pPr>
    </w:p>
    <w:p w14:paraId="7549149A" w14:textId="77777777" w:rsidR="0096536C" w:rsidRDefault="00537B24">
      <w:r>
        <w:rPr>
          <w:b/>
          <w:sz w:val="32"/>
          <w:szCs w:val="32"/>
        </w:rPr>
        <w:t xml:space="preserve"> </w:t>
      </w:r>
    </w:p>
    <w:p w14:paraId="0FA84B6A" w14:textId="77777777" w:rsidR="0096536C" w:rsidRDefault="0096536C">
      <w:pPr>
        <w:rPr>
          <w:sz w:val="32"/>
          <w:szCs w:val="32"/>
        </w:rPr>
      </w:pPr>
    </w:p>
    <w:sectPr w:rsidR="0096536C">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DB5067" w14:textId="77777777" w:rsidR="00537B24" w:rsidRDefault="00537B24">
      <w:pPr>
        <w:spacing w:after="0" w:line="240" w:lineRule="auto"/>
      </w:pPr>
      <w:r>
        <w:separator/>
      </w:r>
    </w:p>
  </w:endnote>
  <w:endnote w:type="continuationSeparator" w:id="0">
    <w:p w14:paraId="62922060" w14:textId="77777777" w:rsidR="00537B24" w:rsidRDefault="00537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font>
  <w:font w:name="Aptos Display">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4E054" w14:textId="77777777" w:rsidR="00537B24" w:rsidRDefault="00537B24">
      <w:pPr>
        <w:spacing w:after="0" w:line="240" w:lineRule="auto"/>
      </w:pPr>
      <w:r>
        <w:separator/>
      </w:r>
    </w:p>
  </w:footnote>
  <w:footnote w:type="continuationSeparator" w:id="0">
    <w:p w14:paraId="385394E1" w14:textId="77777777" w:rsidR="00537B24" w:rsidRDefault="00537B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D4CFA"/>
    <w:multiLevelType w:val="multilevel"/>
    <w:tmpl w:val="D48234A4"/>
    <w:lvl w:ilvl="0">
      <w:numFmt w:val="bullet"/>
      <w:lvlText w:val="•"/>
      <w:lvlJc w:val="left"/>
      <w:pPr>
        <w:ind w:left="705"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1">
      <w:numFmt w:val="bullet"/>
      <w:lvlText w:val="o"/>
      <w:lvlJc w:val="left"/>
      <w:pPr>
        <w:ind w:left="144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2">
      <w:numFmt w:val="bullet"/>
      <w:lvlText w:val="▪"/>
      <w:lvlJc w:val="left"/>
      <w:pPr>
        <w:ind w:left="180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3">
      <w:numFmt w:val="bullet"/>
      <w:lvlText w:val="•"/>
      <w:lvlJc w:val="left"/>
      <w:pPr>
        <w:ind w:left="252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4">
      <w:numFmt w:val="bullet"/>
      <w:lvlText w:val="o"/>
      <w:lvlJc w:val="left"/>
      <w:pPr>
        <w:ind w:left="324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5">
      <w:numFmt w:val="bullet"/>
      <w:lvlText w:val="▪"/>
      <w:lvlJc w:val="left"/>
      <w:pPr>
        <w:ind w:left="396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6">
      <w:numFmt w:val="bullet"/>
      <w:lvlText w:val="•"/>
      <w:lvlJc w:val="left"/>
      <w:pPr>
        <w:ind w:left="468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7">
      <w:numFmt w:val="bullet"/>
      <w:lvlText w:val="o"/>
      <w:lvlJc w:val="left"/>
      <w:pPr>
        <w:ind w:left="540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8">
      <w:numFmt w:val="bullet"/>
      <w:lvlText w:val="▪"/>
      <w:lvlJc w:val="left"/>
      <w:pPr>
        <w:ind w:left="612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abstractNum>
  <w:abstractNum w:abstractNumId="1" w15:restartNumberingAfterBreak="0">
    <w:nsid w:val="0BF563E4"/>
    <w:multiLevelType w:val="multilevel"/>
    <w:tmpl w:val="BCCC8F5C"/>
    <w:lvl w:ilvl="0">
      <w:start w:val="1"/>
      <w:numFmt w:val="decimal"/>
      <w:lvlText w:val="%1."/>
      <w:lvlJc w:val="left"/>
      <w:pPr>
        <w:ind w:left="410" w:firstLine="0"/>
      </w:pPr>
      <w:rPr>
        <w:rFonts w:ascii="Calibri" w:eastAsia="Calibri" w:hAnsi="Calibri" w:cs="Calibri"/>
        <w:b w:val="0"/>
        <w:i w:val="0"/>
        <w:strike w:val="0"/>
        <w:dstrike w:val="0"/>
        <w:color w:val="000000"/>
        <w:position w:val="0"/>
        <w:sz w:val="22"/>
        <w:szCs w:val="22"/>
        <w:u w:val="none" w:color="000000"/>
        <w:vertAlign w:val="baseline"/>
      </w:rPr>
    </w:lvl>
    <w:lvl w:ilvl="1">
      <w:numFmt w:val="bullet"/>
      <w:lvlText w:val="•"/>
      <w:lvlJc w:val="left"/>
      <w:pPr>
        <w:ind w:left="720" w:firstLine="0"/>
      </w:pPr>
      <w:rPr>
        <w:rFonts w:ascii="Arial" w:eastAsia="Arial" w:hAnsi="Arial" w:cs="Arial"/>
        <w:b w:val="0"/>
        <w:i w:val="0"/>
        <w:strike w:val="0"/>
        <w:dstrike w:val="0"/>
        <w:color w:val="000000"/>
        <w:position w:val="0"/>
        <w:sz w:val="20"/>
        <w:szCs w:val="20"/>
        <w:u w:val="none" w:color="000000"/>
        <w:vertAlign w:val="baseline"/>
      </w:rPr>
    </w:lvl>
    <w:lvl w:ilvl="2">
      <w:numFmt w:val="bullet"/>
      <w:lvlText w:val="o"/>
      <w:lvlJc w:val="left"/>
      <w:pPr>
        <w:ind w:left="1425" w:firstLine="0"/>
      </w:pPr>
      <w:rPr>
        <w:rFonts w:ascii="Courier New" w:eastAsia="Courier New" w:hAnsi="Courier New" w:cs="Courier New"/>
        <w:b w:val="0"/>
        <w:i w:val="0"/>
        <w:strike w:val="0"/>
        <w:dstrike w:val="0"/>
        <w:color w:val="000000"/>
        <w:position w:val="0"/>
        <w:sz w:val="20"/>
        <w:szCs w:val="20"/>
        <w:u w:val="none" w:color="000000"/>
        <w:vertAlign w:val="baseline"/>
      </w:rPr>
    </w:lvl>
    <w:lvl w:ilvl="3">
      <w:numFmt w:val="bullet"/>
      <w:lvlText w:val="▪"/>
      <w:lvlJc w:val="left"/>
      <w:pPr>
        <w:ind w:left="2161" w:firstLine="0"/>
      </w:pPr>
      <w:rPr>
        <w:rFonts w:ascii="Wingdings" w:eastAsia="Wingdings" w:hAnsi="Wingdings" w:cs="Wingdings"/>
        <w:b w:val="0"/>
        <w:i w:val="0"/>
        <w:strike w:val="0"/>
        <w:dstrike w:val="0"/>
        <w:color w:val="000000"/>
        <w:position w:val="0"/>
        <w:sz w:val="20"/>
        <w:szCs w:val="20"/>
        <w:u w:val="none" w:color="000000"/>
        <w:vertAlign w:val="baseline"/>
      </w:rPr>
    </w:lvl>
    <w:lvl w:ilvl="4">
      <w:numFmt w:val="bullet"/>
      <w:lvlText w:val="o"/>
      <w:lvlJc w:val="left"/>
      <w:pPr>
        <w:ind w:left="2880" w:firstLine="0"/>
      </w:pPr>
      <w:rPr>
        <w:rFonts w:ascii="Wingdings" w:eastAsia="Wingdings" w:hAnsi="Wingdings" w:cs="Wingdings"/>
        <w:b w:val="0"/>
        <w:i w:val="0"/>
        <w:strike w:val="0"/>
        <w:dstrike w:val="0"/>
        <w:color w:val="000000"/>
        <w:position w:val="0"/>
        <w:sz w:val="20"/>
        <w:szCs w:val="20"/>
        <w:u w:val="none" w:color="000000"/>
        <w:vertAlign w:val="baseline"/>
      </w:rPr>
    </w:lvl>
    <w:lvl w:ilvl="5">
      <w:numFmt w:val="bullet"/>
      <w:lvlText w:val="▪"/>
      <w:lvlJc w:val="left"/>
      <w:pPr>
        <w:ind w:left="3600" w:firstLine="0"/>
      </w:pPr>
      <w:rPr>
        <w:rFonts w:ascii="Wingdings" w:eastAsia="Wingdings" w:hAnsi="Wingdings" w:cs="Wingdings"/>
        <w:b w:val="0"/>
        <w:i w:val="0"/>
        <w:strike w:val="0"/>
        <w:dstrike w:val="0"/>
        <w:color w:val="000000"/>
        <w:position w:val="0"/>
        <w:sz w:val="20"/>
        <w:szCs w:val="20"/>
        <w:u w:val="none" w:color="000000"/>
        <w:vertAlign w:val="baseline"/>
      </w:rPr>
    </w:lvl>
    <w:lvl w:ilvl="6">
      <w:numFmt w:val="bullet"/>
      <w:lvlText w:val="•"/>
      <w:lvlJc w:val="left"/>
      <w:pPr>
        <w:ind w:left="4320" w:firstLine="0"/>
      </w:pPr>
      <w:rPr>
        <w:rFonts w:ascii="Wingdings" w:eastAsia="Wingdings" w:hAnsi="Wingdings" w:cs="Wingdings"/>
        <w:b w:val="0"/>
        <w:i w:val="0"/>
        <w:strike w:val="0"/>
        <w:dstrike w:val="0"/>
        <w:color w:val="000000"/>
        <w:position w:val="0"/>
        <w:sz w:val="20"/>
        <w:szCs w:val="20"/>
        <w:u w:val="none" w:color="000000"/>
        <w:vertAlign w:val="baseline"/>
      </w:rPr>
    </w:lvl>
    <w:lvl w:ilvl="7">
      <w:numFmt w:val="bullet"/>
      <w:lvlText w:val="o"/>
      <w:lvlJc w:val="left"/>
      <w:pPr>
        <w:ind w:left="5040" w:firstLine="0"/>
      </w:pPr>
      <w:rPr>
        <w:rFonts w:ascii="Wingdings" w:eastAsia="Wingdings" w:hAnsi="Wingdings" w:cs="Wingdings"/>
        <w:b w:val="0"/>
        <w:i w:val="0"/>
        <w:strike w:val="0"/>
        <w:dstrike w:val="0"/>
        <w:color w:val="000000"/>
        <w:position w:val="0"/>
        <w:sz w:val="20"/>
        <w:szCs w:val="20"/>
        <w:u w:val="none" w:color="000000"/>
        <w:vertAlign w:val="baseline"/>
      </w:rPr>
    </w:lvl>
    <w:lvl w:ilvl="8">
      <w:numFmt w:val="bullet"/>
      <w:lvlText w:val="▪"/>
      <w:lvlJc w:val="left"/>
      <w:pPr>
        <w:ind w:left="5760" w:firstLine="0"/>
      </w:pPr>
      <w:rPr>
        <w:rFonts w:ascii="Wingdings" w:eastAsia="Wingdings" w:hAnsi="Wingdings" w:cs="Wingdings"/>
        <w:b w:val="0"/>
        <w:i w:val="0"/>
        <w:strike w:val="0"/>
        <w:dstrike w:val="0"/>
        <w:color w:val="000000"/>
        <w:position w:val="0"/>
        <w:sz w:val="20"/>
        <w:szCs w:val="20"/>
        <w:u w:val="none" w:color="000000"/>
        <w:vertAlign w:val="baseline"/>
      </w:rPr>
    </w:lvl>
  </w:abstractNum>
  <w:abstractNum w:abstractNumId="2" w15:restartNumberingAfterBreak="0">
    <w:nsid w:val="0E575435"/>
    <w:multiLevelType w:val="multilevel"/>
    <w:tmpl w:val="5ED44F5C"/>
    <w:lvl w:ilvl="0">
      <w:numFmt w:val="bullet"/>
      <w:lvlText w:val="•"/>
      <w:lvlJc w:val="left"/>
      <w:pPr>
        <w:ind w:left="705" w:firstLine="0"/>
      </w:pPr>
      <w:rPr>
        <w:rFonts w:ascii="Arial" w:eastAsia="Arial" w:hAnsi="Arial" w:cs="Arial"/>
        <w:b w:val="0"/>
        <w:i w:val="0"/>
        <w:strike w:val="0"/>
        <w:dstrike w:val="0"/>
        <w:color w:val="000000"/>
        <w:position w:val="0"/>
        <w:sz w:val="22"/>
        <w:szCs w:val="22"/>
        <w:u w:val="none" w:color="000000"/>
        <w:vertAlign w:val="baseline"/>
      </w:rPr>
    </w:lvl>
    <w:lvl w:ilvl="1">
      <w:numFmt w:val="bullet"/>
      <w:lvlText w:val="o"/>
      <w:lvlJc w:val="left"/>
      <w:pPr>
        <w:ind w:left="1426" w:firstLine="0"/>
      </w:pPr>
      <w:rPr>
        <w:rFonts w:ascii="Arial" w:eastAsia="Arial" w:hAnsi="Arial" w:cs="Arial"/>
        <w:b w:val="0"/>
        <w:i w:val="0"/>
        <w:strike w:val="0"/>
        <w:dstrike w:val="0"/>
        <w:color w:val="000000"/>
        <w:position w:val="0"/>
        <w:sz w:val="22"/>
        <w:szCs w:val="22"/>
        <w:u w:val="none" w:color="000000"/>
        <w:vertAlign w:val="baseline"/>
      </w:rPr>
    </w:lvl>
    <w:lvl w:ilvl="2">
      <w:numFmt w:val="bullet"/>
      <w:lvlText w:val="▪"/>
      <w:lvlJc w:val="left"/>
      <w:pPr>
        <w:ind w:left="2146" w:firstLine="0"/>
      </w:pPr>
      <w:rPr>
        <w:rFonts w:ascii="Arial" w:eastAsia="Arial" w:hAnsi="Arial" w:cs="Arial"/>
        <w:b w:val="0"/>
        <w:i w:val="0"/>
        <w:strike w:val="0"/>
        <w:dstrike w:val="0"/>
        <w:color w:val="000000"/>
        <w:position w:val="0"/>
        <w:sz w:val="22"/>
        <w:szCs w:val="22"/>
        <w:u w:val="none" w:color="000000"/>
        <w:vertAlign w:val="baseline"/>
      </w:rPr>
    </w:lvl>
    <w:lvl w:ilvl="3">
      <w:numFmt w:val="bullet"/>
      <w:lvlText w:val="•"/>
      <w:lvlJc w:val="left"/>
      <w:pPr>
        <w:ind w:left="2866" w:firstLine="0"/>
      </w:pPr>
      <w:rPr>
        <w:rFonts w:ascii="Arial" w:eastAsia="Arial" w:hAnsi="Arial" w:cs="Arial"/>
        <w:b w:val="0"/>
        <w:i w:val="0"/>
        <w:strike w:val="0"/>
        <w:dstrike w:val="0"/>
        <w:color w:val="000000"/>
        <w:position w:val="0"/>
        <w:sz w:val="22"/>
        <w:szCs w:val="22"/>
        <w:u w:val="none" w:color="000000"/>
        <w:vertAlign w:val="baseline"/>
      </w:rPr>
    </w:lvl>
    <w:lvl w:ilvl="4">
      <w:numFmt w:val="bullet"/>
      <w:lvlText w:val="o"/>
      <w:lvlJc w:val="left"/>
      <w:pPr>
        <w:ind w:left="3586" w:firstLine="0"/>
      </w:pPr>
      <w:rPr>
        <w:rFonts w:ascii="Arial" w:eastAsia="Arial" w:hAnsi="Arial" w:cs="Arial"/>
        <w:b w:val="0"/>
        <w:i w:val="0"/>
        <w:strike w:val="0"/>
        <w:dstrike w:val="0"/>
        <w:color w:val="000000"/>
        <w:position w:val="0"/>
        <w:sz w:val="22"/>
        <w:szCs w:val="22"/>
        <w:u w:val="none" w:color="000000"/>
        <w:vertAlign w:val="baseline"/>
      </w:rPr>
    </w:lvl>
    <w:lvl w:ilvl="5">
      <w:numFmt w:val="bullet"/>
      <w:lvlText w:val="▪"/>
      <w:lvlJc w:val="left"/>
      <w:pPr>
        <w:ind w:left="4306" w:firstLine="0"/>
      </w:pPr>
      <w:rPr>
        <w:rFonts w:ascii="Arial" w:eastAsia="Arial" w:hAnsi="Arial" w:cs="Arial"/>
        <w:b w:val="0"/>
        <w:i w:val="0"/>
        <w:strike w:val="0"/>
        <w:dstrike w:val="0"/>
        <w:color w:val="000000"/>
        <w:position w:val="0"/>
        <w:sz w:val="22"/>
        <w:szCs w:val="22"/>
        <w:u w:val="none" w:color="000000"/>
        <w:vertAlign w:val="baseline"/>
      </w:rPr>
    </w:lvl>
    <w:lvl w:ilvl="6">
      <w:numFmt w:val="bullet"/>
      <w:lvlText w:val="•"/>
      <w:lvlJc w:val="left"/>
      <w:pPr>
        <w:ind w:left="5026" w:firstLine="0"/>
      </w:pPr>
      <w:rPr>
        <w:rFonts w:ascii="Arial" w:eastAsia="Arial" w:hAnsi="Arial" w:cs="Arial"/>
        <w:b w:val="0"/>
        <w:i w:val="0"/>
        <w:strike w:val="0"/>
        <w:dstrike w:val="0"/>
        <w:color w:val="000000"/>
        <w:position w:val="0"/>
        <w:sz w:val="22"/>
        <w:szCs w:val="22"/>
        <w:u w:val="none" w:color="000000"/>
        <w:vertAlign w:val="baseline"/>
      </w:rPr>
    </w:lvl>
    <w:lvl w:ilvl="7">
      <w:numFmt w:val="bullet"/>
      <w:lvlText w:val="o"/>
      <w:lvlJc w:val="left"/>
      <w:pPr>
        <w:ind w:left="5746" w:firstLine="0"/>
      </w:pPr>
      <w:rPr>
        <w:rFonts w:ascii="Arial" w:eastAsia="Arial" w:hAnsi="Arial" w:cs="Arial"/>
        <w:b w:val="0"/>
        <w:i w:val="0"/>
        <w:strike w:val="0"/>
        <w:dstrike w:val="0"/>
        <w:color w:val="000000"/>
        <w:position w:val="0"/>
        <w:sz w:val="22"/>
        <w:szCs w:val="22"/>
        <w:u w:val="none" w:color="000000"/>
        <w:vertAlign w:val="baseline"/>
      </w:rPr>
    </w:lvl>
    <w:lvl w:ilvl="8">
      <w:numFmt w:val="bullet"/>
      <w:lvlText w:val="▪"/>
      <w:lvlJc w:val="left"/>
      <w:pPr>
        <w:ind w:left="6466" w:firstLine="0"/>
      </w:pPr>
      <w:rPr>
        <w:rFonts w:ascii="Arial" w:eastAsia="Arial" w:hAnsi="Arial" w:cs="Arial"/>
        <w:b w:val="0"/>
        <w:i w:val="0"/>
        <w:strike w:val="0"/>
        <w:dstrike w:val="0"/>
        <w:color w:val="000000"/>
        <w:position w:val="0"/>
        <w:sz w:val="22"/>
        <w:szCs w:val="22"/>
        <w:u w:val="none" w:color="000000"/>
        <w:vertAlign w:val="baseline"/>
      </w:rPr>
    </w:lvl>
  </w:abstractNum>
  <w:abstractNum w:abstractNumId="3" w15:restartNumberingAfterBreak="0">
    <w:nsid w:val="176E1DD0"/>
    <w:multiLevelType w:val="multilevel"/>
    <w:tmpl w:val="C43A6D42"/>
    <w:styleLink w:val="WWOutlineListStyle"/>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1C2A2050"/>
    <w:multiLevelType w:val="multilevel"/>
    <w:tmpl w:val="C92E6FDE"/>
    <w:lvl w:ilvl="0">
      <w:numFmt w:val="bullet"/>
      <w:lvlText w:val="•"/>
      <w:lvlJc w:val="left"/>
      <w:pPr>
        <w:ind w:left="72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1">
      <w:numFmt w:val="bullet"/>
      <w:lvlText w:val="o"/>
      <w:lvlJc w:val="left"/>
      <w:pPr>
        <w:ind w:left="144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2">
      <w:numFmt w:val="bullet"/>
      <w:lvlText w:val="▪"/>
      <w:lvlJc w:val="left"/>
      <w:pPr>
        <w:ind w:left="216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3">
      <w:numFmt w:val="bullet"/>
      <w:lvlText w:val="•"/>
      <w:lvlJc w:val="left"/>
      <w:pPr>
        <w:ind w:left="288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4">
      <w:numFmt w:val="bullet"/>
      <w:lvlText w:val="o"/>
      <w:lvlJc w:val="left"/>
      <w:pPr>
        <w:ind w:left="360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5">
      <w:numFmt w:val="bullet"/>
      <w:lvlText w:val="▪"/>
      <w:lvlJc w:val="left"/>
      <w:pPr>
        <w:ind w:left="432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6">
      <w:numFmt w:val="bullet"/>
      <w:lvlText w:val="•"/>
      <w:lvlJc w:val="left"/>
      <w:pPr>
        <w:ind w:left="504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7">
      <w:numFmt w:val="bullet"/>
      <w:lvlText w:val="o"/>
      <w:lvlJc w:val="left"/>
      <w:pPr>
        <w:ind w:left="576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8">
      <w:numFmt w:val="bullet"/>
      <w:lvlText w:val="▪"/>
      <w:lvlJc w:val="left"/>
      <w:pPr>
        <w:ind w:left="648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abstractNum>
  <w:abstractNum w:abstractNumId="5" w15:restartNumberingAfterBreak="0">
    <w:nsid w:val="3FF14678"/>
    <w:multiLevelType w:val="hybridMultilevel"/>
    <w:tmpl w:val="F34677F8"/>
    <w:lvl w:ilvl="0" w:tplc="7FFC7F3E">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6" w15:restartNumberingAfterBreak="0">
    <w:nsid w:val="4BF366C5"/>
    <w:multiLevelType w:val="multilevel"/>
    <w:tmpl w:val="A9FE0466"/>
    <w:lvl w:ilvl="0">
      <w:numFmt w:val="bullet"/>
      <w:lvlText w:val="•"/>
      <w:lvlJc w:val="left"/>
      <w:pPr>
        <w:ind w:left="705"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1">
      <w:numFmt w:val="bullet"/>
      <w:lvlText w:val="o"/>
      <w:lvlJc w:val="left"/>
      <w:pPr>
        <w:ind w:left="144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2">
      <w:numFmt w:val="bullet"/>
      <w:lvlText w:val="▪"/>
      <w:lvlJc w:val="left"/>
      <w:pPr>
        <w:ind w:left="180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3">
      <w:numFmt w:val="bullet"/>
      <w:lvlText w:val="•"/>
      <w:lvlJc w:val="left"/>
      <w:pPr>
        <w:ind w:left="252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4">
      <w:numFmt w:val="bullet"/>
      <w:lvlText w:val="o"/>
      <w:lvlJc w:val="left"/>
      <w:pPr>
        <w:ind w:left="324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5">
      <w:numFmt w:val="bullet"/>
      <w:lvlText w:val="▪"/>
      <w:lvlJc w:val="left"/>
      <w:pPr>
        <w:ind w:left="396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6">
      <w:numFmt w:val="bullet"/>
      <w:lvlText w:val="•"/>
      <w:lvlJc w:val="left"/>
      <w:pPr>
        <w:ind w:left="468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7">
      <w:numFmt w:val="bullet"/>
      <w:lvlText w:val="o"/>
      <w:lvlJc w:val="left"/>
      <w:pPr>
        <w:ind w:left="540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8">
      <w:numFmt w:val="bullet"/>
      <w:lvlText w:val="▪"/>
      <w:lvlJc w:val="left"/>
      <w:pPr>
        <w:ind w:left="612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abstractNum>
  <w:abstractNum w:abstractNumId="7" w15:restartNumberingAfterBreak="0">
    <w:nsid w:val="525A10BA"/>
    <w:multiLevelType w:val="multilevel"/>
    <w:tmpl w:val="DFA41AD0"/>
    <w:lvl w:ilvl="0">
      <w:numFmt w:val="bullet"/>
      <w:lvlText w:val="•"/>
      <w:lvlJc w:val="left"/>
      <w:pPr>
        <w:ind w:left="705" w:firstLine="0"/>
      </w:pPr>
      <w:rPr>
        <w:rFonts w:ascii="Arial" w:eastAsia="Arial" w:hAnsi="Arial" w:cs="Arial"/>
        <w:b w:val="0"/>
        <w:i w:val="0"/>
        <w:strike w:val="0"/>
        <w:dstrike w:val="0"/>
        <w:color w:val="000000"/>
        <w:position w:val="0"/>
        <w:sz w:val="20"/>
        <w:szCs w:val="20"/>
        <w:u w:val="none" w:color="000000"/>
        <w:vertAlign w:val="baseline"/>
      </w:rPr>
    </w:lvl>
    <w:lvl w:ilvl="1">
      <w:numFmt w:val="bullet"/>
      <w:lvlText w:val="o"/>
      <w:lvlJc w:val="left"/>
      <w:pPr>
        <w:ind w:left="1426" w:firstLine="0"/>
      </w:pPr>
      <w:rPr>
        <w:rFonts w:ascii="Arial" w:eastAsia="Arial" w:hAnsi="Arial" w:cs="Arial"/>
        <w:b w:val="0"/>
        <w:i w:val="0"/>
        <w:strike w:val="0"/>
        <w:dstrike w:val="0"/>
        <w:color w:val="000000"/>
        <w:position w:val="0"/>
        <w:sz w:val="20"/>
        <w:szCs w:val="20"/>
        <w:u w:val="none" w:color="000000"/>
        <w:vertAlign w:val="baseline"/>
      </w:rPr>
    </w:lvl>
    <w:lvl w:ilvl="2">
      <w:numFmt w:val="bullet"/>
      <w:lvlText w:val="▪"/>
      <w:lvlJc w:val="left"/>
      <w:pPr>
        <w:ind w:left="2146" w:firstLine="0"/>
      </w:pPr>
      <w:rPr>
        <w:rFonts w:ascii="Arial" w:eastAsia="Arial" w:hAnsi="Arial" w:cs="Arial"/>
        <w:b w:val="0"/>
        <w:i w:val="0"/>
        <w:strike w:val="0"/>
        <w:dstrike w:val="0"/>
        <w:color w:val="000000"/>
        <w:position w:val="0"/>
        <w:sz w:val="20"/>
        <w:szCs w:val="20"/>
        <w:u w:val="none" w:color="000000"/>
        <w:vertAlign w:val="baseline"/>
      </w:rPr>
    </w:lvl>
    <w:lvl w:ilvl="3">
      <w:numFmt w:val="bullet"/>
      <w:lvlText w:val="•"/>
      <w:lvlJc w:val="left"/>
      <w:pPr>
        <w:ind w:left="2866" w:firstLine="0"/>
      </w:pPr>
      <w:rPr>
        <w:rFonts w:ascii="Arial" w:eastAsia="Arial" w:hAnsi="Arial" w:cs="Arial"/>
        <w:b w:val="0"/>
        <w:i w:val="0"/>
        <w:strike w:val="0"/>
        <w:dstrike w:val="0"/>
        <w:color w:val="000000"/>
        <w:position w:val="0"/>
        <w:sz w:val="20"/>
        <w:szCs w:val="20"/>
        <w:u w:val="none" w:color="000000"/>
        <w:vertAlign w:val="baseline"/>
      </w:rPr>
    </w:lvl>
    <w:lvl w:ilvl="4">
      <w:numFmt w:val="bullet"/>
      <w:lvlText w:val="o"/>
      <w:lvlJc w:val="left"/>
      <w:pPr>
        <w:ind w:left="3586" w:firstLine="0"/>
      </w:pPr>
      <w:rPr>
        <w:rFonts w:ascii="Arial" w:eastAsia="Arial" w:hAnsi="Arial" w:cs="Arial"/>
        <w:b w:val="0"/>
        <w:i w:val="0"/>
        <w:strike w:val="0"/>
        <w:dstrike w:val="0"/>
        <w:color w:val="000000"/>
        <w:position w:val="0"/>
        <w:sz w:val="20"/>
        <w:szCs w:val="20"/>
        <w:u w:val="none" w:color="000000"/>
        <w:vertAlign w:val="baseline"/>
      </w:rPr>
    </w:lvl>
    <w:lvl w:ilvl="5">
      <w:numFmt w:val="bullet"/>
      <w:lvlText w:val="▪"/>
      <w:lvlJc w:val="left"/>
      <w:pPr>
        <w:ind w:left="4306" w:firstLine="0"/>
      </w:pPr>
      <w:rPr>
        <w:rFonts w:ascii="Arial" w:eastAsia="Arial" w:hAnsi="Arial" w:cs="Arial"/>
        <w:b w:val="0"/>
        <w:i w:val="0"/>
        <w:strike w:val="0"/>
        <w:dstrike w:val="0"/>
        <w:color w:val="000000"/>
        <w:position w:val="0"/>
        <w:sz w:val="20"/>
        <w:szCs w:val="20"/>
        <w:u w:val="none" w:color="000000"/>
        <w:vertAlign w:val="baseline"/>
      </w:rPr>
    </w:lvl>
    <w:lvl w:ilvl="6">
      <w:numFmt w:val="bullet"/>
      <w:lvlText w:val="•"/>
      <w:lvlJc w:val="left"/>
      <w:pPr>
        <w:ind w:left="5026" w:firstLine="0"/>
      </w:pPr>
      <w:rPr>
        <w:rFonts w:ascii="Arial" w:eastAsia="Arial" w:hAnsi="Arial" w:cs="Arial"/>
        <w:b w:val="0"/>
        <w:i w:val="0"/>
        <w:strike w:val="0"/>
        <w:dstrike w:val="0"/>
        <w:color w:val="000000"/>
        <w:position w:val="0"/>
        <w:sz w:val="20"/>
        <w:szCs w:val="20"/>
        <w:u w:val="none" w:color="000000"/>
        <w:vertAlign w:val="baseline"/>
      </w:rPr>
    </w:lvl>
    <w:lvl w:ilvl="7">
      <w:numFmt w:val="bullet"/>
      <w:lvlText w:val="o"/>
      <w:lvlJc w:val="left"/>
      <w:pPr>
        <w:ind w:left="5746" w:firstLine="0"/>
      </w:pPr>
      <w:rPr>
        <w:rFonts w:ascii="Arial" w:eastAsia="Arial" w:hAnsi="Arial" w:cs="Arial"/>
        <w:b w:val="0"/>
        <w:i w:val="0"/>
        <w:strike w:val="0"/>
        <w:dstrike w:val="0"/>
        <w:color w:val="000000"/>
        <w:position w:val="0"/>
        <w:sz w:val="20"/>
        <w:szCs w:val="20"/>
        <w:u w:val="none" w:color="000000"/>
        <w:vertAlign w:val="baseline"/>
      </w:rPr>
    </w:lvl>
    <w:lvl w:ilvl="8">
      <w:numFmt w:val="bullet"/>
      <w:lvlText w:val="▪"/>
      <w:lvlJc w:val="left"/>
      <w:pPr>
        <w:ind w:left="6466" w:firstLine="0"/>
      </w:pPr>
      <w:rPr>
        <w:rFonts w:ascii="Arial" w:eastAsia="Arial" w:hAnsi="Arial" w:cs="Arial"/>
        <w:b w:val="0"/>
        <w:i w:val="0"/>
        <w:strike w:val="0"/>
        <w:dstrike w:val="0"/>
        <w:color w:val="000000"/>
        <w:position w:val="0"/>
        <w:sz w:val="20"/>
        <w:szCs w:val="20"/>
        <w:u w:val="none" w:color="000000"/>
        <w:vertAlign w:val="baseline"/>
      </w:rPr>
    </w:lvl>
  </w:abstractNum>
  <w:abstractNum w:abstractNumId="8" w15:restartNumberingAfterBreak="0">
    <w:nsid w:val="59E444E0"/>
    <w:multiLevelType w:val="hybridMultilevel"/>
    <w:tmpl w:val="F2AC39FE"/>
    <w:lvl w:ilvl="0" w:tplc="22149D32">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9" w15:restartNumberingAfterBreak="0">
    <w:nsid w:val="62645EA1"/>
    <w:multiLevelType w:val="multilevel"/>
    <w:tmpl w:val="3288FEF0"/>
    <w:lvl w:ilvl="0">
      <w:start w:val="1"/>
      <w:numFmt w:val="decimal"/>
      <w:lvlText w:val="%1."/>
      <w:lvlJc w:val="left"/>
      <w:pPr>
        <w:ind w:left="1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1">
      <w:start w:val="1"/>
      <w:numFmt w:val="lowerLetter"/>
      <w:lvlText w:val="%2"/>
      <w:lvlJc w:val="left"/>
      <w:pPr>
        <w:ind w:left="1094"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2">
      <w:start w:val="1"/>
      <w:numFmt w:val="lowerRoman"/>
      <w:lvlText w:val="%3"/>
      <w:lvlJc w:val="left"/>
      <w:pPr>
        <w:ind w:left="1814"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3">
      <w:start w:val="1"/>
      <w:numFmt w:val="decimal"/>
      <w:lvlText w:val="%4"/>
      <w:lvlJc w:val="left"/>
      <w:pPr>
        <w:ind w:left="2534"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4">
      <w:start w:val="1"/>
      <w:numFmt w:val="lowerLetter"/>
      <w:lvlText w:val="%5"/>
      <w:lvlJc w:val="left"/>
      <w:pPr>
        <w:ind w:left="3254"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5">
      <w:start w:val="1"/>
      <w:numFmt w:val="lowerRoman"/>
      <w:lvlText w:val="%6"/>
      <w:lvlJc w:val="left"/>
      <w:pPr>
        <w:ind w:left="3974"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6">
      <w:start w:val="1"/>
      <w:numFmt w:val="decimal"/>
      <w:lvlText w:val="%7"/>
      <w:lvlJc w:val="left"/>
      <w:pPr>
        <w:ind w:left="4694"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7">
      <w:start w:val="1"/>
      <w:numFmt w:val="lowerLetter"/>
      <w:lvlText w:val="%8"/>
      <w:lvlJc w:val="left"/>
      <w:pPr>
        <w:ind w:left="5414"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8">
      <w:start w:val="1"/>
      <w:numFmt w:val="lowerRoman"/>
      <w:lvlText w:val="%9"/>
      <w:lvlJc w:val="left"/>
      <w:pPr>
        <w:ind w:left="6134" w:firstLine="0"/>
      </w:pPr>
      <w:rPr>
        <w:rFonts w:ascii="Arial" w:eastAsia="Arial" w:hAnsi="Arial" w:cs="Arial"/>
        <w:b/>
        <w:bCs/>
        <w:i w:val="0"/>
        <w:strike w:val="0"/>
        <w:dstrike w:val="0"/>
        <w:color w:val="000000"/>
        <w:position w:val="0"/>
        <w:sz w:val="24"/>
        <w:szCs w:val="24"/>
        <w:u w:val="none" w:color="000000"/>
        <w:shd w:val="clear" w:color="auto" w:fill="auto"/>
        <w:vertAlign w:val="baseline"/>
      </w:rPr>
    </w:lvl>
  </w:abstractNum>
  <w:abstractNum w:abstractNumId="10" w15:restartNumberingAfterBreak="0">
    <w:nsid w:val="6AE47E83"/>
    <w:multiLevelType w:val="multilevel"/>
    <w:tmpl w:val="54940920"/>
    <w:styleLink w:val="LFO13"/>
    <w:lvl w:ilvl="0">
      <w:start w:val="1"/>
      <w:numFmt w:val="decimal"/>
      <w:pStyle w:val="TtuloTDC"/>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6E452F2C"/>
    <w:multiLevelType w:val="multilevel"/>
    <w:tmpl w:val="E458B870"/>
    <w:lvl w:ilvl="0">
      <w:numFmt w:val="bullet"/>
      <w:lvlText w:val="•"/>
      <w:lvlJc w:val="left"/>
      <w:pPr>
        <w:ind w:left="1065" w:firstLine="0"/>
      </w:pPr>
      <w:rPr>
        <w:rFonts w:ascii="Arial" w:eastAsia="Arial" w:hAnsi="Arial" w:cs="Arial"/>
        <w:b w:val="0"/>
        <w:i w:val="0"/>
        <w:strike w:val="0"/>
        <w:dstrike w:val="0"/>
        <w:color w:val="000000"/>
        <w:position w:val="0"/>
        <w:sz w:val="20"/>
        <w:szCs w:val="20"/>
        <w:u w:val="none" w:color="000000"/>
        <w:vertAlign w:val="baseline"/>
      </w:rPr>
    </w:lvl>
    <w:lvl w:ilvl="1">
      <w:numFmt w:val="bullet"/>
      <w:lvlText w:val="o"/>
      <w:lvlJc w:val="left"/>
      <w:pPr>
        <w:ind w:left="1431" w:firstLine="0"/>
      </w:pPr>
      <w:rPr>
        <w:rFonts w:ascii="Segoe UI Symbol" w:eastAsia="Segoe UI Symbol" w:hAnsi="Segoe UI Symbol" w:cs="Segoe UI Symbol"/>
        <w:b w:val="0"/>
        <w:i w:val="0"/>
        <w:strike w:val="0"/>
        <w:dstrike w:val="0"/>
        <w:color w:val="000000"/>
        <w:position w:val="0"/>
        <w:sz w:val="20"/>
        <w:szCs w:val="20"/>
        <w:u w:val="none" w:color="000000"/>
        <w:vertAlign w:val="baseline"/>
      </w:rPr>
    </w:lvl>
    <w:lvl w:ilvl="2">
      <w:numFmt w:val="bullet"/>
      <w:lvlText w:val="▪"/>
      <w:lvlJc w:val="left"/>
      <w:pPr>
        <w:ind w:left="2151" w:firstLine="0"/>
      </w:pPr>
      <w:rPr>
        <w:rFonts w:ascii="Segoe UI Symbol" w:eastAsia="Segoe UI Symbol" w:hAnsi="Segoe UI Symbol" w:cs="Segoe UI Symbol"/>
        <w:b w:val="0"/>
        <w:i w:val="0"/>
        <w:strike w:val="0"/>
        <w:dstrike w:val="0"/>
        <w:color w:val="000000"/>
        <w:position w:val="0"/>
        <w:sz w:val="20"/>
        <w:szCs w:val="20"/>
        <w:u w:val="none" w:color="000000"/>
        <w:vertAlign w:val="baseline"/>
      </w:rPr>
    </w:lvl>
    <w:lvl w:ilvl="3">
      <w:numFmt w:val="bullet"/>
      <w:lvlText w:val="•"/>
      <w:lvlJc w:val="left"/>
      <w:pPr>
        <w:ind w:left="2871" w:firstLine="0"/>
      </w:pPr>
      <w:rPr>
        <w:rFonts w:ascii="Arial" w:eastAsia="Arial" w:hAnsi="Arial" w:cs="Arial"/>
        <w:b w:val="0"/>
        <w:i w:val="0"/>
        <w:strike w:val="0"/>
        <w:dstrike w:val="0"/>
        <w:color w:val="000000"/>
        <w:position w:val="0"/>
        <w:sz w:val="20"/>
        <w:szCs w:val="20"/>
        <w:u w:val="none" w:color="000000"/>
        <w:vertAlign w:val="baseline"/>
      </w:rPr>
    </w:lvl>
    <w:lvl w:ilvl="4">
      <w:numFmt w:val="bullet"/>
      <w:lvlText w:val="o"/>
      <w:lvlJc w:val="left"/>
      <w:pPr>
        <w:ind w:left="3591" w:firstLine="0"/>
      </w:pPr>
      <w:rPr>
        <w:rFonts w:ascii="Segoe UI Symbol" w:eastAsia="Segoe UI Symbol" w:hAnsi="Segoe UI Symbol" w:cs="Segoe UI Symbol"/>
        <w:b w:val="0"/>
        <w:i w:val="0"/>
        <w:strike w:val="0"/>
        <w:dstrike w:val="0"/>
        <w:color w:val="000000"/>
        <w:position w:val="0"/>
        <w:sz w:val="20"/>
        <w:szCs w:val="20"/>
        <w:u w:val="none" w:color="000000"/>
        <w:vertAlign w:val="baseline"/>
      </w:rPr>
    </w:lvl>
    <w:lvl w:ilvl="5">
      <w:numFmt w:val="bullet"/>
      <w:lvlText w:val="▪"/>
      <w:lvlJc w:val="left"/>
      <w:pPr>
        <w:ind w:left="4311" w:firstLine="0"/>
      </w:pPr>
      <w:rPr>
        <w:rFonts w:ascii="Segoe UI Symbol" w:eastAsia="Segoe UI Symbol" w:hAnsi="Segoe UI Symbol" w:cs="Segoe UI Symbol"/>
        <w:b w:val="0"/>
        <w:i w:val="0"/>
        <w:strike w:val="0"/>
        <w:dstrike w:val="0"/>
        <w:color w:val="000000"/>
        <w:position w:val="0"/>
        <w:sz w:val="20"/>
        <w:szCs w:val="20"/>
        <w:u w:val="none" w:color="000000"/>
        <w:vertAlign w:val="baseline"/>
      </w:rPr>
    </w:lvl>
    <w:lvl w:ilvl="6">
      <w:numFmt w:val="bullet"/>
      <w:lvlText w:val="•"/>
      <w:lvlJc w:val="left"/>
      <w:pPr>
        <w:ind w:left="5031" w:firstLine="0"/>
      </w:pPr>
      <w:rPr>
        <w:rFonts w:ascii="Arial" w:eastAsia="Arial" w:hAnsi="Arial" w:cs="Arial"/>
        <w:b w:val="0"/>
        <w:i w:val="0"/>
        <w:strike w:val="0"/>
        <w:dstrike w:val="0"/>
        <w:color w:val="000000"/>
        <w:position w:val="0"/>
        <w:sz w:val="20"/>
        <w:szCs w:val="20"/>
        <w:u w:val="none" w:color="000000"/>
        <w:vertAlign w:val="baseline"/>
      </w:rPr>
    </w:lvl>
    <w:lvl w:ilvl="7">
      <w:numFmt w:val="bullet"/>
      <w:lvlText w:val="o"/>
      <w:lvlJc w:val="left"/>
      <w:pPr>
        <w:ind w:left="5751" w:firstLine="0"/>
      </w:pPr>
      <w:rPr>
        <w:rFonts w:ascii="Segoe UI Symbol" w:eastAsia="Segoe UI Symbol" w:hAnsi="Segoe UI Symbol" w:cs="Segoe UI Symbol"/>
        <w:b w:val="0"/>
        <w:i w:val="0"/>
        <w:strike w:val="0"/>
        <w:dstrike w:val="0"/>
        <w:color w:val="000000"/>
        <w:position w:val="0"/>
        <w:sz w:val="20"/>
        <w:szCs w:val="20"/>
        <w:u w:val="none" w:color="000000"/>
        <w:vertAlign w:val="baseline"/>
      </w:rPr>
    </w:lvl>
    <w:lvl w:ilvl="8">
      <w:numFmt w:val="bullet"/>
      <w:lvlText w:val="▪"/>
      <w:lvlJc w:val="left"/>
      <w:pPr>
        <w:ind w:left="6471" w:firstLine="0"/>
      </w:pPr>
      <w:rPr>
        <w:rFonts w:ascii="Segoe UI Symbol" w:eastAsia="Segoe UI Symbol" w:hAnsi="Segoe UI Symbol" w:cs="Segoe UI Symbol"/>
        <w:b w:val="0"/>
        <w:i w:val="0"/>
        <w:strike w:val="0"/>
        <w:dstrike w:val="0"/>
        <w:color w:val="000000"/>
        <w:position w:val="0"/>
        <w:sz w:val="20"/>
        <w:szCs w:val="20"/>
        <w:u w:val="none" w:color="000000"/>
        <w:vertAlign w:val="baseline"/>
      </w:rPr>
    </w:lvl>
  </w:abstractNum>
  <w:abstractNum w:abstractNumId="12" w15:restartNumberingAfterBreak="0">
    <w:nsid w:val="7237708A"/>
    <w:multiLevelType w:val="multilevel"/>
    <w:tmpl w:val="688637F2"/>
    <w:lvl w:ilvl="0">
      <w:numFmt w:val="bullet"/>
      <w:lvlText w:val="•"/>
      <w:lvlJc w:val="left"/>
      <w:pPr>
        <w:ind w:left="36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1">
      <w:numFmt w:val="bullet"/>
      <w:lvlText w:val="o"/>
      <w:lvlJc w:val="left"/>
      <w:pPr>
        <w:ind w:left="90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2">
      <w:numFmt w:val="bullet"/>
      <w:lvlText w:val="o"/>
      <w:lvlJc w:val="left"/>
      <w:pPr>
        <w:ind w:left="144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3">
      <w:numFmt w:val="bullet"/>
      <w:lvlText w:val="•"/>
      <w:lvlJc w:val="left"/>
      <w:pPr>
        <w:ind w:left="216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4">
      <w:numFmt w:val="bullet"/>
      <w:lvlText w:val="o"/>
      <w:lvlJc w:val="left"/>
      <w:pPr>
        <w:ind w:left="288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5">
      <w:numFmt w:val="bullet"/>
      <w:lvlText w:val="▪"/>
      <w:lvlJc w:val="left"/>
      <w:pPr>
        <w:ind w:left="360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6">
      <w:numFmt w:val="bullet"/>
      <w:lvlText w:val="•"/>
      <w:lvlJc w:val="left"/>
      <w:pPr>
        <w:ind w:left="432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7">
      <w:numFmt w:val="bullet"/>
      <w:lvlText w:val="o"/>
      <w:lvlJc w:val="left"/>
      <w:pPr>
        <w:ind w:left="504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8">
      <w:numFmt w:val="bullet"/>
      <w:lvlText w:val="▪"/>
      <w:lvlJc w:val="left"/>
      <w:pPr>
        <w:ind w:left="576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abstractNum>
  <w:abstractNum w:abstractNumId="13" w15:restartNumberingAfterBreak="0">
    <w:nsid w:val="74954F6A"/>
    <w:multiLevelType w:val="multilevel"/>
    <w:tmpl w:val="9DBA7DE8"/>
    <w:lvl w:ilvl="0">
      <w:numFmt w:val="bullet"/>
      <w:lvlText w:val="●"/>
      <w:lvlJc w:val="left"/>
      <w:pPr>
        <w:ind w:left="1454" w:firstLine="0"/>
      </w:pPr>
      <w:rPr>
        <w:rFonts w:ascii="Arial" w:eastAsia="Arial" w:hAnsi="Arial" w:cs="Arial"/>
        <w:b w:val="0"/>
        <w:i w:val="0"/>
        <w:strike w:val="0"/>
        <w:dstrike w:val="0"/>
        <w:color w:val="000000"/>
        <w:position w:val="0"/>
        <w:sz w:val="24"/>
        <w:szCs w:val="24"/>
        <w:u w:val="none" w:color="000000"/>
        <w:shd w:val="clear" w:color="auto" w:fill="auto"/>
        <w:vertAlign w:val="baseline"/>
      </w:rPr>
    </w:lvl>
    <w:lvl w:ilvl="1">
      <w:numFmt w:val="bullet"/>
      <w:lvlText w:val="o"/>
      <w:lvlJc w:val="left"/>
      <w:pPr>
        <w:ind w:left="2174" w:firstLine="0"/>
      </w:pPr>
      <w:rPr>
        <w:rFonts w:ascii="Arial" w:eastAsia="Arial" w:hAnsi="Arial" w:cs="Arial"/>
        <w:b w:val="0"/>
        <w:i w:val="0"/>
        <w:strike w:val="0"/>
        <w:dstrike w:val="0"/>
        <w:color w:val="000000"/>
        <w:position w:val="0"/>
        <w:sz w:val="24"/>
        <w:szCs w:val="24"/>
        <w:u w:val="none" w:color="000000"/>
        <w:shd w:val="clear" w:color="auto" w:fill="auto"/>
        <w:vertAlign w:val="baseline"/>
      </w:rPr>
    </w:lvl>
    <w:lvl w:ilvl="2">
      <w:numFmt w:val="bullet"/>
      <w:lvlText w:val="▪"/>
      <w:lvlJc w:val="left"/>
      <w:pPr>
        <w:ind w:left="2894" w:firstLine="0"/>
      </w:pPr>
      <w:rPr>
        <w:rFonts w:ascii="Arial" w:eastAsia="Arial" w:hAnsi="Arial" w:cs="Arial"/>
        <w:b w:val="0"/>
        <w:i w:val="0"/>
        <w:strike w:val="0"/>
        <w:dstrike w:val="0"/>
        <w:color w:val="000000"/>
        <w:position w:val="0"/>
        <w:sz w:val="24"/>
        <w:szCs w:val="24"/>
        <w:u w:val="none" w:color="000000"/>
        <w:shd w:val="clear" w:color="auto" w:fill="auto"/>
        <w:vertAlign w:val="baseline"/>
      </w:rPr>
    </w:lvl>
    <w:lvl w:ilvl="3">
      <w:numFmt w:val="bullet"/>
      <w:lvlText w:val="•"/>
      <w:lvlJc w:val="left"/>
      <w:pPr>
        <w:ind w:left="3614" w:firstLine="0"/>
      </w:pPr>
      <w:rPr>
        <w:rFonts w:ascii="Arial" w:eastAsia="Arial" w:hAnsi="Arial" w:cs="Arial"/>
        <w:b w:val="0"/>
        <w:i w:val="0"/>
        <w:strike w:val="0"/>
        <w:dstrike w:val="0"/>
        <w:color w:val="000000"/>
        <w:position w:val="0"/>
        <w:sz w:val="24"/>
        <w:szCs w:val="24"/>
        <w:u w:val="none" w:color="000000"/>
        <w:shd w:val="clear" w:color="auto" w:fill="auto"/>
        <w:vertAlign w:val="baseline"/>
      </w:rPr>
    </w:lvl>
    <w:lvl w:ilvl="4">
      <w:numFmt w:val="bullet"/>
      <w:lvlText w:val="o"/>
      <w:lvlJc w:val="left"/>
      <w:pPr>
        <w:ind w:left="4334" w:firstLine="0"/>
      </w:pPr>
      <w:rPr>
        <w:rFonts w:ascii="Arial" w:eastAsia="Arial" w:hAnsi="Arial" w:cs="Arial"/>
        <w:b w:val="0"/>
        <w:i w:val="0"/>
        <w:strike w:val="0"/>
        <w:dstrike w:val="0"/>
        <w:color w:val="000000"/>
        <w:position w:val="0"/>
        <w:sz w:val="24"/>
        <w:szCs w:val="24"/>
        <w:u w:val="none" w:color="000000"/>
        <w:shd w:val="clear" w:color="auto" w:fill="auto"/>
        <w:vertAlign w:val="baseline"/>
      </w:rPr>
    </w:lvl>
    <w:lvl w:ilvl="5">
      <w:numFmt w:val="bullet"/>
      <w:lvlText w:val="▪"/>
      <w:lvlJc w:val="left"/>
      <w:pPr>
        <w:ind w:left="5054" w:firstLine="0"/>
      </w:pPr>
      <w:rPr>
        <w:rFonts w:ascii="Arial" w:eastAsia="Arial" w:hAnsi="Arial" w:cs="Arial"/>
        <w:b w:val="0"/>
        <w:i w:val="0"/>
        <w:strike w:val="0"/>
        <w:dstrike w:val="0"/>
        <w:color w:val="000000"/>
        <w:position w:val="0"/>
        <w:sz w:val="24"/>
        <w:szCs w:val="24"/>
        <w:u w:val="none" w:color="000000"/>
        <w:shd w:val="clear" w:color="auto" w:fill="auto"/>
        <w:vertAlign w:val="baseline"/>
      </w:rPr>
    </w:lvl>
    <w:lvl w:ilvl="6">
      <w:numFmt w:val="bullet"/>
      <w:lvlText w:val="•"/>
      <w:lvlJc w:val="left"/>
      <w:pPr>
        <w:ind w:left="5774" w:firstLine="0"/>
      </w:pPr>
      <w:rPr>
        <w:rFonts w:ascii="Arial" w:eastAsia="Arial" w:hAnsi="Arial" w:cs="Arial"/>
        <w:b w:val="0"/>
        <w:i w:val="0"/>
        <w:strike w:val="0"/>
        <w:dstrike w:val="0"/>
        <w:color w:val="000000"/>
        <w:position w:val="0"/>
        <w:sz w:val="24"/>
        <w:szCs w:val="24"/>
        <w:u w:val="none" w:color="000000"/>
        <w:shd w:val="clear" w:color="auto" w:fill="auto"/>
        <w:vertAlign w:val="baseline"/>
      </w:rPr>
    </w:lvl>
    <w:lvl w:ilvl="7">
      <w:numFmt w:val="bullet"/>
      <w:lvlText w:val="o"/>
      <w:lvlJc w:val="left"/>
      <w:pPr>
        <w:ind w:left="6494" w:firstLine="0"/>
      </w:pPr>
      <w:rPr>
        <w:rFonts w:ascii="Arial" w:eastAsia="Arial" w:hAnsi="Arial" w:cs="Arial"/>
        <w:b w:val="0"/>
        <w:i w:val="0"/>
        <w:strike w:val="0"/>
        <w:dstrike w:val="0"/>
        <w:color w:val="000000"/>
        <w:position w:val="0"/>
        <w:sz w:val="24"/>
        <w:szCs w:val="24"/>
        <w:u w:val="none" w:color="000000"/>
        <w:shd w:val="clear" w:color="auto" w:fill="auto"/>
        <w:vertAlign w:val="baseline"/>
      </w:rPr>
    </w:lvl>
    <w:lvl w:ilvl="8">
      <w:numFmt w:val="bullet"/>
      <w:lvlText w:val="▪"/>
      <w:lvlJc w:val="left"/>
      <w:pPr>
        <w:ind w:left="7214" w:firstLine="0"/>
      </w:pPr>
      <w:rPr>
        <w:rFonts w:ascii="Arial" w:eastAsia="Arial" w:hAnsi="Arial" w:cs="Arial"/>
        <w:b w:val="0"/>
        <w:i w:val="0"/>
        <w:strike w:val="0"/>
        <w:dstrike w:val="0"/>
        <w:color w:val="000000"/>
        <w:position w:val="0"/>
        <w:sz w:val="24"/>
        <w:szCs w:val="24"/>
        <w:u w:val="none" w:color="000000"/>
        <w:shd w:val="clear" w:color="auto" w:fill="auto"/>
        <w:vertAlign w:val="baseline"/>
      </w:rPr>
    </w:lvl>
  </w:abstractNum>
  <w:abstractNum w:abstractNumId="14" w15:restartNumberingAfterBreak="0">
    <w:nsid w:val="7F75040C"/>
    <w:multiLevelType w:val="multilevel"/>
    <w:tmpl w:val="BBBA787E"/>
    <w:lvl w:ilvl="0">
      <w:numFmt w:val="bullet"/>
      <w:lvlText w:val="•"/>
      <w:lvlJc w:val="left"/>
      <w:pPr>
        <w:ind w:left="705" w:firstLine="0"/>
      </w:pPr>
      <w:rPr>
        <w:rFonts w:ascii="Arial" w:eastAsia="Arial" w:hAnsi="Arial" w:cs="Arial"/>
        <w:b w:val="0"/>
        <w:i w:val="0"/>
        <w:strike w:val="0"/>
        <w:dstrike w:val="0"/>
        <w:color w:val="000000"/>
        <w:position w:val="0"/>
        <w:sz w:val="20"/>
        <w:szCs w:val="20"/>
        <w:u w:val="none" w:color="000000"/>
        <w:vertAlign w:val="baseline"/>
      </w:rPr>
    </w:lvl>
    <w:lvl w:ilvl="1">
      <w:numFmt w:val="bullet"/>
      <w:lvlText w:val="o"/>
      <w:lvlJc w:val="left"/>
      <w:pPr>
        <w:ind w:left="1440" w:firstLine="0"/>
      </w:pPr>
      <w:rPr>
        <w:rFonts w:ascii="Courier New" w:eastAsia="Courier New" w:hAnsi="Courier New" w:cs="Courier New"/>
        <w:b w:val="0"/>
        <w:i w:val="0"/>
        <w:strike w:val="0"/>
        <w:dstrike w:val="0"/>
        <w:color w:val="000000"/>
        <w:position w:val="0"/>
        <w:sz w:val="20"/>
        <w:szCs w:val="20"/>
        <w:u w:val="none" w:color="000000"/>
        <w:vertAlign w:val="baseline"/>
      </w:rPr>
    </w:lvl>
    <w:lvl w:ilvl="2">
      <w:numFmt w:val="bullet"/>
      <w:lvlText w:val="▪"/>
      <w:lvlJc w:val="left"/>
      <w:pPr>
        <w:ind w:left="2160" w:firstLine="0"/>
      </w:pPr>
      <w:rPr>
        <w:rFonts w:ascii="Courier New" w:eastAsia="Courier New" w:hAnsi="Courier New" w:cs="Courier New"/>
        <w:b w:val="0"/>
        <w:i w:val="0"/>
        <w:strike w:val="0"/>
        <w:dstrike w:val="0"/>
        <w:color w:val="000000"/>
        <w:position w:val="0"/>
        <w:sz w:val="20"/>
        <w:szCs w:val="20"/>
        <w:u w:val="none" w:color="000000"/>
        <w:vertAlign w:val="baseline"/>
      </w:rPr>
    </w:lvl>
    <w:lvl w:ilvl="3">
      <w:numFmt w:val="bullet"/>
      <w:lvlText w:val="•"/>
      <w:lvlJc w:val="left"/>
      <w:pPr>
        <w:ind w:left="2880" w:firstLine="0"/>
      </w:pPr>
      <w:rPr>
        <w:rFonts w:ascii="Courier New" w:eastAsia="Courier New" w:hAnsi="Courier New" w:cs="Courier New"/>
        <w:b w:val="0"/>
        <w:i w:val="0"/>
        <w:strike w:val="0"/>
        <w:dstrike w:val="0"/>
        <w:color w:val="000000"/>
        <w:position w:val="0"/>
        <w:sz w:val="20"/>
        <w:szCs w:val="20"/>
        <w:u w:val="none" w:color="000000"/>
        <w:vertAlign w:val="baseline"/>
      </w:rPr>
    </w:lvl>
    <w:lvl w:ilvl="4">
      <w:numFmt w:val="bullet"/>
      <w:lvlText w:val="o"/>
      <w:lvlJc w:val="left"/>
      <w:pPr>
        <w:ind w:left="3600" w:firstLine="0"/>
      </w:pPr>
      <w:rPr>
        <w:rFonts w:ascii="Courier New" w:eastAsia="Courier New" w:hAnsi="Courier New" w:cs="Courier New"/>
        <w:b w:val="0"/>
        <w:i w:val="0"/>
        <w:strike w:val="0"/>
        <w:dstrike w:val="0"/>
        <w:color w:val="000000"/>
        <w:position w:val="0"/>
        <w:sz w:val="20"/>
        <w:szCs w:val="20"/>
        <w:u w:val="none" w:color="000000"/>
        <w:vertAlign w:val="baseline"/>
      </w:rPr>
    </w:lvl>
    <w:lvl w:ilvl="5">
      <w:numFmt w:val="bullet"/>
      <w:lvlText w:val="▪"/>
      <w:lvlJc w:val="left"/>
      <w:pPr>
        <w:ind w:left="4320" w:firstLine="0"/>
      </w:pPr>
      <w:rPr>
        <w:rFonts w:ascii="Courier New" w:eastAsia="Courier New" w:hAnsi="Courier New" w:cs="Courier New"/>
        <w:b w:val="0"/>
        <w:i w:val="0"/>
        <w:strike w:val="0"/>
        <w:dstrike w:val="0"/>
        <w:color w:val="000000"/>
        <w:position w:val="0"/>
        <w:sz w:val="20"/>
        <w:szCs w:val="20"/>
        <w:u w:val="none" w:color="000000"/>
        <w:vertAlign w:val="baseline"/>
      </w:rPr>
    </w:lvl>
    <w:lvl w:ilvl="6">
      <w:numFmt w:val="bullet"/>
      <w:lvlText w:val="•"/>
      <w:lvlJc w:val="left"/>
      <w:pPr>
        <w:ind w:left="5040" w:firstLine="0"/>
      </w:pPr>
      <w:rPr>
        <w:rFonts w:ascii="Courier New" w:eastAsia="Courier New" w:hAnsi="Courier New" w:cs="Courier New"/>
        <w:b w:val="0"/>
        <w:i w:val="0"/>
        <w:strike w:val="0"/>
        <w:dstrike w:val="0"/>
        <w:color w:val="000000"/>
        <w:position w:val="0"/>
        <w:sz w:val="20"/>
        <w:szCs w:val="20"/>
        <w:u w:val="none" w:color="000000"/>
        <w:vertAlign w:val="baseline"/>
      </w:rPr>
    </w:lvl>
    <w:lvl w:ilvl="7">
      <w:numFmt w:val="bullet"/>
      <w:lvlText w:val="o"/>
      <w:lvlJc w:val="left"/>
      <w:pPr>
        <w:ind w:left="5760" w:firstLine="0"/>
      </w:pPr>
      <w:rPr>
        <w:rFonts w:ascii="Courier New" w:eastAsia="Courier New" w:hAnsi="Courier New" w:cs="Courier New"/>
        <w:b w:val="0"/>
        <w:i w:val="0"/>
        <w:strike w:val="0"/>
        <w:dstrike w:val="0"/>
        <w:color w:val="000000"/>
        <w:position w:val="0"/>
        <w:sz w:val="20"/>
        <w:szCs w:val="20"/>
        <w:u w:val="none" w:color="000000"/>
        <w:vertAlign w:val="baseline"/>
      </w:rPr>
    </w:lvl>
    <w:lvl w:ilvl="8">
      <w:numFmt w:val="bullet"/>
      <w:lvlText w:val="▪"/>
      <w:lvlJc w:val="left"/>
      <w:pPr>
        <w:ind w:left="6480" w:firstLine="0"/>
      </w:pPr>
      <w:rPr>
        <w:rFonts w:ascii="Courier New" w:eastAsia="Courier New" w:hAnsi="Courier New" w:cs="Courier New"/>
        <w:b w:val="0"/>
        <w:i w:val="0"/>
        <w:strike w:val="0"/>
        <w:dstrike w:val="0"/>
        <w:color w:val="000000"/>
        <w:position w:val="0"/>
        <w:sz w:val="20"/>
        <w:szCs w:val="20"/>
        <w:u w:val="none" w:color="000000"/>
        <w:vertAlign w:val="baseline"/>
      </w:rPr>
    </w:lvl>
  </w:abstractNum>
  <w:num w:numId="1">
    <w:abstractNumId w:val="3"/>
  </w:num>
  <w:num w:numId="2">
    <w:abstractNumId w:val="10"/>
  </w:num>
  <w:num w:numId="3">
    <w:abstractNumId w:val="13"/>
  </w:num>
  <w:num w:numId="4">
    <w:abstractNumId w:val="9"/>
  </w:num>
  <w:num w:numId="5">
    <w:abstractNumId w:val="1"/>
  </w:num>
  <w:num w:numId="6">
    <w:abstractNumId w:val="7"/>
  </w:num>
  <w:num w:numId="7">
    <w:abstractNumId w:val="2"/>
  </w:num>
  <w:num w:numId="8">
    <w:abstractNumId w:val="14"/>
  </w:num>
  <w:num w:numId="9">
    <w:abstractNumId w:val="11"/>
  </w:num>
  <w:num w:numId="10">
    <w:abstractNumId w:val="6"/>
  </w:num>
  <w:num w:numId="11">
    <w:abstractNumId w:val="0"/>
  </w:num>
  <w:num w:numId="12">
    <w:abstractNumId w:val="12"/>
  </w:num>
  <w:num w:numId="13">
    <w:abstractNumId w:val="4"/>
  </w:num>
  <w:num w:numId="14">
    <w:abstractNumId w:val="5"/>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6536C"/>
    <w:rsid w:val="004A668E"/>
    <w:rsid w:val="00537B24"/>
    <w:rsid w:val="0096536C"/>
    <w:rsid w:val="00E776A5"/>
    <w:rsid w:val="00FC5E19"/>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1653B"/>
  <w15:docId w15:val="{5BEAC656-2AE3-4602-9263-414453198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Times New Roman"/>
        <w:kern w:val="3"/>
        <w:sz w:val="22"/>
        <w:szCs w:val="22"/>
        <w:lang w:val="es-ES"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59" w:line="254" w:lineRule="auto"/>
      <w:ind w:left="10" w:hanging="10"/>
    </w:pPr>
    <w:rPr>
      <w:rFonts w:ascii="Times New Roman" w:eastAsia="Times New Roman" w:hAnsi="Times New Roman"/>
      <w:color w:val="000000"/>
      <w:sz w:val="24"/>
      <w:szCs w:val="24"/>
      <w:lang w:eastAsia="es-ES"/>
    </w:rPr>
  </w:style>
  <w:style w:type="paragraph" w:styleId="Ttulo1">
    <w:name w:val="heading 1"/>
    <w:basedOn w:val="Normal"/>
    <w:next w:val="Normal"/>
    <w:uiPriority w:val="9"/>
    <w:qFormat/>
    <w:pPr>
      <w:keepNext/>
      <w:keepLines/>
      <w:numPr>
        <w:numId w:val="1"/>
      </w:numPr>
      <w:spacing w:before="360" w:after="80"/>
      <w:jc w:val="center"/>
      <w:outlineLvl w:val="0"/>
    </w:pPr>
    <w:rPr>
      <w:b/>
      <w:color w:val="auto"/>
      <w:sz w:val="36"/>
      <w:szCs w:val="40"/>
    </w:rPr>
  </w:style>
  <w:style w:type="paragraph" w:styleId="Ttulo2">
    <w:name w:val="heading 2"/>
    <w:basedOn w:val="Normal"/>
    <w:next w:val="Normal"/>
    <w:uiPriority w:val="9"/>
    <w:unhideWhenUsed/>
    <w:qFormat/>
    <w:pPr>
      <w:keepNext/>
      <w:keepLines/>
      <w:numPr>
        <w:ilvl w:val="1"/>
        <w:numId w:val="1"/>
      </w:numPr>
      <w:spacing w:before="160" w:after="80"/>
      <w:outlineLvl w:val="1"/>
    </w:pPr>
    <w:rPr>
      <w:sz w:val="32"/>
      <w:szCs w:val="32"/>
    </w:rPr>
  </w:style>
  <w:style w:type="paragraph" w:styleId="Ttulo3">
    <w:name w:val="heading 3"/>
    <w:basedOn w:val="Normal"/>
    <w:next w:val="Normal"/>
    <w:uiPriority w:val="9"/>
    <w:semiHidden/>
    <w:unhideWhenUsed/>
    <w:qFormat/>
    <w:pPr>
      <w:keepNext/>
      <w:keepLines/>
      <w:numPr>
        <w:ilvl w:val="2"/>
        <w:numId w:val="1"/>
      </w:numPr>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numPr>
        <w:ilvl w:val="3"/>
        <w:numId w:val="1"/>
      </w:numPr>
      <w:spacing w:before="80" w:after="40"/>
      <w:outlineLvl w:val="3"/>
    </w:pPr>
    <w:rPr>
      <w:i/>
      <w:iCs/>
      <w:color w:val="0F4761"/>
    </w:rPr>
  </w:style>
  <w:style w:type="paragraph" w:styleId="Ttulo5">
    <w:name w:val="heading 5"/>
    <w:basedOn w:val="Normal"/>
    <w:next w:val="Normal"/>
    <w:uiPriority w:val="9"/>
    <w:semiHidden/>
    <w:unhideWhenUsed/>
    <w:qFormat/>
    <w:pPr>
      <w:keepNext/>
      <w:keepLines/>
      <w:numPr>
        <w:ilvl w:val="4"/>
        <w:numId w:val="1"/>
      </w:numPr>
      <w:spacing w:before="80" w:after="40"/>
      <w:outlineLvl w:val="4"/>
    </w:pPr>
    <w:rPr>
      <w:color w:val="0F4761"/>
    </w:rPr>
  </w:style>
  <w:style w:type="paragraph" w:styleId="Ttulo6">
    <w:name w:val="heading 6"/>
    <w:basedOn w:val="Normal"/>
    <w:next w:val="Normal"/>
    <w:uiPriority w:val="9"/>
    <w:semiHidden/>
    <w:unhideWhenUsed/>
    <w:qFormat/>
    <w:pPr>
      <w:keepNext/>
      <w:keepLines/>
      <w:numPr>
        <w:ilvl w:val="5"/>
        <w:numId w:val="1"/>
      </w:numPr>
      <w:spacing w:before="40" w:after="0"/>
      <w:outlineLvl w:val="5"/>
    </w:pPr>
    <w:rPr>
      <w:i/>
      <w:iCs/>
      <w:color w:val="595959"/>
    </w:rPr>
  </w:style>
  <w:style w:type="paragraph" w:styleId="Ttulo7">
    <w:name w:val="heading 7"/>
    <w:basedOn w:val="Normal"/>
    <w:next w:val="Normal"/>
    <w:pPr>
      <w:keepNext/>
      <w:keepLines/>
      <w:numPr>
        <w:ilvl w:val="6"/>
        <w:numId w:val="1"/>
      </w:numPr>
      <w:spacing w:before="40" w:after="0"/>
      <w:outlineLvl w:val="6"/>
    </w:pPr>
    <w:rPr>
      <w:color w:val="595959"/>
    </w:rPr>
  </w:style>
  <w:style w:type="paragraph" w:styleId="Ttulo8">
    <w:name w:val="heading 8"/>
    <w:basedOn w:val="Normal"/>
    <w:next w:val="Normal"/>
    <w:pPr>
      <w:keepNext/>
      <w:keepLines/>
      <w:numPr>
        <w:ilvl w:val="7"/>
        <w:numId w:val="1"/>
      </w:numPr>
      <w:spacing w:after="0"/>
      <w:outlineLvl w:val="7"/>
    </w:pPr>
    <w:rPr>
      <w:i/>
      <w:iCs/>
      <w:color w:val="272727"/>
    </w:rPr>
  </w:style>
  <w:style w:type="paragraph" w:styleId="Ttulo9">
    <w:name w:val="heading 9"/>
    <w:basedOn w:val="Normal"/>
    <w:next w:val="Normal"/>
    <w:pPr>
      <w:keepNext/>
      <w:keepLines/>
      <w:numPr>
        <w:ilvl w:val="8"/>
        <w:numId w:val="1"/>
      </w:numPr>
      <w:spacing w:after="0"/>
      <w:outlineLvl w:val="8"/>
    </w:pPr>
    <w:rPr>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
    <w:name w:val="WW_OutlineListStyle"/>
    <w:basedOn w:val="Sinlista"/>
    <w:pPr>
      <w:numPr>
        <w:numId w:val="1"/>
      </w:numPr>
    </w:pPr>
  </w:style>
  <w:style w:type="character" w:customStyle="1" w:styleId="Ttulo1Car">
    <w:name w:val="Título 1 Car"/>
    <w:basedOn w:val="Fuentedeprrafopredeter"/>
    <w:rPr>
      <w:rFonts w:ascii="Times New Roman" w:eastAsia="Times New Roman" w:hAnsi="Times New Roman" w:cs="Times New Roman"/>
      <w:b/>
      <w:sz w:val="36"/>
      <w:szCs w:val="40"/>
      <w:lang w:eastAsia="es-ES"/>
    </w:rPr>
  </w:style>
  <w:style w:type="character" w:customStyle="1" w:styleId="Ttulo2Car">
    <w:name w:val="Título 2 Car"/>
    <w:basedOn w:val="Fuentedeprrafopredeter"/>
    <w:rPr>
      <w:rFonts w:ascii="Times New Roman" w:eastAsia="Times New Roman" w:hAnsi="Times New Roman" w:cs="Times New Roman"/>
      <w:color w:val="000000"/>
      <w:sz w:val="32"/>
      <w:szCs w:val="32"/>
      <w:lang w:eastAsia="es-ES"/>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paragraph" w:styleId="TDC1">
    <w:name w:val="toc 1"/>
    <w:pPr>
      <w:suppressAutoHyphens/>
      <w:spacing w:after="3" w:line="324" w:lineRule="auto"/>
      <w:ind w:left="414" w:right="1195" w:hanging="10"/>
      <w:jc w:val="both"/>
    </w:pPr>
    <w:rPr>
      <w:rFonts w:ascii="Arial" w:eastAsia="Arial" w:hAnsi="Arial" w:cs="Arial"/>
      <w:color w:val="000000"/>
      <w:szCs w:val="24"/>
      <w:lang w:eastAsia="es-ES"/>
    </w:rPr>
  </w:style>
  <w:style w:type="paragraph" w:styleId="TDC2">
    <w:name w:val="toc 2"/>
    <w:pPr>
      <w:suppressAutoHyphens/>
      <w:spacing w:after="3" w:line="319" w:lineRule="auto"/>
      <w:ind w:left="754" w:right="1195" w:hanging="350"/>
      <w:jc w:val="both"/>
    </w:pPr>
    <w:rPr>
      <w:rFonts w:ascii="Arial" w:eastAsia="Arial" w:hAnsi="Arial" w:cs="Arial"/>
      <w:color w:val="000000"/>
      <w:szCs w:val="24"/>
      <w:lang w:eastAsia="es-ES"/>
    </w:rPr>
  </w:style>
  <w:style w:type="paragraph" w:styleId="TtuloTDC">
    <w:name w:val="TOC Heading"/>
    <w:basedOn w:val="Ttulo1"/>
    <w:next w:val="Normal"/>
    <w:pPr>
      <w:numPr>
        <w:numId w:val="2"/>
      </w:numPr>
      <w:spacing w:before="240" w:after="0" w:line="256" w:lineRule="auto"/>
      <w:jc w:val="left"/>
    </w:pPr>
    <w:rPr>
      <w:rFonts w:ascii="Aptos Display" w:hAnsi="Aptos Display"/>
      <w:b w:val="0"/>
      <w:color w:val="0F4761"/>
      <w:kern w:val="0"/>
      <w:sz w:val="32"/>
      <w:szCs w:val="32"/>
    </w:rPr>
  </w:style>
  <w:style w:type="character" w:styleId="Hipervnculo">
    <w:name w:val="Hyperlink"/>
    <w:basedOn w:val="Fuentedeprrafopredeter"/>
    <w:rPr>
      <w:color w:val="467886"/>
      <w:u w:val="single"/>
    </w:rPr>
  </w:style>
  <w:style w:type="numbering" w:customStyle="1" w:styleId="LFO13">
    <w:name w:val="LFO13"/>
    <w:basedOn w:val="Sinlista"/>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_Toc183613448" TargetMode="External"/><Relationship Id="rId21" Type="http://schemas.openxmlformats.org/officeDocument/2006/relationships/hyperlink" Target="#_Toc183613443" TargetMode="External"/><Relationship Id="rId42" Type="http://schemas.openxmlformats.org/officeDocument/2006/relationships/image" Target="media/image4.jpeg"/><Relationship Id="rId47" Type="http://schemas.openxmlformats.org/officeDocument/2006/relationships/image" Target="media/image9.png"/><Relationship Id="rId63" Type="http://schemas.openxmlformats.org/officeDocument/2006/relationships/image" Target="media/image25.png"/><Relationship Id="rId68" Type="http://schemas.openxmlformats.org/officeDocument/2006/relationships/image" Target="media/image30.png"/><Relationship Id="rId84" Type="http://schemas.openxmlformats.org/officeDocument/2006/relationships/image" Target="media/image46.png"/><Relationship Id="rId89" Type="http://schemas.openxmlformats.org/officeDocument/2006/relationships/image" Target="media/image51.jpeg"/><Relationship Id="rId112" Type="http://schemas.openxmlformats.org/officeDocument/2006/relationships/theme" Target="theme/theme1.xml"/><Relationship Id="rId16" Type="http://schemas.openxmlformats.org/officeDocument/2006/relationships/hyperlink" Target="#_Toc183613438" TargetMode="External"/><Relationship Id="rId107" Type="http://schemas.openxmlformats.org/officeDocument/2006/relationships/image" Target="media/image69.jpeg"/><Relationship Id="rId11" Type="http://schemas.openxmlformats.org/officeDocument/2006/relationships/hyperlink" Target="#_Toc183613433" TargetMode="External"/><Relationship Id="rId32" Type="http://schemas.openxmlformats.org/officeDocument/2006/relationships/hyperlink" Target="#_Toc183613454" TargetMode="External"/><Relationship Id="rId37" Type="http://schemas.openxmlformats.org/officeDocument/2006/relationships/hyperlink" Target="#_Toc183613459" TargetMode="External"/><Relationship Id="rId53" Type="http://schemas.openxmlformats.org/officeDocument/2006/relationships/image" Target="media/image15.jpeg"/><Relationship Id="rId58" Type="http://schemas.openxmlformats.org/officeDocument/2006/relationships/image" Target="media/image20.jpeg"/><Relationship Id="rId74" Type="http://schemas.openxmlformats.org/officeDocument/2006/relationships/image" Target="media/image36.png"/><Relationship Id="rId79" Type="http://schemas.openxmlformats.org/officeDocument/2006/relationships/image" Target="media/image41.png"/><Relationship Id="rId102" Type="http://schemas.openxmlformats.org/officeDocument/2006/relationships/image" Target="media/image64.jpeg"/><Relationship Id="rId5" Type="http://schemas.openxmlformats.org/officeDocument/2006/relationships/footnotes" Target="footnotes.xml"/><Relationship Id="rId90" Type="http://schemas.openxmlformats.org/officeDocument/2006/relationships/image" Target="media/image52.jpeg"/><Relationship Id="rId95" Type="http://schemas.openxmlformats.org/officeDocument/2006/relationships/image" Target="media/image57.jpeg"/><Relationship Id="rId22" Type="http://schemas.openxmlformats.org/officeDocument/2006/relationships/hyperlink" Target="#_Toc183613444" TargetMode="External"/><Relationship Id="rId27" Type="http://schemas.openxmlformats.org/officeDocument/2006/relationships/hyperlink" Target="#_Toc183613449" TargetMode="External"/><Relationship Id="rId43" Type="http://schemas.openxmlformats.org/officeDocument/2006/relationships/image" Target="media/image5.jpeg"/><Relationship Id="rId48" Type="http://schemas.openxmlformats.org/officeDocument/2006/relationships/image" Target="media/image10.jpeg"/><Relationship Id="rId64" Type="http://schemas.openxmlformats.org/officeDocument/2006/relationships/image" Target="media/image26.png"/><Relationship Id="rId69" Type="http://schemas.openxmlformats.org/officeDocument/2006/relationships/image" Target="media/image31.png"/><Relationship Id="rId80" Type="http://schemas.openxmlformats.org/officeDocument/2006/relationships/image" Target="media/image42.png"/><Relationship Id="rId85" Type="http://schemas.openxmlformats.org/officeDocument/2006/relationships/image" Target="media/image47.png"/><Relationship Id="rId12" Type="http://schemas.openxmlformats.org/officeDocument/2006/relationships/hyperlink" Target="#_Toc183613434" TargetMode="External"/><Relationship Id="rId17" Type="http://schemas.openxmlformats.org/officeDocument/2006/relationships/hyperlink" Target="#_Toc183613439" TargetMode="External"/><Relationship Id="rId33" Type="http://schemas.openxmlformats.org/officeDocument/2006/relationships/hyperlink" Target="#_Toc183613455" TargetMode="External"/><Relationship Id="rId38" Type="http://schemas.openxmlformats.org/officeDocument/2006/relationships/hyperlink" Target="#_Toc183613460" TargetMode="External"/><Relationship Id="rId59" Type="http://schemas.openxmlformats.org/officeDocument/2006/relationships/image" Target="media/image21.png"/><Relationship Id="rId103" Type="http://schemas.openxmlformats.org/officeDocument/2006/relationships/image" Target="media/image65.jpeg"/><Relationship Id="rId108" Type="http://schemas.openxmlformats.org/officeDocument/2006/relationships/image" Target="media/image70.jpeg"/><Relationship Id="rId54" Type="http://schemas.openxmlformats.org/officeDocument/2006/relationships/image" Target="media/image16.jpeg"/><Relationship Id="rId70" Type="http://schemas.openxmlformats.org/officeDocument/2006/relationships/image" Target="media/image32.png"/><Relationship Id="rId75" Type="http://schemas.openxmlformats.org/officeDocument/2006/relationships/image" Target="media/image37.png"/><Relationship Id="rId91" Type="http://schemas.openxmlformats.org/officeDocument/2006/relationships/image" Target="media/image53.png"/><Relationship Id="rId96"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_Toc183613437" TargetMode="External"/><Relationship Id="rId23" Type="http://schemas.openxmlformats.org/officeDocument/2006/relationships/hyperlink" Target="#_Toc183613445" TargetMode="External"/><Relationship Id="rId28" Type="http://schemas.openxmlformats.org/officeDocument/2006/relationships/hyperlink" Target="#_Toc183613450" TargetMode="External"/><Relationship Id="rId36" Type="http://schemas.openxmlformats.org/officeDocument/2006/relationships/hyperlink" Target="#_Toc183613458" TargetMode="External"/><Relationship Id="rId49" Type="http://schemas.openxmlformats.org/officeDocument/2006/relationships/image" Target="media/image11.jpeg"/><Relationship Id="rId57" Type="http://schemas.openxmlformats.org/officeDocument/2006/relationships/image" Target="media/image19.jpeg"/><Relationship Id="rId106" Type="http://schemas.openxmlformats.org/officeDocument/2006/relationships/image" Target="media/image68.jpeg"/><Relationship Id="rId10" Type="http://schemas.openxmlformats.org/officeDocument/2006/relationships/hyperlink" Target="#_Toc183613432" TargetMode="External"/><Relationship Id="rId31" Type="http://schemas.openxmlformats.org/officeDocument/2006/relationships/hyperlink" Target="#_Toc183613453" TargetMode="External"/><Relationship Id="rId44" Type="http://schemas.openxmlformats.org/officeDocument/2006/relationships/image" Target="media/image6.png"/><Relationship Id="rId52" Type="http://schemas.openxmlformats.org/officeDocument/2006/relationships/image" Target="media/image14.jpeg"/><Relationship Id="rId60" Type="http://schemas.openxmlformats.org/officeDocument/2006/relationships/image" Target="media/image22.png"/><Relationship Id="rId65" Type="http://schemas.openxmlformats.org/officeDocument/2006/relationships/image" Target="media/image27.png"/><Relationship Id="rId73" Type="http://schemas.openxmlformats.org/officeDocument/2006/relationships/image" Target="media/image35.png"/><Relationship Id="rId78" Type="http://schemas.openxmlformats.org/officeDocument/2006/relationships/image" Target="media/image40.png"/><Relationship Id="rId81" Type="http://schemas.openxmlformats.org/officeDocument/2006/relationships/image" Target="media/image43.png"/><Relationship Id="rId86" Type="http://schemas.openxmlformats.org/officeDocument/2006/relationships/image" Target="media/image48.png"/><Relationship Id="rId94" Type="http://schemas.openxmlformats.org/officeDocument/2006/relationships/image" Target="media/image56.png"/><Relationship Id="rId99" Type="http://schemas.openxmlformats.org/officeDocument/2006/relationships/image" Target="media/image61.jpeg"/><Relationship Id="rId101" Type="http://schemas.openxmlformats.org/officeDocument/2006/relationships/image" Target="media/image63.jpeg"/><Relationship Id="rId4" Type="http://schemas.openxmlformats.org/officeDocument/2006/relationships/webSettings" Target="webSettings.xml"/><Relationship Id="rId9" Type="http://schemas.openxmlformats.org/officeDocument/2006/relationships/hyperlink" Target="#_Toc183613431" TargetMode="External"/><Relationship Id="rId13" Type="http://schemas.openxmlformats.org/officeDocument/2006/relationships/hyperlink" Target="#_Toc183613435" TargetMode="External"/><Relationship Id="rId18" Type="http://schemas.openxmlformats.org/officeDocument/2006/relationships/hyperlink" Target="#_Toc183613440" TargetMode="External"/><Relationship Id="rId39" Type="http://schemas.openxmlformats.org/officeDocument/2006/relationships/hyperlink" Target="#_Toc183613461" TargetMode="External"/><Relationship Id="rId109" Type="http://schemas.openxmlformats.org/officeDocument/2006/relationships/image" Target="media/image71.jpeg"/><Relationship Id="rId34" Type="http://schemas.openxmlformats.org/officeDocument/2006/relationships/hyperlink" Target="#_Toc183613456" TargetMode="External"/><Relationship Id="rId50" Type="http://schemas.openxmlformats.org/officeDocument/2006/relationships/image" Target="media/image12.jpeg"/><Relationship Id="rId55" Type="http://schemas.openxmlformats.org/officeDocument/2006/relationships/image" Target="media/image17.jpeg"/><Relationship Id="rId76" Type="http://schemas.openxmlformats.org/officeDocument/2006/relationships/image" Target="media/image38.png"/><Relationship Id="rId97" Type="http://schemas.openxmlformats.org/officeDocument/2006/relationships/image" Target="media/image59.jpeg"/><Relationship Id="rId104" Type="http://schemas.openxmlformats.org/officeDocument/2006/relationships/image" Target="media/image66.jpeg"/><Relationship Id="rId7" Type="http://schemas.openxmlformats.org/officeDocument/2006/relationships/image" Target="media/image1.png"/><Relationship Id="rId71" Type="http://schemas.openxmlformats.org/officeDocument/2006/relationships/image" Target="media/image33.png"/><Relationship Id="rId92" Type="http://schemas.openxmlformats.org/officeDocument/2006/relationships/image" Target="media/image54.png"/><Relationship Id="rId2" Type="http://schemas.openxmlformats.org/officeDocument/2006/relationships/styles" Target="styles.xml"/><Relationship Id="rId29" Type="http://schemas.openxmlformats.org/officeDocument/2006/relationships/hyperlink" Target="#_Toc183613451" TargetMode="External"/><Relationship Id="rId24" Type="http://schemas.openxmlformats.org/officeDocument/2006/relationships/hyperlink" Target="#_Toc183613446" TargetMode="External"/><Relationship Id="rId40" Type="http://schemas.openxmlformats.org/officeDocument/2006/relationships/image" Target="media/image2.jpeg"/><Relationship Id="rId45" Type="http://schemas.openxmlformats.org/officeDocument/2006/relationships/image" Target="media/image7.png"/><Relationship Id="rId66" Type="http://schemas.openxmlformats.org/officeDocument/2006/relationships/image" Target="media/image28.png"/><Relationship Id="rId87" Type="http://schemas.openxmlformats.org/officeDocument/2006/relationships/image" Target="media/image49.jpeg"/><Relationship Id="rId110" Type="http://schemas.openxmlformats.org/officeDocument/2006/relationships/image" Target="media/image72.jpeg"/><Relationship Id="rId61" Type="http://schemas.openxmlformats.org/officeDocument/2006/relationships/image" Target="media/image23.jpeg"/><Relationship Id="rId82" Type="http://schemas.openxmlformats.org/officeDocument/2006/relationships/image" Target="media/image44.png"/><Relationship Id="rId19" Type="http://schemas.openxmlformats.org/officeDocument/2006/relationships/hyperlink" Target="#_Toc183613441" TargetMode="External"/><Relationship Id="rId14" Type="http://schemas.openxmlformats.org/officeDocument/2006/relationships/hyperlink" Target="#_Toc183613436" TargetMode="External"/><Relationship Id="rId30" Type="http://schemas.openxmlformats.org/officeDocument/2006/relationships/hyperlink" Target="#_Toc183613452" TargetMode="External"/><Relationship Id="rId35" Type="http://schemas.openxmlformats.org/officeDocument/2006/relationships/hyperlink" Target="#_Toc183613457" TargetMode="External"/><Relationship Id="rId56" Type="http://schemas.openxmlformats.org/officeDocument/2006/relationships/image" Target="media/image18.jpeg"/><Relationship Id="rId77" Type="http://schemas.openxmlformats.org/officeDocument/2006/relationships/image" Target="media/image39.png"/><Relationship Id="rId100" Type="http://schemas.openxmlformats.org/officeDocument/2006/relationships/image" Target="media/image62.jpeg"/><Relationship Id="rId105" Type="http://schemas.openxmlformats.org/officeDocument/2006/relationships/image" Target="media/image67.jpeg"/><Relationship Id="rId8" Type="http://schemas.openxmlformats.org/officeDocument/2006/relationships/hyperlink" Target="#_Toc183613430" TargetMode="External"/><Relationship Id="rId51" Type="http://schemas.openxmlformats.org/officeDocument/2006/relationships/image" Target="media/image13.jpeg"/><Relationship Id="rId72" Type="http://schemas.openxmlformats.org/officeDocument/2006/relationships/image" Target="media/image34.png"/><Relationship Id="rId93" Type="http://schemas.openxmlformats.org/officeDocument/2006/relationships/image" Target="media/image55.jpeg"/><Relationship Id="rId98" Type="http://schemas.openxmlformats.org/officeDocument/2006/relationships/image" Target="media/image60.jpeg"/><Relationship Id="rId3" Type="http://schemas.openxmlformats.org/officeDocument/2006/relationships/settings" Target="settings.xml"/><Relationship Id="rId25" Type="http://schemas.openxmlformats.org/officeDocument/2006/relationships/hyperlink" Target="#_Toc183613447" TargetMode="External"/><Relationship Id="rId46" Type="http://schemas.openxmlformats.org/officeDocument/2006/relationships/image" Target="media/image8.png"/><Relationship Id="rId67" Type="http://schemas.openxmlformats.org/officeDocument/2006/relationships/image" Target="media/image29.jpeg"/><Relationship Id="rId20" Type="http://schemas.openxmlformats.org/officeDocument/2006/relationships/hyperlink" Target="#_Toc183613442" TargetMode="External"/><Relationship Id="rId41" Type="http://schemas.openxmlformats.org/officeDocument/2006/relationships/image" Target="media/image3.jpeg"/><Relationship Id="rId62" Type="http://schemas.openxmlformats.org/officeDocument/2006/relationships/image" Target="media/image24.png"/><Relationship Id="rId83" Type="http://schemas.openxmlformats.org/officeDocument/2006/relationships/image" Target="media/image45.png"/><Relationship Id="rId88" Type="http://schemas.openxmlformats.org/officeDocument/2006/relationships/image" Target="media/image50.jpeg"/><Relationship Id="rId11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53</Pages>
  <Words>6596</Words>
  <Characters>36284</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Maifer Acosta</dc:creator>
  <dc:description/>
  <cp:lastModifiedBy>MARLIN JOSE FELIZ SENA</cp:lastModifiedBy>
  <cp:revision>2</cp:revision>
  <dcterms:created xsi:type="dcterms:W3CDTF">2024-11-28T00:18:00Z</dcterms:created>
  <dcterms:modified xsi:type="dcterms:W3CDTF">2024-11-28T00:18:00Z</dcterms:modified>
</cp:coreProperties>
</file>